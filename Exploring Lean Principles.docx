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85C938" w14:textId="3CDBFD56" w:rsidR="001D27A3" w:rsidRDefault="00A1532C" w:rsidP="001D27A3">
      <w:pPr>
        <w:pStyle w:val="Title"/>
      </w:pPr>
      <w:r>
        <w:t>Exploring Lean Principles</w:t>
      </w:r>
    </w:p>
    <w:p w14:paraId="37CE94D3" w14:textId="56242606" w:rsidR="001D27A3" w:rsidRPr="00AD7439" w:rsidRDefault="001D27A3" w:rsidP="00D5396C">
      <w:pPr>
        <w:pStyle w:val="Heading1"/>
      </w:pPr>
      <w:r w:rsidRPr="00AD7439">
        <w:rPr>
          <w:rStyle w:val="Hyperlink"/>
          <w:color w:val="auto"/>
          <w:u w:val="none"/>
        </w:rPr>
        <w:t>Description</w:t>
      </w:r>
      <w:r>
        <w:rPr>
          <w:rStyle w:val="Hyperlink"/>
          <w:color w:val="auto"/>
          <w:u w:val="none"/>
        </w:rPr>
        <w:t xml:space="preserve"> </w:t>
      </w:r>
      <w:r w:rsidRPr="00AD7439">
        <w:rPr>
          <w:rStyle w:val="Hyperlink"/>
          <w:color w:val="auto"/>
          <w:u w:val="none"/>
        </w:rPr>
        <w:t>course</w:t>
      </w:r>
      <w:r>
        <w:rPr>
          <w:rStyle w:val="Hyperlink"/>
          <w:color w:val="auto"/>
          <w:u w:val="none"/>
        </w:rPr>
        <w:t xml:space="preserve"> </w:t>
      </w:r>
      <w:r w:rsidRPr="00AD7439">
        <w:rPr>
          <w:rStyle w:val="Hyperlink"/>
          <w:color w:val="auto"/>
          <w:u w:val="none"/>
        </w:rPr>
        <w:t>and</w:t>
      </w:r>
      <w:r>
        <w:rPr>
          <w:rStyle w:val="Hyperlink"/>
          <w:color w:val="auto"/>
          <w:u w:val="none"/>
        </w:rPr>
        <w:t xml:space="preserve"> </w:t>
      </w:r>
      <w:r w:rsidRPr="00AD7439">
        <w:rPr>
          <w:rStyle w:val="Hyperlink"/>
          <w:color w:val="auto"/>
          <w:u w:val="none"/>
        </w:rPr>
        <w:t>introduction</w:t>
      </w:r>
    </w:p>
    <w:p w14:paraId="5B1C4C64" w14:textId="6E2DA230" w:rsidR="001D27A3" w:rsidRDefault="00D96636" w:rsidP="001D27A3">
      <w:pPr>
        <w:pStyle w:val="cpParagraph"/>
      </w:pPr>
      <w:r w:rsidRPr="00D96636">
        <w:t>You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be</w:t>
      </w:r>
      <w:r w:rsidR="001D27A3">
        <w:t xml:space="preserve"> </w:t>
      </w:r>
      <w:r w:rsidR="00AE3FE3">
        <w:t>Agile</w:t>
      </w:r>
      <w:r w:rsidRPr="00D96636">
        <w:t>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still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waste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defects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processes</w:t>
      </w:r>
      <w:r w:rsidR="001D27A3">
        <w:t xml:space="preserve"> – </w:t>
      </w:r>
      <w:r w:rsidRPr="00D96636">
        <w:t>this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Development</w:t>
      </w:r>
      <w:r w:rsidR="001D27A3">
        <w:t xml:space="preserve"> </w:t>
      </w:r>
      <w:r w:rsidRPr="00D96636">
        <w:t>aims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tackle.</w:t>
      </w:r>
    </w:p>
    <w:p w14:paraId="3D51B009" w14:textId="3C3BFFB2" w:rsidR="001D27A3" w:rsidRDefault="00D96636" w:rsidP="001D27A3">
      <w:pPr>
        <w:pStyle w:val="cpParagraph"/>
      </w:pPr>
      <w:r w:rsidRPr="00D96636">
        <w:t>In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course,</w:t>
      </w:r>
      <w:r w:rsidR="001D27A3">
        <w:t xml:space="preserve"> </w:t>
      </w:r>
      <w:r w:rsidRPr="00D96636">
        <w:t>Exploring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Principles,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will</w:t>
      </w:r>
      <w:r w:rsidR="001D27A3">
        <w:t xml:space="preserve"> </w:t>
      </w:r>
      <w:r w:rsidRPr="00D96636">
        <w:t>gain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ability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apply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Processes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thinking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own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enterprise.</w:t>
      </w:r>
    </w:p>
    <w:p w14:paraId="2EBC1212" w14:textId="2D693F50" w:rsidR="001D27A3" w:rsidRDefault="00D96636" w:rsidP="001D27A3">
      <w:pPr>
        <w:pStyle w:val="cpParagraph"/>
      </w:pPr>
      <w:r w:rsidRPr="00D96636">
        <w:t>First,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will</w:t>
      </w:r>
      <w:r w:rsidR="001D27A3">
        <w:t xml:space="preserve"> </w:t>
      </w:r>
      <w:r w:rsidRPr="00D96636">
        <w:t>learn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how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relates</w:t>
      </w:r>
      <w:r w:rsidR="001D27A3">
        <w:t xml:space="preserve"> </w:t>
      </w:r>
      <w:r w:rsidRPr="00D96636">
        <w:t>to</w:t>
      </w:r>
      <w:r w:rsidR="001D27A3">
        <w:t xml:space="preserve"> </w:t>
      </w:r>
      <w:r w:rsidR="00AE3FE3">
        <w:t>Agile</w:t>
      </w:r>
      <w:r w:rsidRPr="00D96636">
        <w:t>.</w:t>
      </w:r>
    </w:p>
    <w:p w14:paraId="436D9480" w14:textId="7F806030" w:rsidR="001D27A3" w:rsidRDefault="00D96636" w:rsidP="001D27A3">
      <w:pPr>
        <w:pStyle w:val="cpParagraph"/>
      </w:pPr>
      <w:r w:rsidRPr="00D96636">
        <w:t>Next,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will</w:t>
      </w:r>
      <w:r w:rsidR="001D27A3">
        <w:t xml:space="preserve"> </w:t>
      </w:r>
      <w:r w:rsidRPr="00D96636">
        <w:t>discover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Seven</w:t>
      </w:r>
      <w:r w:rsidR="001D27A3">
        <w:t xml:space="preserve"> </w:t>
      </w:r>
      <w:r w:rsidRPr="00D96636">
        <w:t>Principles</w:t>
      </w:r>
      <w:r w:rsidR="001D27A3">
        <w:t xml:space="preserve"> </w:t>
      </w:r>
      <w:r w:rsidRPr="00D96636">
        <w:t>of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Seven</w:t>
      </w:r>
      <w:r w:rsidR="001D27A3">
        <w:t xml:space="preserve"> </w:t>
      </w:r>
      <w:r w:rsidRPr="00D96636">
        <w:t>Wastes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development.</w:t>
      </w:r>
    </w:p>
    <w:p w14:paraId="33D26445" w14:textId="755AFC14" w:rsidR="00A23D49" w:rsidRPr="00D96636" w:rsidRDefault="00D96636" w:rsidP="001D27A3">
      <w:pPr>
        <w:pStyle w:val="cpParagraph"/>
      </w:pPr>
      <w:r w:rsidRPr="00D96636">
        <w:t>Finally,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will</w:t>
      </w:r>
      <w:r w:rsidR="001D27A3">
        <w:t xml:space="preserve"> </w:t>
      </w:r>
      <w:r w:rsidRPr="00D96636">
        <w:t>explore</w:t>
      </w:r>
      <w:r w:rsidR="001D27A3">
        <w:t xml:space="preserve"> </w:t>
      </w:r>
      <w:r w:rsidRPr="00D96636">
        <w:t>how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apply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learned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own</w:t>
      </w:r>
      <w:r w:rsidR="001D27A3">
        <w:t xml:space="preserve"> </w:t>
      </w:r>
      <w:r w:rsidRPr="00D96636">
        <w:t>enterprise.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finished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course,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will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skills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knowledge</w:t>
      </w:r>
      <w:r w:rsidR="001D27A3">
        <w:t xml:space="preserve"> </w:t>
      </w:r>
      <w:r w:rsidRPr="00D96636">
        <w:t>of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Development</w:t>
      </w:r>
      <w:r w:rsidR="001D27A3">
        <w:t xml:space="preserve"> </w:t>
      </w:r>
      <w:r w:rsidRPr="00D96636">
        <w:t>needed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eliminate</w:t>
      </w:r>
      <w:r w:rsidR="001D27A3">
        <w:t xml:space="preserve"> </w:t>
      </w:r>
      <w:r w:rsidRPr="00D96636">
        <w:t>waste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build</w:t>
      </w:r>
      <w:r w:rsidR="001D27A3">
        <w:t xml:space="preserve"> </w:t>
      </w:r>
      <w:r w:rsidRPr="00D96636">
        <w:t>quality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software.</w:t>
      </w:r>
    </w:p>
    <w:p w14:paraId="50FD3DCC" w14:textId="6DB5FCFE" w:rsidR="00D96636" w:rsidRPr="00D96636" w:rsidRDefault="00D96636" w:rsidP="00D5396C">
      <w:pPr>
        <w:pStyle w:val="Heading1"/>
      </w:pPr>
      <w:r w:rsidRPr="00D96636">
        <w:t>Course</w:t>
      </w:r>
      <w:r w:rsidR="001D27A3">
        <w:t xml:space="preserve"> </w:t>
      </w:r>
      <w:r w:rsidRPr="00D96636">
        <w:t>Overview</w:t>
      </w:r>
    </w:p>
    <w:p w14:paraId="1E38A762" w14:textId="57C987AA" w:rsidR="00D96636" w:rsidRPr="00D96636" w:rsidRDefault="00D96636" w:rsidP="00D5396C">
      <w:pPr>
        <w:pStyle w:val="Heading2"/>
      </w:pPr>
      <w:r w:rsidRPr="00AE3FE3">
        <w:t>Overview</w:t>
      </w:r>
    </w:p>
    <w:p w14:paraId="0EF07191" w14:textId="2283E084" w:rsidR="0062708A" w:rsidRDefault="0062708A" w:rsidP="0062708A">
      <w:pPr>
        <w:pStyle w:val="cpParagraph"/>
      </w:pPr>
      <w:r>
        <w:t>W</w:t>
      </w:r>
      <w:r w:rsidR="00D96636" w:rsidRPr="00D96636">
        <w:t>elcome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my</w:t>
      </w:r>
      <w:r w:rsidR="001D27A3">
        <w:t xml:space="preserve"> </w:t>
      </w:r>
      <w:r w:rsidR="00D96636" w:rsidRPr="00D96636">
        <w:t>course</w:t>
      </w:r>
      <w:r w:rsidR="001D27A3">
        <w:t xml:space="preserve"> </w:t>
      </w:r>
      <w:r w:rsidR="00D96636" w:rsidRPr="00D96636">
        <w:t>exploring</w:t>
      </w:r>
      <w:r w:rsidR="001D27A3">
        <w:t xml:space="preserve"> </w:t>
      </w:r>
      <w:r w:rsidR="008F1277">
        <w:t>Lean</w:t>
      </w:r>
      <w:r w:rsidR="001D27A3">
        <w:t xml:space="preserve"> </w:t>
      </w:r>
      <w:r w:rsidR="00D96636" w:rsidRPr="00D96636">
        <w:t>principles.</w:t>
      </w:r>
    </w:p>
    <w:p w14:paraId="066EB493" w14:textId="7D4A450F" w:rsidR="0062708A" w:rsidRDefault="008F1277" w:rsidP="0062708A">
      <w:pPr>
        <w:pStyle w:val="cpParagraph"/>
      </w:pPr>
      <w:r>
        <w:t>Lean</w:t>
      </w:r>
      <w:r w:rsidR="001D27A3">
        <w:t xml:space="preserve"> </w:t>
      </w:r>
      <w:r w:rsidR="00D96636" w:rsidRPr="00D96636">
        <w:t>software</w:t>
      </w:r>
      <w:r w:rsidR="001D27A3">
        <w:t xml:space="preserve"> </w:t>
      </w:r>
      <w:r w:rsidR="00D96636" w:rsidRPr="00D96636">
        <w:t>development</w:t>
      </w:r>
      <w:r w:rsidR="001D27A3">
        <w:t xml:space="preserve"> </w:t>
      </w:r>
      <w:r w:rsidR="00D96636" w:rsidRPr="00D96636">
        <w:t>was</w:t>
      </w:r>
      <w:r w:rsidR="001D27A3">
        <w:t xml:space="preserve"> </w:t>
      </w:r>
      <w:r w:rsidR="00D96636" w:rsidRPr="00D96636">
        <w:t>developed</w:t>
      </w:r>
      <w:r w:rsidR="001D27A3">
        <w:t xml:space="preserve"> </w:t>
      </w:r>
      <w:r w:rsidR="00D96636" w:rsidRPr="00D96636">
        <w:t>on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foundation</w:t>
      </w:r>
      <w:r w:rsidR="001D27A3">
        <w:t xml:space="preserve"> </w:t>
      </w:r>
      <w:r w:rsidR="00D96636" w:rsidRPr="00D96636">
        <w:t>established</w:t>
      </w:r>
      <w:r w:rsidR="001D27A3">
        <w:t xml:space="preserve"> </w:t>
      </w:r>
      <w:r w:rsidR="00D96636" w:rsidRPr="00D96636">
        <w:t>by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Toyota</w:t>
      </w:r>
      <w:r w:rsidR="001D27A3">
        <w:t xml:space="preserve"> </w:t>
      </w:r>
      <w:r w:rsidR="00D96636" w:rsidRPr="00D96636">
        <w:t>Production</w:t>
      </w:r>
      <w:r w:rsidR="001D27A3">
        <w:t xml:space="preserve"> </w:t>
      </w:r>
      <w:r w:rsidR="00D96636" w:rsidRPr="00D96636">
        <w:t>system.</w:t>
      </w:r>
      <w:r w:rsidR="001D27A3">
        <w:t xml:space="preserve"> </w:t>
      </w:r>
      <w:r>
        <w:t>Lean</w:t>
      </w:r>
      <w:r w:rsidR="001D27A3">
        <w:t xml:space="preserve"> </w:t>
      </w:r>
      <w:r w:rsidR="00D96636" w:rsidRPr="00D96636">
        <w:t>takes</w:t>
      </w:r>
      <w:r w:rsidR="001D27A3">
        <w:t xml:space="preserve"> </w:t>
      </w:r>
      <w:r w:rsidR="00D96636" w:rsidRPr="00D96636">
        <w:t>lessons</w:t>
      </w:r>
      <w:r w:rsidR="001D27A3">
        <w:t xml:space="preserve"> </w:t>
      </w:r>
      <w:r w:rsidR="00D96636" w:rsidRPr="00D96636">
        <w:t>learned</w:t>
      </w:r>
      <w:r w:rsidR="001D27A3">
        <w:t xml:space="preserve"> </w:t>
      </w:r>
      <w:r w:rsidR="00D96636" w:rsidRPr="00D96636">
        <w:t>over</w:t>
      </w:r>
      <w:r w:rsidR="001D27A3">
        <w:t xml:space="preserve"> </w:t>
      </w:r>
      <w:r w:rsidR="00D96636" w:rsidRPr="00D96636">
        <w:t>generations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industrial</w:t>
      </w:r>
      <w:r w:rsidR="001D27A3">
        <w:t xml:space="preserve"> </w:t>
      </w:r>
      <w:r w:rsidR="00D96636" w:rsidRPr="00D96636">
        <w:t>practice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applies</w:t>
      </w:r>
      <w:r w:rsidR="001D27A3">
        <w:t xml:space="preserve"> </w:t>
      </w:r>
      <w:r w:rsidR="00D96636" w:rsidRPr="00D96636">
        <w:t>them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an</w:t>
      </w:r>
      <w:r w:rsidR="001D27A3">
        <w:t xml:space="preserve"> </w:t>
      </w:r>
      <w:r w:rsidR="00D96636" w:rsidRPr="00D96636">
        <w:t>intelligent</w:t>
      </w:r>
      <w:r w:rsidR="001D27A3">
        <w:t xml:space="preserve"> </w:t>
      </w:r>
      <w:r w:rsidR="00D96636" w:rsidRPr="00D96636">
        <w:t>way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craft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creating</w:t>
      </w:r>
      <w:r w:rsidR="001D27A3">
        <w:t xml:space="preserve"> </w:t>
      </w:r>
      <w:r w:rsidR="00D96636" w:rsidRPr="00D96636">
        <w:t>software.</w:t>
      </w:r>
    </w:p>
    <w:p w14:paraId="483F945D" w14:textId="54042AFA" w:rsidR="00FC1950" w:rsidRDefault="00D96636" w:rsidP="0062708A">
      <w:pPr>
        <w:pStyle w:val="cpParagraph"/>
      </w:pPr>
      <w:r w:rsidRPr="00D96636">
        <w:t>Some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major</w:t>
      </w:r>
      <w:r w:rsidR="001D27A3">
        <w:t xml:space="preserve"> </w:t>
      </w:r>
      <w:r w:rsidRPr="00D96636">
        <w:t>topics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will</w:t>
      </w:r>
      <w:r w:rsidR="001D27A3">
        <w:t xml:space="preserve"> </w:t>
      </w:r>
      <w:r w:rsidRPr="00D96636">
        <w:t>cover</w:t>
      </w:r>
      <w:r w:rsidR="001D27A3">
        <w:t xml:space="preserve"> </w:t>
      </w:r>
      <w:r w:rsidRPr="00D96636">
        <w:t>include</w:t>
      </w:r>
      <w:r w:rsidR="00E8617A">
        <w:t>:</w:t>
      </w:r>
    </w:p>
    <w:p w14:paraId="0BEEC714" w14:textId="3BB3BEB6" w:rsidR="00FC1950" w:rsidRDefault="00A1532C" w:rsidP="00FC1950">
      <w:pPr>
        <w:pStyle w:val="cpPoint"/>
      </w:pPr>
      <w:r>
        <w:t>Un</w:t>
      </w:r>
      <w:r w:rsidR="00D96636" w:rsidRPr="00D96636">
        <w:t>derstanding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relationship</w:t>
      </w:r>
      <w:r w:rsidR="001D27A3">
        <w:t xml:space="preserve"> </w:t>
      </w:r>
      <w:r w:rsidR="00D96636" w:rsidRPr="00D96636">
        <w:t>between</w:t>
      </w:r>
      <w:r w:rsidR="001D27A3">
        <w:t xml:space="preserve"> </w:t>
      </w:r>
      <w:r w:rsidR="00AE3FE3">
        <w:t>Agile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8F1277">
        <w:t>Lean</w:t>
      </w:r>
      <w:r w:rsidR="00FC1950">
        <w:t>.</w:t>
      </w:r>
    </w:p>
    <w:p w14:paraId="7FEF4C98" w14:textId="7E96E302" w:rsidR="00FC1950" w:rsidRDefault="00213FFA" w:rsidP="00FC1950">
      <w:pPr>
        <w:pStyle w:val="cpPoint"/>
      </w:pPr>
      <w:r>
        <w:t>I</w:t>
      </w:r>
      <w:r w:rsidR="00D96636" w:rsidRPr="00D96636">
        <w:t>dentifying</w:t>
      </w:r>
      <w:r w:rsidR="001D27A3">
        <w:t xml:space="preserve"> </w:t>
      </w:r>
      <w:r w:rsidR="00D96636" w:rsidRPr="00D96636">
        <w:t>waste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software</w:t>
      </w:r>
      <w:r w:rsidR="001D27A3">
        <w:t xml:space="preserve"> </w:t>
      </w:r>
      <w:r w:rsidR="00D96636" w:rsidRPr="00D96636">
        <w:t>processes</w:t>
      </w:r>
      <w:r w:rsidR="00FC1950">
        <w:t>.</w:t>
      </w:r>
    </w:p>
    <w:p w14:paraId="4FC6D5A0" w14:textId="6B43CDAF" w:rsidR="0062708A" w:rsidRDefault="00213FFA" w:rsidP="00FC1950">
      <w:pPr>
        <w:pStyle w:val="cpPoint"/>
      </w:pPr>
      <w:r>
        <w:t>A</w:t>
      </w:r>
      <w:r w:rsidR="00D96636" w:rsidRPr="00D96636">
        <w:t>pplying</w:t>
      </w:r>
      <w:r w:rsidR="001D27A3">
        <w:t xml:space="preserve"> </w:t>
      </w:r>
      <w:r w:rsidR="008F1277">
        <w:t>Lean</w:t>
      </w:r>
      <w:r w:rsidR="001D27A3">
        <w:t xml:space="preserve"> </w:t>
      </w:r>
      <w:r w:rsidR="00D96636" w:rsidRPr="00D96636">
        <w:t>principles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your</w:t>
      </w:r>
      <w:r w:rsidR="001D27A3">
        <w:t xml:space="preserve"> </w:t>
      </w:r>
      <w:r w:rsidR="00D96636" w:rsidRPr="00D96636">
        <w:t>enterprise.</w:t>
      </w:r>
    </w:p>
    <w:p w14:paraId="3272D296" w14:textId="77777777" w:rsidR="00FC1950" w:rsidRDefault="00FC1950" w:rsidP="00FC1950">
      <w:pPr>
        <w:pStyle w:val="cpPoint"/>
        <w:numPr>
          <w:ilvl w:val="0"/>
          <w:numId w:val="0"/>
        </w:numPr>
        <w:ind w:left="1644" w:hanging="360"/>
      </w:pPr>
    </w:p>
    <w:p w14:paraId="63C2B87D" w14:textId="77777777" w:rsidR="00213FFA" w:rsidRDefault="00D96636" w:rsidP="0062708A">
      <w:pPr>
        <w:pStyle w:val="cpParagraph"/>
      </w:pPr>
      <w:r w:rsidRPr="00D96636">
        <w:t>By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end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course,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will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skills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knowledge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identify</w:t>
      </w:r>
      <w:r w:rsidR="001D27A3">
        <w:t xml:space="preserve"> </w:t>
      </w:r>
      <w:r w:rsidRPr="00D96636">
        <w:t>waste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own</w:t>
      </w:r>
      <w:r w:rsidR="001D27A3">
        <w:t xml:space="preserve"> </w:t>
      </w:r>
      <w:r w:rsidRPr="00D96636">
        <w:t>processes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empower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people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do</w:t>
      </w:r>
      <w:r w:rsidR="001D27A3">
        <w:t xml:space="preserve"> </w:t>
      </w:r>
      <w:r w:rsidRPr="00D96636">
        <w:t>something</w:t>
      </w:r>
      <w:r w:rsidR="001D27A3">
        <w:t xml:space="preserve"> </w:t>
      </w:r>
      <w:r w:rsidRPr="00D96636">
        <w:t>about</w:t>
      </w:r>
      <w:r w:rsidR="001D27A3">
        <w:t xml:space="preserve"> </w:t>
      </w:r>
      <w:r w:rsidR="00213FFA">
        <w:t>it.</w:t>
      </w:r>
    </w:p>
    <w:p w14:paraId="37FAECFF" w14:textId="218D113D" w:rsidR="0062708A" w:rsidRDefault="00213FFA" w:rsidP="00213FFA">
      <w:pPr>
        <w:pStyle w:val="cpParagraph"/>
      </w:pPr>
      <w:r>
        <w:t>B</w:t>
      </w:r>
      <w:r w:rsidR="00D96636" w:rsidRPr="00D96636">
        <w:t>efore</w:t>
      </w:r>
      <w:r w:rsidR="001D27A3">
        <w:t xml:space="preserve"> </w:t>
      </w:r>
      <w:r w:rsidR="00D96636" w:rsidRPr="00D96636">
        <w:t>beginning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course</w:t>
      </w:r>
      <w:r>
        <w:t>, y</w:t>
      </w:r>
      <w:r w:rsidR="00D96636" w:rsidRPr="00D96636">
        <w:t>ou</w:t>
      </w:r>
      <w:r w:rsidR="001D27A3">
        <w:t xml:space="preserve"> </w:t>
      </w:r>
      <w:r w:rsidR="00D96636" w:rsidRPr="00D96636">
        <w:t>should</w:t>
      </w:r>
      <w:r w:rsidR="001D27A3">
        <w:t xml:space="preserve"> </w:t>
      </w:r>
      <w:r w:rsidR="00D96636" w:rsidRPr="00D96636">
        <w:t>be</w:t>
      </w:r>
      <w:r w:rsidR="001D27A3">
        <w:t xml:space="preserve"> </w:t>
      </w:r>
      <w:r w:rsidR="00D96636" w:rsidRPr="00D96636">
        <w:t>familiar</w:t>
      </w:r>
      <w:r w:rsidR="001D27A3">
        <w:t xml:space="preserve"> </w:t>
      </w:r>
      <w:r w:rsidR="00D96636" w:rsidRPr="00D96636">
        <w:t>with</w:t>
      </w:r>
      <w:r w:rsidR="001D27A3">
        <w:t xml:space="preserve"> </w:t>
      </w:r>
      <w:r w:rsidR="00D96636" w:rsidRPr="00D96636">
        <w:t>software</w:t>
      </w:r>
      <w:r w:rsidR="001D27A3">
        <w:t xml:space="preserve"> </w:t>
      </w:r>
      <w:r w:rsidR="00D96636" w:rsidRPr="00D96636">
        <w:t>development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general.</w:t>
      </w:r>
    </w:p>
    <w:p w14:paraId="7E7A2022" w14:textId="004ADDF3" w:rsidR="00D96636" w:rsidRPr="00D96636" w:rsidRDefault="00D96636" w:rsidP="0062708A">
      <w:pPr>
        <w:pStyle w:val="cpParagraph"/>
      </w:pPr>
      <w:r w:rsidRPr="00D96636">
        <w:t>I</w:t>
      </w:r>
      <w:r w:rsidR="001D27A3">
        <w:t xml:space="preserve"> </w:t>
      </w:r>
      <w:r w:rsidRPr="00D96636">
        <w:t>hope</w:t>
      </w:r>
      <w:r w:rsidR="001D27A3">
        <w:t xml:space="preserve"> </w:t>
      </w:r>
      <w:r w:rsidRPr="00D96636">
        <w:t>you'll</w:t>
      </w:r>
      <w:r w:rsidR="001D27A3">
        <w:t xml:space="preserve"> </w:t>
      </w:r>
      <w:r w:rsidRPr="00D96636">
        <w:t>join</w:t>
      </w:r>
      <w:r w:rsidR="001D27A3">
        <w:t xml:space="preserve"> </w:t>
      </w:r>
      <w:r w:rsidRPr="00D96636">
        <w:t>me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journey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learn</w:t>
      </w:r>
      <w:r w:rsidR="001D27A3">
        <w:t xml:space="preserve"> </w:t>
      </w:r>
      <w:r w:rsidRPr="00D96636">
        <w:t>how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build</w:t>
      </w:r>
      <w:r w:rsidR="001D27A3">
        <w:t xml:space="preserve"> </w:t>
      </w:r>
      <w:r w:rsidRPr="00D96636">
        <w:t>quality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eliminate</w:t>
      </w:r>
      <w:r w:rsidR="001D27A3">
        <w:t xml:space="preserve"> </w:t>
      </w:r>
      <w:r w:rsidRPr="00D96636">
        <w:t>waste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exploring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principles</w:t>
      </w:r>
      <w:r w:rsidR="00213FFA">
        <w:t xml:space="preserve"> course</w:t>
      </w:r>
      <w:r w:rsidR="0062708A">
        <w:t>.</w:t>
      </w:r>
    </w:p>
    <w:p w14:paraId="2E2FA7C5" w14:textId="2856F644" w:rsidR="00D96636" w:rsidRPr="00D96636" w:rsidRDefault="00D96636" w:rsidP="00D5396C">
      <w:pPr>
        <w:pStyle w:val="Heading1"/>
      </w:pPr>
      <w:r w:rsidRPr="00D96636">
        <w:t>Understanding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Is</w:t>
      </w:r>
    </w:p>
    <w:p w14:paraId="75440E4C" w14:textId="7BF9790C" w:rsidR="00D96636" w:rsidRPr="00D96636" w:rsidRDefault="00D96636" w:rsidP="00D5396C">
      <w:pPr>
        <w:pStyle w:val="Heading2"/>
      </w:pPr>
      <w:r w:rsidRPr="00D96636">
        <w:t>Introduction</w:t>
      </w:r>
    </w:p>
    <w:p w14:paraId="6BD885FD" w14:textId="42808C1D" w:rsidR="0062708A" w:rsidRDefault="00D96636" w:rsidP="0062708A">
      <w:pPr>
        <w:pStyle w:val="cpParagraph"/>
      </w:pPr>
      <w:r w:rsidRPr="00D96636">
        <w:t>I</w:t>
      </w:r>
      <w:r w:rsidR="001D27A3">
        <w:t xml:space="preserve"> </w:t>
      </w:r>
      <w:r w:rsidRPr="00D96636">
        <w:t>want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begin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course</w:t>
      </w:r>
      <w:r w:rsidR="001D27A3">
        <w:t xml:space="preserve"> </w:t>
      </w:r>
      <w:r w:rsidRPr="00D96636">
        <w:t>by</w:t>
      </w:r>
      <w:r w:rsidR="001D27A3">
        <w:t xml:space="preserve"> </w:t>
      </w:r>
      <w:r w:rsidRPr="00D96636">
        <w:t>staking</w:t>
      </w:r>
      <w:r w:rsidR="001D27A3">
        <w:t xml:space="preserve"> </w:t>
      </w:r>
      <w:r w:rsidRPr="00D96636">
        <w:t>out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Pr="00D96636">
        <w:t>we're</w:t>
      </w:r>
      <w:r w:rsidR="001D27A3">
        <w:t xml:space="preserve"> </w:t>
      </w:r>
      <w:r w:rsidRPr="00D96636">
        <w:t>talking</w:t>
      </w:r>
      <w:r w:rsidR="001D27A3">
        <w:t xml:space="preserve"> </w:t>
      </w:r>
      <w:r w:rsidRPr="00D96636">
        <w:t>about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terms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and</w:t>
      </w:r>
      <w:r w:rsidR="001D27A3">
        <w:t xml:space="preserve"> </w:t>
      </w:r>
      <w:r w:rsidR="00AE3FE3">
        <w:t>Agile</w:t>
      </w:r>
      <w:r w:rsidR="001D27A3">
        <w:t xml:space="preserve"> </w:t>
      </w:r>
      <w:r w:rsidRPr="00D96636">
        <w:t>mean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each</w:t>
      </w:r>
      <w:r w:rsidR="001D27A3">
        <w:t xml:space="preserve"> </w:t>
      </w:r>
      <w:r w:rsidRPr="00D96636">
        <w:t>other.</w:t>
      </w:r>
    </w:p>
    <w:p w14:paraId="615804CD" w14:textId="0B47FC5A" w:rsidR="0062708A" w:rsidRDefault="00D96636" w:rsidP="0062708A">
      <w:pPr>
        <w:pStyle w:val="cpParagraph"/>
      </w:pPr>
      <w:r w:rsidRPr="00D96636">
        <w:t>We're</w:t>
      </w:r>
      <w:r w:rsidR="001D27A3">
        <w:t xml:space="preserve"> </w:t>
      </w:r>
      <w:r w:rsidRPr="00D96636">
        <w:t>going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spend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first</w:t>
      </w:r>
      <w:r w:rsidR="001D27A3">
        <w:t xml:space="preserve"> </w:t>
      </w:r>
      <w:r w:rsidRPr="00D96636">
        <w:t>section</w:t>
      </w:r>
      <w:r w:rsidR="001D27A3">
        <w:t xml:space="preserve"> </w:t>
      </w:r>
      <w:r w:rsidRPr="00D96636">
        <w:t>installing</w:t>
      </w:r>
      <w:r w:rsidR="001D27A3">
        <w:t xml:space="preserve"> </w:t>
      </w:r>
      <w:r w:rsidRPr="00D96636">
        <w:t>some</w:t>
      </w:r>
      <w:r w:rsidR="001D27A3">
        <w:t xml:space="preserve"> </w:t>
      </w:r>
      <w:r w:rsidRPr="00D96636">
        <w:t>basic</w:t>
      </w:r>
      <w:r w:rsidR="001D27A3">
        <w:t xml:space="preserve"> </w:t>
      </w:r>
      <w:r w:rsidRPr="00D96636">
        <w:t>understanding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entire</w:t>
      </w:r>
      <w:r w:rsidR="001D27A3">
        <w:t xml:space="preserve"> </w:t>
      </w:r>
      <w:r w:rsidRPr="00D96636">
        <w:t>course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then</w:t>
      </w:r>
      <w:r w:rsidR="001D27A3">
        <w:t xml:space="preserve"> </w:t>
      </w:r>
      <w:r w:rsidRPr="00D96636">
        <w:t>deep</w:t>
      </w:r>
      <w:r w:rsidR="008F1277">
        <w:t>en</w:t>
      </w:r>
      <w:r w:rsidR="001D27A3">
        <w:t xml:space="preserve"> </w:t>
      </w:r>
      <w:r w:rsidRPr="00D96636">
        <w:t>our</w:t>
      </w:r>
      <w:r w:rsidR="001D27A3">
        <w:t xml:space="preserve"> </w:t>
      </w:r>
      <w:r w:rsidRPr="00D96636">
        <w:t>understanding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relevant</w:t>
      </w:r>
      <w:r w:rsidR="001D27A3">
        <w:t xml:space="preserve"> </w:t>
      </w:r>
      <w:r w:rsidRPr="00D96636">
        <w:t>elements</w:t>
      </w:r>
      <w:r w:rsidR="001D27A3">
        <w:t xml:space="preserve"> </w:t>
      </w:r>
      <w:r w:rsidRPr="00D96636">
        <w:t>as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move</w:t>
      </w:r>
      <w:r w:rsidR="001D27A3">
        <w:t xml:space="preserve"> </w:t>
      </w:r>
      <w:r w:rsidRPr="00D96636">
        <w:t>ahead.</w:t>
      </w:r>
    </w:p>
    <w:p w14:paraId="14EDCF4F" w14:textId="19115B56" w:rsidR="0062708A" w:rsidRDefault="00D96636" w:rsidP="0062708A">
      <w:pPr>
        <w:pStyle w:val="cpParagraph"/>
      </w:pPr>
      <w:r w:rsidRPr="00D96636">
        <w:t>I've</w:t>
      </w:r>
      <w:r w:rsidR="001D27A3">
        <w:t xml:space="preserve"> </w:t>
      </w:r>
      <w:r w:rsidRPr="00D96636">
        <w:t>worked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nearly</w:t>
      </w:r>
      <w:r w:rsidR="001D27A3">
        <w:t xml:space="preserve"> </w:t>
      </w:r>
      <w:r w:rsidRPr="00D96636">
        <w:t>20</w:t>
      </w:r>
      <w:r w:rsidR="001D27A3">
        <w:t xml:space="preserve"> </w:t>
      </w:r>
      <w:r w:rsidRPr="00D96636">
        <w:t>years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so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="00AE3FE3">
        <w:t>Agile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processes,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while</w:t>
      </w:r>
      <w:r w:rsidR="001D27A3">
        <w:t xml:space="preserve"> </w:t>
      </w:r>
      <w:r w:rsidR="00AE3FE3">
        <w:t>Agile</w:t>
      </w:r>
      <w:r w:rsidR="001D27A3">
        <w:t xml:space="preserve"> </w:t>
      </w:r>
      <w:r w:rsidRPr="00D96636">
        <w:t>has</w:t>
      </w:r>
      <w:r w:rsidR="001D27A3">
        <w:t xml:space="preserve"> </w:t>
      </w:r>
      <w:r w:rsidRPr="00D96636">
        <w:t>taken</w:t>
      </w:r>
      <w:r w:rsidR="001D27A3">
        <w:t xml:space="preserve"> </w:t>
      </w:r>
      <w:r w:rsidRPr="00D96636">
        <w:t>deep</w:t>
      </w:r>
      <w:r w:rsidR="001D27A3">
        <w:t xml:space="preserve"> </w:t>
      </w:r>
      <w:r w:rsidRPr="00D96636">
        <w:t>root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development,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has</w:t>
      </w:r>
      <w:r w:rsidR="001D27A3">
        <w:t xml:space="preserve"> </w:t>
      </w:r>
      <w:r w:rsidRPr="00D96636">
        <w:t>gotten</w:t>
      </w:r>
      <w:r w:rsidR="001D27A3">
        <w:t xml:space="preserve"> </w:t>
      </w:r>
      <w:r w:rsidRPr="00D96636">
        <w:t>much</w:t>
      </w:r>
      <w:r w:rsidR="001D27A3">
        <w:t xml:space="preserve"> </w:t>
      </w:r>
      <w:r w:rsidRPr="00D96636">
        <w:t>less</w:t>
      </w:r>
      <w:r w:rsidR="001D27A3">
        <w:t xml:space="preserve"> </w:t>
      </w:r>
      <w:r w:rsidRPr="00D96636">
        <w:t>traction,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think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understand</w:t>
      </w:r>
      <w:r w:rsidR="001D27A3">
        <w:t xml:space="preserve"> </w:t>
      </w:r>
      <w:r w:rsidRPr="00D96636">
        <w:t>why.</w:t>
      </w:r>
    </w:p>
    <w:p w14:paraId="7071D534" w14:textId="40F50923" w:rsidR="0062708A" w:rsidRDefault="00AE3FE3" w:rsidP="0062708A">
      <w:pPr>
        <w:pStyle w:val="cpParagraph"/>
      </w:pPr>
      <w:r>
        <w:lastRenderedPageBreak/>
        <w:t>Agile</w:t>
      </w:r>
      <w:r w:rsidR="001D27A3">
        <w:t xml:space="preserve"> </w:t>
      </w:r>
      <w:r w:rsidR="00D96636" w:rsidRPr="00D96636">
        <w:t>begins</w:t>
      </w:r>
      <w:r w:rsidR="001D27A3">
        <w:t xml:space="preserve"> </w:t>
      </w:r>
      <w:r w:rsidR="00D96636" w:rsidRPr="00D96636">
        <w:t>with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>
        <w:t>Agile</w:t>
      </w:r>
      <w:r w:rsidR="001D27A3">
        <w:t xml:space="preserve"> </w:t>
      </w:r>
      <w:r w:rsidR="00D96636" w:rsidRPr="00D96636">
        <w:t>manifesto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2001</w:t>
      </w:r>
      <w:r w:rsidR="008F1277">
        <w:t>.</w:t>
      </w:r>
      <w:r w:rsidR="001D27A3">
        <w:t xml:space="preserve"> </w:t>
      </w:r>
      <w:r w:rsidR="008F1277">
        <w:t>W</w:t>
      </w:r>
      <w:r w:rsidR="00D96636" w:rsidRPr="00D96636">
        <w:t>hile</w:t>
      </w:r>
      <w:r w:rsidR="001D27A3">
        <w:t xml:space="preserve"> </w:t>
      </w:r>
      <w:r w:rsidR="008F1277">
        <w:t>Lean</w:t>
      </w:r>
      <w:r w:rsidR="001D27A3">
        <w:t xml:space="preserve"> </w:t>
      </w:r>
      <w:r w:rsidR="00D96636" w:rsidRPr="00D96636">
        <w:t>begins</w:t>
      </w:r>
      <w:r w:rsidR="001D27A3">
        <w:t xml:space="preserve"> </w:t>
      </w:r>
      <w:r w:rsidR="00D96636" w:rsidRPr="00D96636">
        <w:t>with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Toyota</w:t>
      </w:r>
      <w:r w:rsidR="001D27A3">
        <w:t xml:space="preserve"> </w:t>
      </w:r>
      <w:r w:rsidR="00D96636" w:rsidRPr="00D96636">
        <w:t>production</w:t>
      </w:r>
      <w:r w:rsidR="001D27A3">
        <w:t xml:space="preserve"> </w:t>
      </w:r>
      <w:r w:rsidR="00D96636" w:rsidRPr="00D96636">
        <w:t>system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work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8F1277">
        <w:t>Sakichi</w:t>
      </w:r>
      <w:r w:rsidR="001D27A3">
        <w:t xml:space="preserve"> </w:t>
      </w:r>
      <w:r w:rsidR="00D96636" w:rsidRPr="00D96636">
        <w:t>Toyo</w:t>
      </w:r>
      <w:r w:rsidR="008F1277">
        <w:t>d</w:t>
      </w:r>
      <w:r w:rsidR="00D96636" w:rsidRPr="00D96636">
        <w:t>a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Taichi</w:t>
      </w:r>
      <w:r w:rsidR="001D27A3">
        <w:t xml:space="preserve"> </w:t>
      </w:r>
      <w:r w:rsidR="00D96636" w:rsidRPr="00D96636">
        <w:t>O</w:t>
      </w:r>
      <w:r w:rsidR="008F1277">
        <w:t>h</w:t>
      </w:r>
      <w:r w:rsidR="00D96636" w:rsidRPr="00D96636">
        <w:t>no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early</w:t>
      </w:r>
      <w:r w:rsidR="001D27A3">
        <w:t xml:space="preserve"> </w:t>
      </w:r>
      <w:r w:rsidR="00D96636" w:rsidRPr="00D96636">
        <w:t>20</w:t>
      </w:r>
      <w:r w:rsidR="008F1277" w:rsidRPr="008F1277">
        <w:rPr>
          <w:vertAlign w:val="superscript"/>
        </w:rPr>
        <w:t>th</w:t>
      </w:r>
      <w:r w:rsidR="001D27A3">
        <w:t xml:space="preserve"> </w:t>
      </w:r>
      <w:r w:rsidR="00D96636" w:rsidRPr="00D96636">
        <w:t>century.</w:t>
      </w:r>
    </w:p>
    <w:p w14:paraId="35A564C5" w14:textId="31F1DA43" w:rsidR="0062708A" w:rsidRDefault="00D96636" w:rsidP="0062708A">
      <w:pPr>
        <w:pStyle w:val="cpParagraph"/>
      </w:pPr>
      <w:r w:rsidRPr="00D96636">
        <w:t>I'm</w:t>
      </w:r>
      <w:r w:rsidR="001D27A3">
        <w:t xml:space="preserve"> </w:t>
      </w:r>
      <w:r w:rsidRPr="00D96636">
        <w:t>placing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origin</w:t>
      </w:r>
      <w:r w:rsidR="001D27A3">
        <w:t xml:space="preserve"> </w:t>
      </w:r>
      <w:r w:rsidRPr="00D96636">
        <w:t>here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little</w:t>
      </w:r>
      <w:r w:rsidR="001D27A3">
        <w:t xml:space="preserve"> </w:t>
      </w:r>
      <w:r w:rsidRPr="00D96636">
        <w:t>earlier</w:t>
      </w:r>
      <w:r w:rsidR="001D27A3">
        <w:t xml:space="preserve"> </w:t>
      </w:r>
      <w:r w:rsidRPr="00D96636">
        <w:t>than</w:t>
      </w:r>
      <w:r w:rsidR="001D27A3">
        <w:t xml:space="preserve"> </w:t>
      </w:r>
      <w:r w:rsidRPr="00D96636">
        <w:t>some</w:t>
      </w:r>
      <w:r w:rsidR="001D27A3">
        <w:t xml:space="preserve"> </w:t>
      </w:r>
      <w:r w:rsidRPr="00D96636">
        <w:t>sources,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everyone</w:t>
      </w:r>
      <w:r w:rsidR="001D27A3">
        <w:t xml:space="preserve"> </w:t>
      </w:r>
      <w:r w:rsidRPr="00D96636">
        <w:t>pretty</w:t>
      </w:r>
      <w:r w:rsidR="001D27A3">
        <w:t xml:space="preserve"> </w:t>
      </w:r>
      <w:r w:rsidRPr="00D96636">
        <w:t>much</w:t>
      </w:r>
      <w:r w:rsidR="001D27A3">
        <w:t xml:space="preserve"> </w:t>
      </w:r>
      <w:r w:rsidRPr="00D96636">
        <w:t>places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genesis</w:t>
      </w:r>
      <w:r w:rsidR="001D27A3">
        <w:t xml:space="preserve"> </w:t>
      </w:r>
      <w:r w:rsidRPr="00D96636">
        <w:t>of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manufacturing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Toyota.</w:t>
      </w:r>
    </w:p>
    <w:p w14:paraId="303B3D2F" w14:textId="3E8968A1" w:rsidR="0062708A" w:rsidRDefault="00D96636" w:rsidP="0062708A">
      <w:pPr>
        <w:pStyle w:val="cpParagraph"/>
      </w:pPr>
      <w:r w:rsidRPr="00D96636">
        <w:t>In</w:t>
      </w:r>
      <w:r w:rsidR="001D27A3">
        <w:t xml:space="preserve"> </w:t>
      </w:r>
      <w:r w:rsidRPr="00D96636">
        <w:t>my</w:t>
      </w:r>
      <w:r w:rsidR="001D27A3">
        <w:t xml:space="preserve"> </w:t>
      </w:r>
      <w:r w:rsidRPr="00D96636">
        <w:t>estimation,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difference</w:t>
      </w:r>
      <w:r w:rsidR="001D27A3">
        <w:t xml:space="preserve"> </w:t>
      </w:r>
      <w:r w:rsidRPr="00D96636">
        <w:t>between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and</w:t>
      </w:r>
      <w:r w:rsidR="001D27A3">
        <w:t xml:space="preserve"> </w:t>
      </w:r>
      <w:r w:rsidR="00AE3FE3">
        <w:t>Agile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matter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scope.</w:t>
      </w:r>
    </w:p>
    <w:p w14:paraId="724F80A1" w14:textId="77777777" w:rsidR="009D701B" w:rsidRDefault="008F1277" w:rsidP="009D701B">
      <w:pPr>
        <w:pStyle w:val="cpParagraph"/>
      </w:pPr>
      <w:r>
        <w:t>Lean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strategy,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AE3FE3">
        <w:t>Agile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tactics</w:t>
      </w:r>
      <w:r w:rsidR="009D701B">
        <w:t>. T</w:t>
      </w:r>
      <w:r w:rsidR="00D96636" w:rsidRPr="00D96636">
        <w:t>o</w:t>
      </w:r>
      <w:r w:rsidR="001D27A3">
        <w:t xml:space="preserve"> </w:t>
      </w:r>
      <w:r w:rsidR="00D96636" w:rsidRPr="00D96636">
        <w:t>draw</w:t>
      </w:r>
      <w:r w:rsidR="001D27A3">
        <w:t xml:space="preserve"> </w:t>
      </w:r>
      <w:r w:rsidR="00D96636" w:rsidRPr="00D96636">
        <w:t>another</w:t>
      </w:r>
      <w:r w:rsidR="001D27A3">
        <w:t xml:space="preserve"> </w:t>
      </w:r>
      <w:r w:rsidR="00D96636" w:rsidRPr="00D96636">
        <w:t>parallel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warfare</w:t>
      </w:r>
      <w:r w:rsidR="009D701B">
        <w:t>, e</w:t>
      </w:r>
      <w:r w:rsidR="00D96636" w:rsidRPr="00D96636">
        <w:t>xcellent</w:t>
      </w:r>
      <w:r w:rsidR="001D27A3">
        <w:t xml:space="preserve"> </w:t>
      </w:r>
      <w:r w:rsidR="00D96636" w:rsidRPr="00D96636">
        <w:t>tactics</w:t>
      </w:r>
      <w:r w:rsidR="001D27A3">
        <w:t xml:space="preserve"> </w:t>
      </w:r>
      <w:r w:rsidR="00D96636" w:rsidRPr="00D96636">
        <w:t>may</w:t>
      </w:r>
      <w:r w:rsidR="001D27A3">
        <w:t xml:space="preserve"> </w:t>
      </w:r>
      <w:r w:rsidR="00D96636" w:rsidRPr="00D96636">
        <w:t>allow</w:t>
      </w:r>
      <w:r w:rsidR="001D27A3">
        <w:t xml:space="preserve"> </w:t>
      </w:r>
      <w:r w:rsidR="00D96636" w:rsidRPr="00D96636">
        <w:t>you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take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62708A">
        <w:t>h</w:t>
      </w:r>
      <w:r w:rsidR="00D96636" w:rsidRPr="00D96636">
        <w:t>ill</w:t>
      </w:r>
      <w:r w:rsidR="001D27A3">
        <w:t xml:space="preserve"> </w:t>
      </w:r>
      <w:r w:rsidR="00D96636" w:rsidRPr="00D96636">
        <w:t>very</w:t>
      </w:r>
      <w:r w:rsidR="001D27A3">
        <w:t xml:space="preserve"> </w:t>
      </w:r>
      <w:r w:rsidR="00D96636" w:rsidRPr="00D96636">
        <w:t>effectively,</w:t>
      </w:r>
      <w:r w:rsidR="001D27A3">
        <w:t xml:space="preserve"> </w:t>
      </w:r>
      <w:r w:rsidR="00D96636" w:rsidRPr="00D96636">
        <w:t>but</w:t>
      </w:r>
      <w:r w:rsidR="001D27A3">
        <w:t xml:space="preserve"> </w:t>
      </w:r>
      <w:r w:rsidR="00D96636" w:rsidRPr="00D96636">
        <w:t>this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pointless</w:t>
      </w:r>
      <w:r w:rsidR="009D701B">
        <w:t>, i</w:t>
      </w:r>
      <w:r w:rsidR="00D96636" w:rsidRPr="00D96636">
        <w:t>f</w:t>
      </w:r>
      <w:r w:rsidR="001D27A3">
        <w:t xml:space="preserve"> </w:t>
      </w:r>
      <w:r w:rsidR="00D96636" w:rsidRPr="00D96636">
        <w:t>it's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wrong</w:t>
      </w:r>
      <w:r w:rsidR="001D27A3">
        <w:t xml:space="preserve"> </w:t>
      </w:r>
      <w:r w:rsidR="00D96636" w:rsidRPr="00D96636">
        <w:t>hill,</w:t>
      </w:r>
      <w:r w:rsidR="001D27A3">
        <w:t xml:space="preserve"> </w:t>
      </w:r>
      <w:r w:rsidR="00D96636" w:rsidRPr="00D96636">
        <w:t>strategically</w:t>
      </w:r>
      <w:r w:rsidR="009D701B">
        <w:t>.</w:t>
      </w:r>
    </w:p>
    <w:p w14:paraId="3AC38F67" w14:textId="182F86B5" w:rsidR="0062708A" w:rsidRDefault="00AE3FE3" w:rsidP="009D701B">
      <w:pPr>
        <w:pStyle w:val="cpParagraph"/>
      </w:pPr>
      <w:r>
        <w:t>Agile</w:t>
      </w:r>
      <w:r w:rsidR="001D27A3">
        <w:t xml:space="preserve"> </w:t>
      </w:r>
      <w:r w:rsidR="00D96636" w:rsidRPr="00D96636">
        <w:t>can</w:t>
      </w:r>
      <w:r w:rsidR="001D27A3">
        <w:t xml:space="preserve"> </w:t>
      </w:r>
      <w:r w:rsidR="00D96636" w:rsidRPr="00D96636">
        <w:t>allow</w:t>
      </w:r>
      <w:r w:rsidR="001D27A3">
        <w:t xml:space="preserve"> </w:t>
      </w:r>
      <w:r w:rsidR="00D96636" w:rsidRPr="00D96636">
        <w:t>you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do</w:t>
      </w:r>
      <w:r w:rsidR="001D27A3">
        <w:t xml:space="preserve"> </w:t>
      </w:r>
      <w:r w:rsidR="00D96636" w:rsidRPr="00D96636">
        <w:t>things</w:t>
      </w:r>
      <w:r w:rsidR="001D27A3">
        <w:t xml:space="preserve"> </w:t>
      </w:r>
      <w:r w:rsidR="00D96636" w:rsidRPr="00D96636">
        <w:t>right,</w:t>
      </w:r>
      <w:r w:rsidR="001D27A3">
        <w:t xml:space="preserve"> </w:t>
      </w:r>
      <w:r w:rsidR="00D96636" w:rsidRPr="00D96636">
        <w:t>while</w:t>
      </w:r>
      <w:r w:rsidR="001D27A3">
        <w:t xml:space="preserve"> </w:t>
      </w:r>
      <w:r w:rsidR="008F1277">
        <w:t>Lean</w:t>
      </w:r>
      <w:r w:rsidR="001D27A3">
        <w:t xml:space="preserve"> </w:t>
      </w:r>
      <w:r w:rsidR="00D96636" w:rsidRPr="00D96636">
        <w:t>helps</w:t>
      </w:r>
      <w:r w:rsidR="001D27A3">
        <w:t xml:space="preserve"> </w:t>
      </w:r>
      <w:r w:rsidR="00D96636" w:rsidRPr="00D96636">
        <w:t>you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do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right</w:t>
      </w:r>
      <w:r w:rsidR="001D27A3">
        <w:t xml:space="preserve"> </w:t>
      </w:r>
      <w:r w:rsidR="00D96636" w:rsidRPr="00D96636">
        <w:t>things.</w:t>
      </w:r>
    </w:p>
    <w:p w14:paraId="27866037" w14:textId="2542DE68" w:rsidR="0062708A" w:rsidRDefault="00D96636" w:rsidP="0062708A">
      <w:pPr>
        <w:pStyle w:val="cpParagraph"/>
      </w:pPr>
      <w:r w:rsidRPr="00D96636">
        <w:t>This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point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want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understand</w:t>
      </w:r>
      <w:r w:rsidR="001D27A3">
        <w:t xml:space="preserve"> </w:t>
      </w:r>
      <w:r w:rsidRPr="00D96636">
        <w:t>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top.</w:t>
      </w:r>
      <w:r w:rsidR="001D27A3">
        <w:t xml:space="preserve"> </w:t>
      </w:r>
      <w:r w:rsidR="0062708A">
        <w:t>L</w:t>
      </w:r>
      <w:r w:rsidRPr="00D96636">
        <w:t>e</w:t>
      </w:r>
      <w:r w:rsidR="009D701B">
        <w:t>a</w:t>
      </w:r>
      <w:r w:rsidRPr="00D96636">
        <w:t>n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alternative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competing</w:t>
      </w:r>
      <w:r w:rsidR="001D27A3">
        <w:t xml:space="preserve"> </w:t>
      </w:r>
      <w:r w:rsidRPr="00D96636">
        <w:t>methodology</w:t>
      </w:r>
      <w:r w:rsidR="001D27A3">
        <w:t xml:space="preserve"> </w:t>
      </w:r>
      <w:r w:rsidRPr="00D96636">
        <w:t>to</w:t>
      </w:r>
      <w:r w:rsidR="001D27A3">
        <w:t xml:space="preserve"> </w:t>
      </w:r>
      <w:r w:rsidR="00AE3FE3">
        <w:t>Agile</w:t>
      </w:r>
      <w:r w:rsidRPr="00D96636">
        <w:t>.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supplement</w:t>
      </w:r>
      <w:r w:rsidR="009D701B">
        <w:t xml:space="preserve"> to </w:t>
      </w:r>
      <w:r w:rsidR="00AE3FE3">
        <w:t>Agile</w:t>
      </w:r>
      <w:r w:rsidR="009D701B">
        <w:t>.</w:t>
      </w:r>
      <w:r w:rsidR="001D27A3">
        <w:t xml:space="preserve"> </w:t>
      </w:r>
      <w:r w:rsidR="009D701B">
        <w:t>I</w:t>
      </w:r>
      <w:r w:rsidRPr="00D96636">
        <w:t>n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real</w:t>
      </w:r>
      <w:r w:rsidR="001D27A3">
        <w:t xml:space="preserve"> </w:t>
      </w:r>
      <w:r w:rsidRPr="00D96636">
        <w:t>sense</w:t>
      </w:r>
      <w:r w:rsidR="009D701B">
        <w:t>,</w:t>
      </w:r>
      <w:r w:rsidR="0062708A">
        <w:t xml:space="preserve"> </w:t>
      </w:r>
      <w:r w:rsidR="008F1277">
        <w:t>Lean</w:t>
      </w:r>
      <w:r w:rsidR="001D27A3">
        <w:t xml:space="preserve"> </w:t>
      </w:r>
      <w:r w:rsidRPr="00D96636">
        <w:t>is</w:t>
      </w:r>
      <w:r w:rsidR="001D27A3">
        <w:t xml:space="preserve"> </w:t>
      </w:r>
      <w:r w:rsidR="00AE3FE3">
        <w:t>Agile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="00AE3FE3">
        <w:t>Agile</w:t>
      </w:r>
      <w:r w:rsidR="001D27A3">
        <w:t xml:space="preserve"> </w:t>
      </w:r>
      <w:r w:rsidR="0062708A">
        <w:t>s</w:t>
      </w:r>
      <w:r w:rsidRPr="00D96636">
        <w:t>hould</w:t>
      </w:r>
      <w:r w:rsidR="001D27A3">
        <w:t xml:space="preserve"> </w:t>
      </w:r>
      <w:r w:rsidRPr="00D96636">
        <w:t>be</w:t>
      </w:r>
      <w:r w:rsidR="001D27A3">
        <w:t xml:space="preserve"> </w:t>
      </w:r>
      <w:r w:rsidR="008F1277">
        <w:t>Lean</w:t>
      </w:r>
      <w:r w:rsidRPr="00D96636">
        <w:t>.</w:t>
      </w:r>
    </w:p>
    <w:p w14:paraId="2893844B" w14:textId="77777777" w:rsidR="00A251AF" w:rsidRDefault="00D96636" w:rsidP="00A251AF">
      <w:pPr>
        <w:pStyle w:val="cpParagraph"/>
      </w:pPr>
      <w:r w:rsidRPr="00D96636">
        <w:t>One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principal</w:t>
      </w:r>
      <w:r w:rsidR="001D27A3">
        <w:t xml:space="preserve"> </w:t>
      </w:r>
      <w:r w:rsidRPr="00D96636">
        <w:t>tools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logic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philosophy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antithesis</w:t>
      </w:r>
      <w:r w:rsidR="009D701B">
        <w:t>.</w:t>
      </w:r>
      <w:r w:rsidR="001D27A3">
        <w:t xml:space="preserve"> </w:t>
      </w:r>
      <w:r w:rsidR="009D701B">
        <w:t>D</w:t>
      </w:r>
      <w:r w:rsidRPr="00D96636">
        <w:t>efining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thing</w:t>
      </w:r>
      <w:r w:rsidR="001D27A3">
        <w:t xml:space="preserve"> </w:t>
      </w:r>
      <w:r w:rsidRPr="00D96636">
        <w:t>clearly</w:t>
      </w:r>
      <w:r w:rsidR="001D27A3">
        <w:t xml:space="preserve"> </w:t>
      </w:r>
      <w:r w:rsidRPr="00D96636">
        <w:t>by</w:t>
      </w:r>
      <w:r w:rsidR="001D27A3">
        <w:t xml:space="preserve"> </w:t>
      </w:r>
      <w:r w:rsidRPr="00D96636">
        <w:t>defining</w:t>
      </w:r>
      <w:r w:rsidR="001D27A3">
        <w:t xml:space="preserve"> </w:t>
      </w:r>
      <w:r w:rsidRPr="00D96636">
        <w:t>its</w:t>
      </w:r>
      <w:r w:rsidR="001D27A3">
        <w:t xml:space="preserve"> </w:t>
      </w:r>
      <w:r w:rsidRPr="00D96636">
        <w:t>opposite.</w:t>
      </w:r>
      <w:r w:rsidR="0062708A">
        <w:t xml:space="preserve"> </w:t>
      </w:r>
      <w:r w:rsidRPr="00D96636">
        <w:t>When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say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thing</w:t>
      </w:r>
      <w:r w:rsidR="009D701B">
        <w:t xml:space="preserve"> i</w:t>
      </w:r>
      <w:r w:rsidRPr="00D96636">
        <w:t>s</w:t>
      </w:r>
      <w:r w:rsidR="001D27A3">
        <w:t xml:space="preserve"> </w:t>
      </w:r>
      <w:r w:rsidR="008F1277">
        <w:t>Lean</w:t>
      </w:r>
      <w:r w:rsidRPr="00D96636">
        <w:t>,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understand</w:t>
      </w:r>
      <w:r w:rsidR="001D27A3">
        <w:t xml:space="preserve"> </w:t>
      </w:r>
      <w:r w:rsidRPr="00D96636">
        <w:t>its</w:t>
      </w:r>
      <w:r w:rsidR="001D27A3">
        <w:t xml:space="preserve"> </w:t>
      </w:r>
      <w:r w:rsidRPr="00D96636">
        <w:t>opposite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fat.</w:t>
      </w:r>
      <w:r w:rsidR="00A251AF">
        <w:t xml:space="preserve"> </w:t>
      </w:r>
      <w:r w:rsidRPr="00D96636">
        <w:t>Jack</w:t>
      </w:r>
      <w:r w:rsidR="001D27A3">
        <w:t xml:space="preserve"> </w:t>
      </w:r>
      <w:r w:rsidRPr="00D96636">
        <w:t>Sprat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eat</w:t>
      </w:r>
      <w:r w:rsidR="001D27A3">
        <w:t xml:space="preserve"> </w:t>
      </w:r>
      <w:r w:rsidRPr="00D96636">
        <w:t>no</w:t>
      </w:r>
      <w:r w:rsidR="001D27A3">
        <w:t xml:space="preserve"> </w:t>
      </w:r>
      <w:r w:rsidRPr="00D96636">
        <w:t>fat.</w:t>
      </w:r>
      <w:r w:rsidR="001D27A3">
        <w:t xml:space="preserve"> </w:t>
      </w:r>
      <w:r w:rsidRPr="00D96636">
        <w:t>His</w:t>
      </w:r>
      <w:r w:rsidR="001D27A3">
        <w:t xml:space="preserve"> </w:t>
      </w:r>
      <w:r w:rsidRPr="00D96636">
        <w:t>wife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eat</w:t>
      </w:r>
      <w:r w:rsidR="001D27A3">
        <w:t xml:space="preserve"> </w:t>
      </w:r>
      <w:r w:rsidRPr="00D96636">
        <w:t>no</w:t>
      </w:r>
      <w:r w:rsidR="001D27A3">
        <w:t xml:space="preserve"> </w:t>
      </w:r>
      <w:r w:rsidR="008F1277">
        <w:t>Lean</w:t>
      </w:r>
      <w:r w:rsidR="009D701B">
        <w:t xml:space="preserve"> a</w:t>
      </w:r>
      <w:r w:rsidRPr="00D96636">
        <w:t>nd</w:t>
      </w:r>
      <w:r w:rsidR="001D27A3">
        <w:t xml:space="preserve"> </w:t>
      </w:r>
      <w:r w:rsidRPr="00D96636">
        <w:t>all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that</w:t>
      </w:r>
      <w:r w:rsidR="009D701B">
        <w:t>.</w:t>
      </w:r>
    </w:p>
    <w:p w14:paraId="003916B2" w14:textId="08A3C790" w:rsidR="0062708A" w:rsidRDefault="009D701B" w:rsidP="00A251AF">
      <w:pPr>
        <w:pStyle w:val="cpParagraph"/>
      </w:pPr>
      <w:r>
        <w:t>A</w:t>
      </w:r>
      <w:r w:rsidR="001D27A3">
        <w:t xml:space="preserve"> </w:t>
      </w:r>
      <w:r w:rsidR="00D96636" w:rsidRPr="00D96636">
        <w:t>fat</w:t>
      </w:r>
      <w:r w:rsidR="001D27A3">
        <w:t xml:space="preserve"> </w:t>
      </w:r>
      <w:r w:rsidR="00D96636" w:rsidRPr="00D96636">
        <w:t>process</w:t>
      </w:r>
      <w:r w:rsidR="001D27A3">
        <w:t xml:space="preserve"> </w:t>
      </w:r>
      <w:r w:rsidR="00D96636" w:rsidRPr="00D96636">
        <w:t>most</w:t>
      </w:r>
      <w:r w:rsidR="001D27A3">
        <w:t xml:space="preserve"> </w:t>
      </w:r>
      <w:r w:rsidR="00D96636" w:rsidRPr="00D96636">
        <w:t>fundamentally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going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have</w:t>
      </w:r>
      <w:r w:rsidR="001D27A3">
        <w:t xml:space="preserve"> </w:t>
      </w:r>
      <w:r w:rsidR="00D96636" w:rsidRPr="00D96636">
        <w:t>loads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waste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unnecessary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value</w:t>
      </w:r>
      <w:r w:rsidR="00A251AF">
        <w:t xml:space="preserve"> and de</w:t>
      </w:r>
      <w:r w:rsidR="00D96636" w:rsidRPr="00D96636">
        <w:t>tracting</w:t>
      </w:r>
      <w:r w:rsidR="001D27A3">
        <w:t xml:space="preserve"> </w:t>
      </w:r>
      <w:r w:rsidR="00D96636" w:rsidRPr="00D96636">
        <w:t>stuff</w:t>
      </w:r>
      <w:r w:rsidR="00A251AF">
        <w:t xml:space="preserve">. We </w:t>
      </w:r>
      <w:r w:rsidR="00D96636" w:rsidRPr="00D96636">
        <w:t>will</w:t>
      </w:r>
      <w:r w:rsidR="001D27A3">
        <w:t xml:space="preserve"> </w:t>
      </w:r>
      <w:r w:rsidR="00D96636" w:rsidRPr="00D96636">
        <w:t>put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much</w:t>
      </w:r>
      <w:r w:rsidR="001D27A3">
        <w:t xml:space="preserve"> </w:t>
      </w:r>
      <w:r w:rsidR="00D96636" w:rsidRPr="00D96636">
        <w:t>finer</w:t>
      </w:r>
      <w:r w:rsidR="001D27A3">
        <w:t xml:space="preserve"> </w:t>
      </w:r>
      <w:r w:rsidR="00D96636" w:rsidRPr="00D96636">
        <w:t>definition</w:t>
      </w:r>
      <w:r w:rsidR="001D27A3">
        <w:t xml:space="preserve"> </w:t>
      </w:r>
      <w:r w:rsidR="00D96636" w:rsidRPr="00D96636">
        <w:t>on</w:t>
      </w:r>
      <w:r w:rsidR="001D27A3">
        <w:t xml:space="preserve"> </w:t>
      </w:r>
      <w:r w:rsidR="00D96636" w:rsidRPr="00D96636">
        <w:t>waste</w:t>
      </w:r>
      <w:r w:rsidR="001D27A3">
        <w:t xml:space="preserve"> </w:t>
      </w:r>
      <w:r w:rsidR="00D96636" w:rsidRPr="00D96636">
        <w:t>later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course.</w:t>
      </w:r>
    </w:p>
    <w:p w14:paraId="43F262E8" w14:textId="17E5F921" w:rsidR="0062708A" w:rsidRDefault="00D96636" w:rsidP="0062708A">
      <w:pPr>
        <w:pStyle w:val="cpParagraph"/>
      </w:pPr>
      <w:r w:rsidRPr="00D96636">
        <w:t>As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quick</w:t>
      </w:r>
      <w:r w:rsidR="001D27A3">
        <w:t xml:space="preserve"> </w:t>
      </w:r>
      <w:r w:rsidRPr="00D96636">
        <w:t>aside,</w:t>
      </w:r>
      <w:r w:rsidR="001D27A3">
        <w:t xml:space="preserve"> </w:t>
      </w:r>
      <w:r w:rsidRPr="00D96636">
        <w:t>there's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entire</w:t>
      </w:r>
      <w:r w:rsidR="001D27A3">
        <w:t xml:space="preserve"> </w:t>
      </w:r>
      <w:r w:rsidRPr="00D96636">
        <w:t>hilarious</w:t>
      </w:r>
      <w:r w:rsidR="001D27A3">
        <w:t xml:space="preserve"> </w:t>
      </w:r>
      <w:r w:rsidRPr="00D96636">
        <w:t>website</w:t>
      </w:r>
      <w:r w:rsidR="001D27A3">
        <w:t xml:space="preserve"> </w:t>
      </w:r>
      <w:r w:rsidRPr="00D96636">
        <w:t>devoted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antithesis</w:t>
      </w:r>
      <w:r w:rsidR="001D27A3">
        <w:t xml:space="preserve"> </w:t>
      </w:r>
      <w:r w:rsidR="00A251AF">
        <w:t>“F</w:t>
      </w:r>
      <w:r w:rsidRPr="00D96636">
        <w:t>at</w:t>
      </w:r>
      <w:r w:rsidR="00A251AF">
        <w:t>M</w:t>
      </w:r>
      <w:r w:rsidRPr="00D96636">
        <w:t>anufacturing</w:t>
      </w:r>
      <w:r w:rsidR="00A251AF">
        <w:t>.</w:t>
      </w:r>
      <w:r w:rsidRPr="00D96636">
        <w:t>com</w:t>
      </w:r>
      <w:r w:rsidR="00A251AF">
        <w:t>”</w:t>
      </w:r>
      <w:r w:rsidRPr="00D96636">
        <w:t>.</w:t>
      </w:r>
      <w:r w:rsidR="001D27A3">
        <w:t xml:space="preserve"> </w:t>
      </w:r>
      <w:r w:rsidRPr="00D96636">
        <w:t>Here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will</w:t>
      </w:r>
      <w:r w:rsidR="001D27A3">
        <w:t xml:space="preserve"> </w:t>
      </w:r>
      <w:r w:rsidRPr="00D96636">
        <w:t>find</w:t>
      </w:r>
      <w:r w:rsidR="001D27A3">
        <w:t xml:space="preserve"> </w:t>
      </w:r>
      <w:r w:rsidRPr="00D96636">
        <w:t>posts</w:t>
      </w:r>
      <w:r w:rsidR="001D27A3">
        <w:t xml:space="preserve"> </w:t>
      </w:r>
      <w:r w:rsidRPr="00D96636">
        <w:t>like</w:t>
      </w:r>
      <w:r w:rsidR="001D27A3">
        <w:t xml:space="preserve"> </w:t>
      </w:r>
      <w:r w:rsidRPr="00D96636">
        <w:t>Six</w:t>
      </w:r>
      <w:r w:rsidR="001D27A3">
        <w:t xml:space="preserve"> </w:t>
      </w:r>
      <w:r w:rsidRPr="00D96636">
        <w:t>Stigma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just</w:t>
      </w:r>
      <w:r w:rsidR="001D27A3">
        <w:t xml:space="preserve"> </w:t>
      </w:r>
      <w:r w:rsidRPr="00D96636">
        <w:t>too</w:t>
      </w:r>
      <w:r w:rsidR="001D27A3">
        <w:t xml:space="preserve"> </w:t>
      </w:r>
      <w:r w:rsidRPr="00D96636">
        <w:t>late</w:t>
      </w:r>
      <w:r w:rsidR="001D27A3">
        <w:t xml:space="preserve"> </w:t>
      </w:r>
      <w:r w:rsidRPr="00D96636">
        <w:t>manufacturing</w:t>
      </w:r>
      <w:r w:rsidR="00A251AF">
        <w:t>. S</w:t>
      </w:r>
      <w:r w:rsidRPr="00D96636">
        <w:t>tuff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only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written</w:t>
      </w:r>
      <w:r w:rsidR="001D27A3">
        <w:t xml:space="preserve"> </w:t>
      </w:r>
      <w:r w:rsidRPr="00D96636">
        <w:t>by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survivor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antithesis</w:t>
      </w:r>
      <w:r w:rsidR="001D27A3">
        <w:t xml:space="preserve"> </w:t>
      </w:r>
      <w:r w:rsidRPr="00D96636">
        <w:t>of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processes.</w:t>
      </w:r>
    </w:p>
    <w:p w14:paraId="2B6F3356" w14:textId="6C933403" w:rsidR="00260BEC" w:rsidRDefault="00D96636" w:rsidP="0062708A">
      <w:pPr>
        <w:pStyle w:val="cpParagraph"/>
      </w:pPr>
      <w:r w:rsidRPr="00D96636">
        <w:t>I've</w:t>
      </w:r>
      <w:r w:rsidR="001D27A3">
        <w:t xml:space="preserve"> </w:t>
      </w:r>
      <w:r w:rsidRPr="00D96636">
        <w:t>got</w:t>
      </w:r>
      <w:r w:rsidR="001D27A3">
        <w:t xml:space="preserve"> </w:t>
      </w:r>
      <w:r w:rsidRPr="00D96636">
        <w:t>stories</w:t>
      </w:r>
      <w:r w:rsidR="001D27A3">
        <w:t xml:space="preserve"> </w:t>
      </w:r>
      <w:r w:rsidRPr="00D96636">
        <w:t>directly</w:t>
      </w:r>
      <w:r w:rsidR="001D27A3">
        <w:t xml:space="preserve"> </w:t>
      </w:r>
      <w:r w:rsidRPr="00D96636">
        <w:t>from</w:t>
      </w:r>
      <w:r w:rsidR="001D27A3">
        <w:t xml:space="preserve"> </w:t>
      </w:r>
      <w:r w:rsidRPr="00D96636">
        <w:t>my</w:t>
      </w:r>
      <w:r w:rsidR="001D27A3">
        <w:t xml:space="preserve"> </w:t>
      </w:r>
      <w:r w:rsidRPr="00D96636">
        <w:t>career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illustrate</w:t>
      </w:r>
      <w:r w:rsidR="00A251AF">
        <w:t>s</w:t>
      </w:r>
      <w:r w:rsidR="001D27A3">
        <w:t xml:space="preserve"> </w:t>
      </w:r>
      <w:r w:rsidRPr="00D96636">
        <w:t>why</w:t>
      </w:r>
      <w:r w:rsidR="001D27A3">
        <w:t xml:space="preserve"> </w:t>
      </w:r>
      <w:r w:rsidR="00AE3FE3">
        <w:t>Agile</w:t>
      </w:r>
      <w:r w:rsidR="001D27A3">
        <w:t xml:space="preserve"> </w:t>
      </w:r>
      <w:r w:rsidRPr="00D96636">
        <w:t>tactics</w:t>
      </w:r>
      <w:r w:rsidR="001D27A3">
        <w:t xml:space="preserve"> </w:t>
      </w:r>
      <w:r w:rsidRPr="00D96636">
        <w:t>need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strategy.</w:t>
      </w:r>
    </w:p>
    <w:p w14:paraId="35286D33" w14:textId="6A9E44FC" w:rsidR="00260BEC" w:rsidRDefault="00D96636" w:rsidP="0062708A">
      <w:pPr>
        <w:pStyle w:val="cpParagraph"/>
      </w:pPr>
      <w:r w:rsidRPr="00D96636">
        <w:t>The</w:t>
      </w:r>
      <w:r w:rsidR="001D27A3">
        <w:t xml:space="preserve"> </w:t>
      </w:r>
      <w:r w:rsidRPr="00D96636">
        <w:t>first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project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did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large</w:t>
      </w:r>
      <w:r w:rsidR="001D27A3">
        <w:t xml:space="preserve"> </w:t>
      </w:r>
      <w:r w:rsidRPr="00D96636">
        <w:t>company</w:t>
      </w:r>
      <w:r w:rsidR="001D27A3">
        <w:t xml:space="preserve"> </w:t>
      </w:r>
      <w:r w:rsidRPr="00D96636">
        <w:t>looking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create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Internet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Things</w:t>
      </w:r>
      <w:r w:rsidR="001D27A3">
        <w:t xml:space="preserve"> </w:t>
      </w:r>
      <w:r w:rsidRPr="00D96636">
        <w:t>initiative.</w:t>
      </w:r>
      <w:r w:rsidR="00260BEC">
        <w:t xml:space="preserve"> </w:t>
      </w:r>
      <w:r w:rsidRPr="00D96636">
        <w:t>My</w:t>
      </w:r>
      <w:r w:rsidR="001D27A3">
        <w:t xml:space="preserve"> </w:t>
      </w:r>
      <w:r w:rsidRPr="00D96636">
        <w:t>team</w:t>
      </w:r>
      <w:r w:rsidR="001D27A3">
        <w:t xml:space="preserve"> </w:t>
      </w:r>
      <w:r w:rsidRPr="00D96636">
        <w:t>worked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create</w:t>
      </w:r>
      <w:r w:rsidR="001D27A3">
        <w:t xml:space="preserve"> </w:t>
      </w:r>
      <w:r w:rsidRPr="00D96636">
        <w:t>an</w:t>
      </w:r>
      <w:r w:rsidR="001D27A3">
        <w:t xml:space="preserve"> </w:t>
      </w:r>
      <w:r w:rsidR="007868F7">
        <w:t>A</w:t>
      </w:r>
      <w:r w:rsidRPr="00D96636">
        <w:t>zure</w:t>
      </w:r>
      <w:r w:rsidR="001D27A3">
        <w:t xml:space="preserve"> </w:t>
      </w:r>
      <w:r w:rsidRPr="00D96636">
        <w:t>architecture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took</w:t>
      </w:r>
      <w:r w:rsidR="001D27A3">
        <w:t xml:space="preserve"> </w:t>
      </w:r>
      <w:r w:rsidRPr="00D96636">
        <w:t>data</w:t>
      </w:r>
      <w:r w:rsidR="001D27A3">
        <w:t xml:space="preserve"> </w:t>
      </w:r>
      <w:r w:rsidRPr="00D96636">
        <w:t>from</w:t>
      </w:r>
      <w:r w:rsidR="001D27A3">
        <w:t xml:space="preserve"> </w:t>
      </w:r>
      <w:r w:rsidRPr="00D96636">
        <w:t>I</w:t>
      </w:r>
      <w:r w:rsidR="00260BEC">
        <w:t>o</w:t>
      </w:r>
      <w:r w:rsidRPr="00D96636">
        <w:t>T</w:t>
      </w:r>
      <w:r w:rsidR="001D27A3">
        <w:t xml:space="preserve"> </w:t>
      </w:r>
      <w:r w:rsidRPr="00D96636">
        <w:t>devices</w:t>
      </w:r>
      <w:r w:rsidR="001D27A3">
        <w:t xml:space="preserve"> </w:t>
      </w:r>
      <w:r w:rsidRPr="00D96636">
        <w:t>out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world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several</w:t>
      </w:r>
      <w:r w:rsidR="001D27A3">
        <w:t xml:space="preserve"> </w:t>
      </w:r>
      <w:r w:rsidRPr="00D96636">
        <w:t>data</w:t>
      </w:r>
      <w:r w:rsidR="001D27A3">
        <w:t xml:space="preserve"> </w:t>
      </w:r>
      <w:r w:rsidRPr="00D96636">
        <w:t>stores.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then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wrote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admin</w:t>
      </w:r>
      <w:r w:rsidR="001D27A3">
        <w:t xml:space="preserve"> </w:t>
      </w:r>
      <w:r w:rsidRPr="00D96636">
        <w:t>interface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mapped</w:t>
      </w:r>
      <w:r w:rsidR="001D27A3">
        <w:t xml:space="preserve"> </w:t>
      </w:r>
      <w:r w:rsidR="001D3267" w:rsidRPr="00D96636">
        <w:t>all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data</w:t>
      </w:r>
      <w:r w:rsidR="001D27A3">
        <w:t xml:space="preserve"> </w:t>
      </w:r>
      <w:r w:rsidRPr="00D96636">
        <w:t>out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beautiful</w:t>
      </w:r>
      <w:r w:rsidR="001D27A3">
        <w:t xml:space="preserve"> </w:t>
      </w:r>
      <w:r w:rsidRPr="00D96636">
        <w:t>scrolling</w:t>
      </w:r>
      <w:r w:rsidR="001D27A3">
        <w:t xml:space="preserve"> </w:t>
      </w:r>
      <w:r w:rsidRPr="00D96636">
        <w:t>charts.</w:t>
      </w:r>
    </w:p>
    <w:p w14:paraId="6FBCB662" w14:textId="4F4BDAB3" w:rsidR="00260BEC" w:rsidRDefault="001D3267" w:rsidP="0062708A">
      <w:pPr>
        <w:pStyle w:val="cpParagraph"/>
      </w:pPr>
      <w:r w:rsidRPr="00D96636">
        <w:t>All</w:t>
      </w:r>
      <w:r w:rsidR="001D27A3">
        <w:t xml:space="preserve"> </w:t>
      </w:r>
      <w:r w:rsidR="00D96636" w:rsidRPr="00D96636">
        <w:t>this</w:t>
      </w:r>
      <w:r w:rsidR="001D27A3">
        <w:t xml:space="preserve"> </w:t>
      </w:r>
      <w:r w:rsidR="00D96636" w:rsidRPr="00D96636">
        <w:t>running</w:t>
      </w:r>
      <w:r w:rsidR="001D27A3">
        <w:t xml:space="preserve"> </w:t>
      </w:r>
      <w:r w:rsidR="00D96636" w:rsidRPr="00D96636">
        <w:t>through</w:t>
      </w:r>
      <w:r w:rsidR="001D27A3">
        <w:t xml:space="preserve"> </w:t>
      </w:r>
      <w:r w:rsidR="00D96636" w:rsidRPr="00D96636">
        <w:t>continuously</w:t>
      </w:r>
      <w:r w:rsidR="001D27A3">
        <w:t xml:space="preserve"> </w:t>
      </w:r>
      <w:r w:rsidR="00D96636" w:rsidRPr="00D96636">
        <w:t>integrated</w:t>
      </w:r>
      <w:r w:rsidR="001D27A3">
        <w:t xml:space="preserve"> </w:t>
      </w:r>
      <w:r w:rsidR="007868F7">
        <w:t>builds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automated</w:t>
      </w:r>
      <w:r w:rsidR="001D27A3">
        <w:t xml:space="preserve"> </w:t>
      </w:r>
      <w:r w:rsidR="00D96636" w:rsidRPr="00D96636">
        <w:t>nightly</w:t>
      </w:r>
      <w:r w:rsidR="001D27A3">
        <w:t xml:space="preserve"> </w:t>
      </w:r>
      <w:r w:rsidR="00D96636" w:rsidRPr="00D96636">
        <w:t>deployments.</w:t>
      </w:r>
    </w:p>
    <w:p w14:paraId="4192D0A7" w14:textId="12C3B8B3" w:rsidR="00260BEC" w:rsidRDefault="00D96636" w:rsidP="0062708A">
      <w:pPr>
        <w:pStyle w:val="cpParagraph"/>
      </w:pPr>
      <w:r w:rsidRPr="00D96636">
        <w:t>Our</w:t>
      </w:r>
      <w:r w:rsidR="001D27A3">
        <w:t xml:space="preserve"> </w:t>
      </w:r>
      <w:r w:rsidRPr="00D96636">
        <w:t>team</w:t>
      </w:r>
      <w:r w:rsidR="001D27A3">
        <w:t xml:space="preserve"> </w:t>
      </w:r>
      <w:r w:rsidRPr="00D96636">
        <w:t>philosophy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fantastic</w:t>
      </w:r>
      <w:r w:rsidR="007868F7">
        <w:t>.</w:t>
      </w:r>
      <w:r w:rsidR="001D27A3">
        <w:t xml:space="preserve"> </w:t>
      </w:r>
      <w:r w:rsidR="007868F7">
        <w:t>E</w:t>
      </w:r>
      <w:r w:rsidRPr="00D96636">
        <w:t>asily</w:t>
      </w:r>
      <w:r w:rsidR="001D27A3">
        <w:t xml:space="preserve"> </w:t>
      </w:r>
      <w:r w:rsidRPr="00D96636">
        <w:t>three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four</w:t>
      </w:r>
      <w:r w:rsidR="001D27A3">
        <w:t xml:space="preserve"> </w:t>
      </w:r>
      <w:r w:rsidRPr="00D96636">
        <w:t>times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values</w:t>
      </w:r>
      <w:r w:rsidR="001D27A3">
        <w:t xml:space="preserve"> </w:t>
      </w:r>
      <w:r w:rsidRPr="00D96636">
        <w:t>reached</w:t>
      </w:r>
      <w:r w:rsidR="001D27A3">
        <w:t xml:space="preserve"> </w:t>
      </w:r>
      <w:r w:rsidRPr="00D96636">
        <w:t>by</w:t>
      </w:r>
      <w:r w:rsidR="001D27A3">
        <w:t xml:space="preserve"> </w:t>
      </w:r>
      <w:r w:rsidRPr="00D96636">
        <w:t>other</w:t>
      </w:r>
      <w:r w:rsidR="001D27A3">
        <w:t xml:space="preserve"> </w:t>
      </w:r>
      <w:r w:rsidRPr="00D96636">
        <w:t>teams.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after</w:t>
      </w:r>
      <w:r w:rsidR="001D27A3">
        <w:t xml:space="preserve"> </w:t>
      </w:r>
      <w:r w:rsidRPr="00D96636">
        <w:t>about</w:t>
      </w:r>
      <w:r w:rsidR="001D27A3">
        <w:t xml:space="preserve"> </w:t>
      </w:r>
      <w:r w:rsidRPr="00D96636">
        <w:t>six</w:t>
      </w:r>
      <w:r w:rsidR="001D27A3">
        <w:t xml:space="preserve"> </w:t>
      </w:r>
      <w:r w:rsidRPr="00D96636">
        <w:t>months,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all</w:t>
      </w:r>
      <w:r w:rsidR="001D27A3">
        <w:t xml:space="preserve"> </w:t>
      </w:r>
      <w:r w:rsidRPr="00D96636">
        <w:t>fired,</w:t>
      </w:r>
      <w:r w:rsidR="001D27A3">
        <w:t xml:space="preserve"> </w:t>
      </w:r>
      <w:r w:rsidRPr="00D96636">
        <w:t>though</w:t>
      </w:r>
      <w:r w:rsidR="001D27A3">
        <w:t xml:space="preserve"> </w:t>
      </w:r>
      <w:r w:rsidRPr="00D96636">
        <w:t>he'd</w:t>
      </w:r>
      <w:r w:rsidR="001D27A3">
        <w:t xml:space="preserve"> </w:t>
      </w:r>
      <w:r w:rsidRPr="00D96636">
        <w:t>been</w:t>
      </w:r>
      <w:r w:rsidR="001D27A3">
        <w:t xml:space="preserve"> </w:t>
      </w:r>
      <w:r w:rsidRPr="00D96636">
        <w:t>doing</w:t>
      </w:r>
      <w:r w:rsidR="001D27A3">
        <w:t xml:space="preserve"> </w:t>
      </w:r>
      <w:r w:rsidRPr="00D96636">
        <w:t>excellent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all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proud</w:t>
      </w:r>
      <w:r w:rsidR="001D27A3">
        <w:t xml:space="preserve"> </w:t>
      </w:r>
      <w:r w:rsidRPr="00D96636">
        <w:t>of.</w:t>
      </w:r>
    </w:p>
    <w:p w14:paraId="65B83C67" w14:textId="799175F4" w:rsidR="00260BEC" w:rsidRDefault="00D96636" w:rsidP="0062708A">
      <w:pPr>
        <w:pStyle w:val="cpParagraph"/>
      </w:pPr>
      <w:r w:rsidRPr="00D96636">
        <w:t>The</w:t>
      </w:r>
      <w:r w:rsidR="001D27A3">
        <w:t xml:space="preserve"> </w:t>
      </w:r>
      <w:r w:rsidRPr="00D96636">
        <w:t>problem</w:t>
      </w:r>
      <w:r w:rsidR="001D27A3">
        <w:t xml:space="preserve"> </w:t>
      </w:r>
      <w:r w:rsidRPr="00D96636">
        <w:t>we've</w:t>
      </w:r>
      <w:r w:rsidR="001D27A3">
        <w:t xml:space="preserve"> </w:t>
      </w:r>
      <w:r w:rsidRPr="00D96636">
        <w:t>been</w:t>
      </w:r>
      <w:r w:rsidR="001D27A3">
        <w:t xml:space="preserve"> </w:t>
      </w:r>
      <w:r w:rsidRPr="00D96636">
        <w:t>solving</w:t>
      </w:r>
      <w:r w:rsidR="001D27A3">
        <w:t xml:space="preserve"> </w:t>
      </w:r>
      <w:r w:rsidRPr="00D96636">
        <w:t>turned</w:t>
      </w:r>
      <w:r w:rsidR="001D27A3">
        <w:t xml:space="preserve"> </w:t>
      </w:r>
      <w:r w:rsidRPr="00D96636">
        <w:t>out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wrong</w:t>
      </w:r>
      <w:r w:rsidR="001D27A3">
        <w:t xml:space="preserve"> </w:t>
      </w:r>
      <w:r w:rsidRPr="00D96636">
        <w:t>problem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company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solve.</w:t>
      </w:r>
      <w:r w:rsidR="001D27A3">
        <w:t xml:space="preserve"> </w:t>
      </w:r>
      <w:r w:rsidRPr="00D96636">
        <w:t>After</w:t>
      </w:r>
      <w:r w:rsidR="001D27A3">
        <w:t xml:space="preserve"> </w:t>
      </w:r>
      <w:r w:rsidRPr="00D96636">
        <w:t>all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time,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company</w:t>
      </w:r>
      <w:r w:rsidR="001D27A3">
        <w:t xml:space="preserve"> </w:t>
      </w:r>
      <w:r w:rsidRPr="00D96636">
        <w:t>finally</w:t>
      </w:r>
      <w:r w:rsidR="001D27A3">
        <w:t xml:space="preserve"> </w:t>
      </w:r>
      <w:r w:rsidRPr="00D96636">
        <w:t>performed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analysis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charge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their</w:t>
      </w:r>
      <w:r w:rsidR="001D27A3">
        <w:t xml:space="preserve"> </w:t>
      </w:r>
      <w:r w:rsidRPr="00D96636">
        <w:t>devices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value</w:t>
      </w:r>
      <w:r w:rsidR="001D27A3">
        <w:t xml:space="preserve"> </w:t>
      </w:r>
      <w:r w:rsidRPr="00D96636">
        <w:t>add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architecture.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numbers</w:t>
      </w:r>
      <w:r w:rsidR="001D27A3">
        <w:t xml:space="preserve"> </w:t>
      </w:r>
      <w:r w:rsidRPr="00D96636">
        <w:t>didn't</w:t>
      </w:r>
      <w:r w:rsidR="001D27A3">
        <w:t xml:space="preserve"> </w:t>
      </w:r>
      <w:r w:rsidRPr="00D96636">
        <w:t>add</w:t>
      </w:r>
      <w:r w:rsidR="001D27A3">
        <w:t xml:space="preserve"> </w:t>
      </w:r>
      <w:r w:rsidRPr="00D96636">
        <w:t>up.</w:t>
      </w:r>
    </w:p>
    <w:p w14:paraId="53E41002" w14:textId="77777777" w:rsidR="00260BEC" w:rsidRDefault="00D96636" w:rsidP="0062708A">
      <w:pPr>
        <w:pStyle w:val="cpParagraph"/>
      </w:pPr>
      <w:r w:rsidRPr="00D96636">
        <w:t>Our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waste.</w:t>
      </w:r>
    </w:p>
    <w:p w14:paraId="452EBB5F" w14:textId="05DDB9C8" w:rsidR="00095BB7" w:rsidRDefault="00D96636" w:rsidP="0062708A">
      <w:pPr>
        <w:pStyle w:val="cpParagraph"/>
      </w:pPr>
      <w:r w:rsidRPr="00D96636">
        <w:t>Back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fall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2001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worked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large</w:t>
      </w:r>
      <w:r w:rsidR="001D27A3">
        <w:t xml:space="preserve"> </w:t>
      </w:r>
      <w:r w:rsidRPr="00D96636">
        <w:t>telecom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kind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problem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big</w:t>
      </w:r>
      <w:r w:rsidR="001D27A3">
        <w:t xml:space="preserve"> </w:t>
      </w:r>
      <w:r w:rsidRPr="00D96636">
        <w:t>companies</w:t>
      </w:r>
      <w:r w:rsidR="001D27A3">
        <w:t xml:space="preserve"> </w:t>
      </w:r>
      <w:r w:rsidRPr="00D96636">
        <w:t>have</w:t>
      </w:r>
      <w:r w:rsidR="007868F7">
        <w:t>.</w:t>
      </w:r>
      <w:r w:rsidR="001D27A3">
        <w:t xml:space="preserve"> </w:t>
      </w:r>
      <w:r w:rsidR="007868F7">
        <w:t>T</w:t>
      </w:r>
      <w:r w:rsidRPr="00D96636">
        <w:t>hey</w:t>
      </w:r>
      <w:r w:rsidR="001D27A3">
        <w:t xml:space="preserve"> </w:t>
      </w:r>
      <w:r w:rsidRPr="00D96636">
        <w:t>needed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keep</w:t>
      </w:r>
      <w:r w:rsidR="001D27A3">
        <w:t xml:space="preserve"> </w:t>
      </w:r>
      <w:r w:rsidRPr="00D96636">
        <w:t>track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image</w:t>
      </w:r>
      <w:r w:rsidR="001D27A3">
        <w:t xml:space="preserve"> </w:t>
      </w:r>
      <w:r w:rsidRPr="00D96636">
        <w:t>assets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using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their</w:t>
      </w:r>
      <w:r w:rsidR="001D27A3">
        <w:t xml:space="preserve"> </w:t>
      </w:r>
      <w:r w:rsidRPr="00D96636">
        <w:t>communications.</w:t>
      </w:r>
    </w:p>
    <w:p w14:paraId="51DA26C4" w14:textId="64E095DE" w:rsidR="00AE3FE3" w:rsidRDefault="00D96636" w:rsidP="0062708A">
      <w:pPr>
        <w:pStyle w:val="cpParagraph"/>
      </w:pPr>
      <w:r w:rsidRPr="00D96636">
        <w:t>I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tasked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creating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fuzzy</w:t>
      </w:r>
      <w:r w:rsidR="001D27A3">
        <w:t xml:space="preserve"> </w:t>
      </w:r>
      <w:r w:rsidRPr="00D96636">
        <w:t>language</w:t>
      </w:r>
      <w:r w:rsidR="001D27A3">
        <w:t xml:space="preserve"> </w:t>
      </w:r>
      <w:r w:rsidRPr="00D96636">
        <w:t>search</w:t>
      </w:r>
      <w:r w:rsidR="001D27A3">
        <w:t xml:space="preserve"> </w:t>
      </w:r>
      <w:r w:rsidRPr="00D96636">
        <w:t>where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direct</w:t>
      </w:r>
      <w:r w:rsidR="001D27A3">
        <w:t xml:space="preserve"> </w:t>
      </w:r>
      <w:r w:rsidRPr="00D96636">
        <w:t>searches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girl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woman</w:t>
      </w:r>
      <w:r w:rsidR="001D27A3">
        <w:t xml:space="preserve"> </w:t>
      </w:r>
      <w:r w:rsidR="007868F7">
        <w:t>and</w:t>
      </w:r>
      <w:r w:rsidR="001D27A3">
        <w:t xml:space="preserve"> </w:t>
      </w:r>
      <w:r w:rsidRPr="00D96636">
        <w:t>women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whole</w:t>
      </w:r>
      <w:r w:rsidR="001D27A3">
        <w:t xml:space="preserve"> </w:t>
      </w:r>
      <w:r w:rsidRPr="00D96636">
        <w:t>kind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thing.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out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box</w:t>
      </w:r>
      <w:r w:rsidR="001D27A3">
        <w:t xml:space="preserve"> </w:t>
      </w:r>
      <w:r w:rsidRPr="00D96636">
        <w:t>search</w:t>
      </w:r>
      <w:r w:rsidR="001D27A3">
        <w:t xml:space="preserve"> </w:t>
      </w:r>
      <w:r w:rsidRPr="00D96636">
        <w:t>stuff</w:t>
      </w:r>
      <w:r w:rsidR="001D27A3">
        <w:t xml:space="preserve"> </w:t>
      </w:r>
      <w:r w:rsidRPr="00D96636">
        <w:t>these</w:t>
      </w:r>
      <w:r w:rsidR="001D27A3">
        <w:t xml:space="preserve"> </w:t>
      </w:r>
      <w:r w:rsidRPr="00D96636">
        <w:t>days.</w:t>
      </w:r>
      <w:r w:rsidR="00AE3FE3">
        <w:t xml:space="preserve"> </w:t>
      </w:r>
      <w:r w:rsidRPr="00D96636">
        <w:t>But</w:t>
      </w:r>
      <w:r w:rsidR="001D27A3">
        <w:t xml:space="preserve"> </w:t>
      </w:r>
      <w:r w:rsidRPr="00D96636">
        <w:t>back</w:t>
      </w:r>
      <w:r w:rsidR="001D27A3">
        <w:t xml:space="preserve"> </w:t>
      </w:r>
      <w:r w:rsidRPr="00D96636">
        <w:t>then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="00AF590A" w:rsidRPr="00D96636">
        <w:t>fancy</w:t>
      </w:r>
      <w:r w:rsidR="001D27A3">
        <w:t xml:space="preserve"> </w:t>
      </w:r>
      <w:r w:rsidRPr="00D96636">
        <w:t>stuff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rewarding</w:t>
      </w:r>
      <w:r w:rsidR="001D27A3">
        <w:t xml:space="preserve"> </w:t>
      </w:r>
      <w:r w:rsidRPr="00D96636">
        <w:t>work.</w:t>
      </w:r>
    </w:p>
    <w:p w14:paraId="46E402D5" w14:textId="06532EE8" w:rsidR="00AE3FE3" w:rsidRDefault="00D96636" w:rsidP="0062708A">
      <w:pPr>
        <w:pStyle w:val="cpParagraph"/>
      </w:pPr>
      <w:r w:rsidRPr="00D96636">
        <w:t>This</w:t>
      </w:r>
      <w:r w:rsidR="001D27A3">
        <w:t xml:space="preserve"> </w:t>
      </w:r>
      <w:r w:rsidRPr="00D96636">
        <w:t>being</w:t>
      </w:r>
      <w:r w:rsidR="001D27A3">
        <w:t xml:space="preserve"> </w:t>
      </w:r>
      <w:r w:rsidRPr="00D96636">
        <w:t>2001</w:t>
      </w:r>
      <w:r w:rsidR="002014A8">
        <w:t>.</w:t>
      </w:r>
      <w:r w:rsidR="001D27A3">
        <w:t xml:space="preserve"> </w:t>
      </w:r>
      <w:r w:rsidR="00AE3FE3">
        <w:t>Agile</w:t>
      </w:r>
      <w:r w:rsidR="001D27A3">
        <w:t xml:space="preserve"> </w:t>
      </w:r>
      <w:r w:rsidRPr="00D96636">
        <w:t>wasn't</w:t>
      </w:r>
      <w:r w:rsidR="001D27A3">
        <w:t xml:space="preserve"> </w:t>
      </w:r>
      <w:r w:rsidR="00AF590A" w:rsidRPr="00D96636">
        <w:t>around</w:t>
      </w:r>
      <w:r w:rsidR="001D27A3">
        <w:t xml:space="preserve"> </w:t>
      </w:r>
      <w:r w:rsidRPr="00D96636">
        <w:t>yet,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kept</w:t>
      </w:r>
      <w:r w:rsidR="001D27A3">
        <w:t xml:space="preserve"> </w:t>
      </w:r>
      <w:r w:rsidRPr="00D96636">
        <w:t>careful</w:t>
      </w:r>
      <w:r w:rsidR="001D27A3">
        <w:t xml:space="preserve"> </w:t>
      </w:r>
      <w:r w:rsidRPr="00D96636">
        <w:t>track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time,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development</w:t>
      </w:r>
      <w:r w:rsidR="001D27A3">
        <w:t xml:space="preserve"> </w:t>
      </w:r>
      <w:r w:rsidRPr="00D96636">
        <w:t>process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very</w:t>
      </w:r>
      <w:r w:rsidR="001D27A3">
        <w:t xml:space="preserve"> </w:t>
      </w:r>
      <w:r w:rsidRPr="00D96636">
        <w:t>efficient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effective.</w:t>
      </w:r>
      <w:r w:rsidR="001D27A3">
        <w:t xml:space="preserve"> </w:t>
      </w:r>
      <w:r w:rsidRPr="00D96636">
        <w:t>After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library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ready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deployment,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attended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meeting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infrastructure</w:t>
      </w:r>
      <w:r w:rsidR="001D27A3">
        <w:t xml:space="preserve"> </w:t>
      </w:r>
      <w:r w:rsidRPr="00D96636">
        <w:t>team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about</w:t>
      </w:r>
      <w:r w:rsidR="001D27A3">
        <w:t xml:space="preserve"> </w:t>
      </w:r>
      <w:r w:rsidRPr="00D96636">
        <w:t>30</w:t>
      </w:r>
      <w:r w:rsidR="001D27A3">
        <w:t xml:space="preserve"> </w:t>
      </w:r>
      <w:r w:rsidRPr="00D96636">
        <w:t>other</w:t>
      </w:r>
      <w:r w:rsidR="001D27A3">
        <w:t xml:space="preserve"> </w:t>
      </w:r>
      <w:r w:rsidRPr="00D96636">
        <w:t>people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huge</w:t>
      </w:r>
      <w:r w:rsidR="001D27A3">
        <w:t xml:space="preserve"> </w:t>
      </w:r>
      <w:r w:rsidRPr="00D96636">
        <w:t>conference</w:t>
      </w:r>
      <w:r w:rsidR="001D27A3">
        <w:t xml:space="preserve"> </w:t>
      </w:r>
      <w:r w:rsidRPr="00D96636">
        <w:t>room.</w:t>
      </w:r>
    </w:p>
    <w:p w14:paraId="45BBD820" w14:textId="77777777" w:rsidR="00AE3FE3" w:rsidRDefault="00D96636" w:rsidP="0062708A">
      <w:pPr>
        <w:pStyle w:val="cpParagraph"/>
      </w:pPr>
      <w:r w:rsidRPr="00D96636">
        <w:lastRenderedPageBreak/>
        <w:t>Each</w:t>
      </w:r>
      <w:r w:rsidR="001D27A3">
        <w:t xml:space="preserve"> </w:t>
      </w:r>
      <w:r w:rsidRPr="00D96636">
        <w:t>project,</w:t>
      </w:r>
      <w:r w:rsidR="001D27A3">
        <w:t xml:space="preserve"> </w:t>
      </w:r>
      <w:r w:rsidRPr="00D96636">
        <w:t>looking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get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piece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hardware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deploy</w:t>
      </w:r>
      <w:r w:rsidR="001D27A3">
        <w:t xml:space="preserve"> </w:t>
      </w:r>
      <w:r w:rsidRPr="00D96636">
        <w:t>on,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speaking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turn,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finally</w:t>
      </w:r>
      <w:r w:rsidR="001D27A3">
        <w:t xml:space="preserve"> </w:t>
      </w:r>
      <w:r w:rsidRPr="00D96636">
        <w:t>reached</w:t>
      </w:r>
      <w:r w:rsidR="001D27A3">
        <w:t xml:space="preserve"> </w:t>
      </w:r>
      <w:r w:rsidRPr="00D96636">
        <w:t>us.</w:t>
      </w:r>
    </w:p>
    <w:p w14:paraId="002CBEAC" w14:textId="77777777" w:rsidR="00AE3FE3" w:rsidRDefault="00D96636" w:rsidP="0062708A">
      <w:pPr>
        <w:pStyle w:val="cpParagraph"/>
      </w:pPr>
      <w:r w:rsidRPr="00D96636">
        <w:t>I</w:t>
      </w:r>
      <w:r w:rsidR="001D27A3">
        <w:t xml:space="preserve"> </w:t>
      </w:r>
      <w:r w:rsidRPr="00D96636">
        <w:t>laid</w:t>
      </w:r>
      <w:r w:rsidR="001D27A3">
        <w:t xml:space="preserve"> </w:t>
      </w:r>
      <w:r w:rsidRPr="00D96636">
        <w:t>out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Pr="00D96636">
        <w:t>kind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hardware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thought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system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need,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infrastructure</w:t>
      </w:r>
      <w:r w:rsidR="001D27A3">
        <w:t xml:space="preserve"> </w:t>
      </w:r>
      <w:r w:rsidRPr="00D96636">
        <w:t>guys</w:t>
      </w:r>
      <w:r w:rsidR="001D27A3">
        <w:t xml:space="preserve"> </w:t>
      </w:r>
      <w:r w:rsidRPr="00D96636">
        <w:t>agreed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good</w:t>
      </w:r>
      <w:r w:rsidR="001D27A3">
        <w:t xml:space="preserve"> </w:t>
      </w:r>
      <w:r w:rsidRPr="00D96636">
        <w:t>assessment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return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dollar</w:t>
      </w:r>
      <w:r w:rsidR="001D27A3">
        <w:t xml:space="preserve"> </w:t>
      </w:r>
      <w:r w:rsidRPr="00D96636">
        <w:t>figure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deploying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maintaining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system.</w:t>
      </w:r>
    </w:p>
    <w:p w14:paraId="74ED9A27" w14:textId="146E9F9D" w:rsidR="00AE3FE3" w:rsidRDefault="008B4F53" w:rsidP="0062708A">
      <w:pPr>
        <w:pStyle w:val="cpParagraph"/>
      </w:pPr>
      <w:r>
        <w:t>A</w:t>
      </w:r>
      <w:r w:rsidR="001D27A3">
        <w:t xml:space="preserve"> </w:t>
      </w:r>
      <w:r w:rsidR="00D96636" w:rsidRPr="00D96636">
        <w:t>higher</w:t>
      </w:r>
      <w:r w:rsidR="001D27A3">
        <w:t xml:space="preserve"> </w:t>
      </w:r>
      <w:r w:rsidR="00D96636" w:rsidRPr="00D96636">
        <w:t>up</w:t>
      </w:r>
      <w:r w:rsidR="001D27A3">
        <w:t xml:space="preserve"> </w:t>
      </w:r>
      <w:r w:rsidR="00D96636" w:rsidRPr="00D96636">
        <w:t>at</w:t>
      </w:r>
      <w:r w:rsidR="001D27A3">
        <w:t xml:space="preserve"> </w:t>
      </w:r>
      <w:r w:rsidR="00D96636" w:rsidRPr="00D96636">
        <w:t>this</w:t>
      </w:r>
      <w:r w:rsidR="001D27A3">
        <w:t xml:space="preserve"> </w:t>
      </w:r>
      <w:r w:rsidR="00D96636" w:rsidRPr="00D96636">
        <w:t>meeting</w:t>
      </w:r>
      <w:r w:rsidR="001D27A3">
        <w:t xml:space="preserve"> </w:t>
      </w:r>
      <w:r w:rsidR="00D96636" w:rsidRPr="00D96636">
        <w:t>indicated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exceeded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required</w:t>
      </w:r>
      <w:r w:rsidR="001D27A3">
        <w:t xml:space="preserve"> </w:t>
      </w:r>
      <w:r w:rsidR="00D96636" w:rsidRPr="00D96636">
        <w:t>figure</w:t>
      </w:r>
      <w:r w:rsidR="001D27A3">
        <w:t xml:space="preserve"> </w:t>
      </w:r>
      <w:r w:rsidR="00D96636" w:rsidRPr="00D96636">
        <w:t>for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A1532C" w:rsidRPr="00D96636">
        <w:t>project,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we</w:t>
      </w:r>
      <w:r w:rsidR="001D27A3">
        <w:t xml:space="preserve"> </w:t>
      </w:r>
      <w:r w:rsidR="00D96636" w:rsidRPr="00D96636">
        <w:t>moved</w:t>
      </w:r>
      <w:r w:rsidR="001D27A3">
        <w:t xml:space="preserve"> </w:t>
      </w:r>
      <w:r w:rsidR="00D96636" w:rsidRPr="00D96636">
        <w:t>on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next</w:t>
      </w:r>
      <w:r w:rsidR="001D27A3">
        <w:t xml:space="preserve"> </w:t>
      </w:r>
      <w:r w:rsidR="00D96636" w:rsidRPr="00D96636">
        <w:t>team</w:t>
      </w:r>
      <w:r w:rsidR="001D27A3">
        <w:t xml:space="preserve"> </w:t>
      </w:r>
      <w:r w:rsidR="00D96636" w:rsidRPr="00D96636">
        <w:t>seeking</w:t>
      </w:r>
      <w:r w:rsidR="001D27A3">
        <w:t xml:space="preserve"> </w:t>
      </w:r>
      <w:r w:rsidR="00D96636" w:rsidRPr="00D96636">
        <w:t>hardware.</w:t>
      </w:r>
      <w:r w:rsidR="001D27A3">
        <w:t xml:space="preserve"> </w:t>
      </w:r>
      <w:r w:rsidR="00D96636" w:rsidRPr="00D96636">
        <w:t>As</w:t>
      </w:r>
      <w:r w:rsidR="001D27A3">
        <w:t xml:space="preserve"> </w:t>
      </w:r>
      <w:r w:rsidR="00D96636" w:rsidRPr="00D96636">
        <w:t>I</w:t>
      </w:r>
      <w:r w:rsidR="001D27A3">
        <w:t xml:space="preserve"> </w:t>
      </w:r>
      <w:r w:rsidR="00D96636" w:rsidRPr="00D96636">
        <w:t>sat</w:t>
      </w:r>
      <w:r w:rsidR="001D27A3">
        <w:t xml:space="preserve"> </w:t>
      </w:r>
      <w:r w:rsidR="00D96636" w:rsidRPr="00D96636">
        <w:t>there</w:t>
      </w:r>
      <w:r w:rsidR="001D27A3">
        <w:t xml:space="preserve"> </w:t>
      </w:r>
      <w:r w:rsidR="00D96636" w:rsidRPr="00D96636">
        <w:t>for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next</w:t>
      </w:r>
      <w:r w:rsidR="001D27A3">
        <w:t xml:space="preserve"> </w:t>
      </w:r>
      <w:r w:rsidR="00D96636" w:rsidRPr="00D96636">
        <w:t>40</w:t>
      </w:r>
      <w:r w:rsidR="001D27A3">
        <w:t xml:space="preserve"> </w:t>
      </w:r>
      <w:r w:rsidR="00D96636" w:rsidRPr="00D96636">
        <w:t>or</w:t>
      </w:r>
      <w:r w:rsidR="001D27A3">
        <w:t xml:space="preserve"> </w:t>
      </w:r>
      <w:r w:rsidR="00D96636" w:rsidRPr="00D96636">
        <w:t>so</w:t>
      </w:r>
      <w:r w:rsidR="001D27A3">
        <w:t xml:space="preserve"> </w:t>
      </w:r>
      <w:r w:rsidR="00D96636" w:rsidRPr="00D96636">
        <w:t>minutes</w:t>
      </w:r>
      <w:r w:rsidR="006B414C">
        <w:t>.</w:t>
      </w:r>
      <w:r w:rsidR="001D27A3">
        <w:t xml:space="preserve"> </w:t>
      </w:r>
      <w:r w:rsidR="00D96636" w:rsidRPr="00D96636">
        <w:t>40</w:t>
      </w:r>
      <w:r w:rsidR="001D27A3">
        <w:t xml:space="preserve"> </w:t>
      </w:r>
      <w:r w:rsidR="00D96636" w:rsidRPr="00D96636">
        <w:t>minutes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waste,</w:t>
      </w:r>
      <w:r w:rsidR="001D27A3">
        <w:t xml:space="preserve"> </w:t>
      </w:r>
      <w:r w:rsidR="00D96636" w:rsidRPr="00D96636">
        <w:t>by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way</w:t>
      </w:r>
      <w:r w:rsidR="006B414C">
        <w:t>.</w:t>
      </w:r>
      <w:r w:rsidR="001D27A3">
        <w:t xml:space="preserve"> </w:t>
      </w:r>
      <w:r w:rsidR="006B414C">
        <w:t>I</w:t>
      </w:r>
      <w:r w:rsidR="00D96636" w:rsidRPr="00D96636">
        <w:t>t</w:t>
      </w:r>
      <w:r w:rsidR="001D27A3">
        <w:t xml:space="preserve"> </w:t>
      </w:r>
      <w:r w:rsidR="00D96636" w:rsidRPr="00D96636">
        <w:t>slowly</w:t>
      </w:r>
      <w:r w:rsidR="001D27A3">
        <w:t xml:space="preserve"> </w:t>
      </w:r>
      <w:r w:rsidR="00D96636" w:rsidRPr="00D96636">
        <w:t>dawned</w:t>
      </w:r>
      <w:r w:rsidR="001D27A3">
        <w:t xml:space="preserve"> </w:t>
      </w:r>
      <w:r w:rsidR="00D96636" w:rsidRPr="00D96636">
        <w:t>on</w:t>
      </w:r>
      <w:r w:rsidR="001D27A3">
        <w:t xml:space="preserve"> </w:t>
      </w:r>
      <w:r w:rsidR="00D96636" w:rsidRPr="00D96636">
        <w:t>me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project</w:t>
      </w:r>
      <w:r w:rsidR="001D27A3">
        <w:t xml:space="preserve"> </w:t>
      </w:r>
      <w:r w:rsidR="00D96636" w:rsidRPr="00D96636">
        <w:t>I</w:t>
      </w:r>
      <w:r w:rsidR="001D27A3">
        <w:t xml:space="preserve"> </w:t>
      </w:r>
      <w:r w:rsidR="00D96636" w:rsidRPr="00D96636">
        <w:t>just</w:t>
      </w:r>
      <w:r w:rsidR="001D27A3">
        <w:t xml:space="preserve"> </w:t>
      </w:r>
      <w:r w:rsidR="00D96636" w:rsidRPr="00D96636">
        <w:t>spent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last</w:t>
      </w:r>
      <w:r w:rsidR="001D27A3">
        <w:t xml:space="preserve"> </w:t>
      </w:r>
      <w:r w:rsidR="00D96636" w:rsidRPr="00D96636">
        <w:t>four</w:t>
      </w:r>
      <w:r w:rsidR="001D27A3">
        <w:t xml:space="preserve"> </w:t>
      </w:r>
      <w:r w:rsidR="00D96636" w:rsidRPr="00D96636">
        <w:t>months</w:t>
      </w:r>
      <w:r w:rsidR="001D27A3">
        <w:t xml:space="preserve"> </w:t>
      </w:r>
      <w:r w:rsidR="00D96636" w:rsidRPr="00D96636">
        <w:t>working</w:t>
      </w:r>
      <w:r w:rsidR="001D27A3">
        <w:t xml:space="preserve"> </w:t>
      </w:r>
      <w:r w:rsidR="00D96636" w:rsidRPr="00D96636">
        <w:t>on</w:t>
      </w:r>
      <w:r w:rsidR="001D27A3">
        <w:t xml:space="preserve"> </w:t>
      </w:r>
      <w:r w:rsidR="00D96636" w:rsidRPr="00D96636">
        <w:t>was</w:t>
      </w:r>
      <w:r w:rsidR="001D27A3">
        <w:t xml:space="preserve"> </w:t>
      </w:r>
      <w:r w:rsidR="00D96636" w:rsidRPr="00D96636">
        <w:t>headed</w:t>
      </w:r>
      <w:r w:rsidR="001D27A3">
        <w:t xml:space="preserve"> </w:t>
      </w:r>
      <w:r w:rsidR="00D96636" w:rsidRPr="00D96636">
        <w:t>for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great</w:t>
      </w:r>
      <w:r w:rsidR="001D27A3">
        <w:t xml:space="preserve"> </w:t>
      </w:r>
      <w:r w:rsidR="00D96636" w:rsidRPr="00D96636">
        <w:t>digital</w:t>
      </w:r>
      <w:r w:rsidR="001D27A3">
        <w:t xml:space="preserve"> </w:t>
      </w:r>
      <w:r w:rsidR="00D96636" w:rsidRPr="00D96636">
        <w:t>dustbin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sky.</w:t>
      </w:r>
    </w:p>
    <w:p w14:paraId="0AC5522B" w14:textId="77777777" w:rsidR="00AE3FE3" w:rsidRDefault="00D96636" w:rsidP="0062708A">
      <w:pPr>
        <w:pStyle w:val="cpParagraph"/>
      </w:pPr>
      <w:r w:rsidRPr="00D96636">
        <w:t>My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waste.</w:t>
      </w:r>
    </w:p>
    <w:p w14:paraId="2BDC1BF7" w14:textId="49BC1C89" w:rsidR="00AE3FE3" w:rsidRDefault="008F1277" w:rsidP="0062708A">
      <w:pPr>
        <w:pStyle w:val="cpParagraph"/>
      </w:pPr>
      <w:r>
        <w:t>Lean</w:t>
      </w:r>
      <w:r w:rsidR="001D27A3">
        <w:t xml:space="preserve"> </w:t>
      </w:r>
      <w:r w:rsidR="00D96636" w:rsidRPr="00D96636">
        <w:t>processes</w:t>
      </w:r>
      <w:r w:rsidR="001D27A3">
        <w:t xml:space="preserve"> </w:t>
      </w:r>
      <w:r w:rsidR="00D96636" w:rsidRPr="00D96636">
        <w:t>rely</w:t>
      </w:r>
      <w:r w:rsidR="001D27A3">
        <w:t xml:space="preserve"> </w:t>
      </w:r>
      <w:r w:rsidR="00D96636" w:rsidRPr="00D96636">
        <w:t>on</w:t>
      </w:r>
      <w:r w:rsidR="001D27A3">
        <w:t xml:space="preserve"> </w:t>
      </w:r>
      <w:r w:rsidR="00D96636" w:rsidRPr="00D96636">
        <w:t>demand</w:t>
      </w:r>
      <w:r w:rsidR="001D27A3">
        <w:t xml:space="preserve"> </w:t>
      </w:r>
      <w:r w:rsidR="00D96636" w:rsidRPr="00D96636">
        <w:t>signals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pull</w:t>
      </w:r>
      <w:r w:rsidR="001D27A3">
        <w:t xml:space="preserve"> </w:t>
      </w:r>
      <w:r w:rsidR="00D96636" w:rsidRPr="00D96636">
        <w:t>projects</w:t>
      </w:r>
      <w:r w:rsidR="001D27A3">
        <w:t xml:space="preserve"> </w:t>
      </w:r>
      <w:r w:rsidR="00D96636" w:rsidRPr="00D96636">
        <w:t>into</w:t>
      </w:r>
      <w:r w:rsidR="001D27A3">
        <w:t xml:space="preserve"> </w:t>
      </w:r>
      <w:r w:rsidR="00D96636" w:rsidRPr="00D96636">
        <w:t>existence.</w:t>
      </w:r>
    </w:p>
    <w:p w14:paraId="1CD74526" w14:textId="2A533400" w:rsidR="00AE3FE3" w:rsidRDefault="00D96636" w:rsidP="0062708A">
      <w:pPr>
        <w:pStyle w:val="cpParagraph"/>
      </w:pPr>
      <w:r w:rsidRPr="00D96636">
        <w:t>These</w:t>
      </w:r>
      <w:r w:rsidR="001D27A3">
        <w:t xml:space="preserve"> </w:t>
      </w:r>
      <w:r w:rsidRPr="00D96636">
        <w:t>two</w:t>
      </w:r>
      <w:r w:rsidR="001D27A3">
        <w:t xml:space="preserve"> </w:t>
      </w:r>
      <w:r w:rsidRPr="00D96636">
        <w:t>examples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cases</w:t>
      </w:r>
      <w:r w:rsidR="001D27A3">
        <w:t xml:space="preserve"> </w:t>
      </w:r>
      <w:r w:rsidRPr="00D96636">
        <w:t>where</w:t>
      </w:r>
      <w:r w:rsidR="001D27A3">
        <w:t xml:space="preserve"> </w:t>
      </w:r>
      <w:r w:rsidRPr="00D96636">
        <w:t>someone</w:t>
      </w:r>
      <w:r w:rsidR="001D27A3">
        <w:t xml:space="preserve"> </w:t>
      </w:r>
      <w:r w:rsidRPr="00D96636">
        <w:t>tried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push</w:t>
      </w:r>
      <w:r w:rsidR="001D27A3">
        <w:t xml:space="preserve"> </w:t>
      </w:r>
      <w:r w:rsidRPr="00D96636">
        <w:t>them</w:t>
      </w:r>
      <w:r w:rsidR="001D27A3">
        <w:t xml:space="preserve"> </w:t>
      </w:r>
      <w:r w:rsidRPr="00D96636">
        <w:t>into</w:t>
      </w:r>
      <w:r w:rsidR="001D27A3">
        <w:t xml:space="preserve"> </w:t>
      </w:r>
      <w:r w:rsidRPr="00D96636">
        <w:t>existence</w:t>
      </w:r>
      <w:r w:rsidR="001D27A3">
        <w:t xml:space="preserve"> </w:t>
      </w:r>
      <w:r w:rsidRPr="00D96636">
        <w:t>without</w:t>
      </w:r>
      <w:r w:rsidR="001D27A3">
        <w:t xml:space="preserve"> </w:t>
      </w:r>
      <w:r w:rsidRPr="00D96636">
        <w:t>truly</w:t>
      </w:r>
      <w:r w:rsidR="001D27A3">
        <w:t xml:space="preserve"> </w:t>
      </w:r>
      <w:r w:rsidRPr="00D96636">
        <w:t>entering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question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why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needed.</w:t>
      </w:r>
    </w:p>
    <w:p w14:paraId="3452E3AE" w14:textId="46568DCC" w:rsidR="006B414C" w:rsidRDefault="00D96636" w:rsidP="0062708A">
      <w:pPr>
        <w:pStyle w:val="cpParagraph"/>
      </w:pPr>
      <w:r w:rsidRPr="00D96636">
        <w:t>They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created</w:t>
      </w:r>
      <w:r w:rsidR="001D27A3">
        <w:t xml:space="preserve"> </w:t>
      </w:r>
      <w:r w:rsidR="006B414C">
        <w:t>“</w:t>
      </w:r>
      <w:r w:rsidRPr="00D96636">
        <w:t>just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case</w:t>
      </w:r>
      <w:r w:rsidR="006B414C">
        <w:t>”.</w:t>
      </w:r>
      <w:r w:rsidR="001D27A3">
        <w:t xml:space="preserve"> </w:t>
      </w:r>
      <w:r w:rsidR="006B414C">
        <w:t>T</w:t>
      </w:r>
      <w:r w:rsidRPr="00D96636">
        <w:t>hey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created</w:t>
      </w:r>
      <w:r w:rsidR="001D27A3">
        <w:t xml:space="preserve"> </w:t>
      </w:r>
      <w:r w:rsidRPr="00D96636">
        <w:t>because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="006B414C">
        <w:t>“</w:t>
      </w:r>
      <w:r w:rsidRPr="00D96636">
        <w:t>might</w:t>
      </w:r>
      <w:r w:rsidR="006B414C">
        <w:t>”</w:t>
      </w:r>
      <w:r w:rsidR="001D27A3">
        <w:t xml:space="preserve"> </w:t>
      </w:r>
      <w:r w:rsidRPr="00D96636">
        <w:t>turn</w:t>
      </w:r>
      <w:r w:rsidR="001D27A3">
        <w:t xml:space="preserve"> </w:t>
      </w:r>
      <w:r w:rsidRPr="00D96636">
        <w:t>out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useful.</w:t>
      </w:r>
    </w:p>
    <w:p w14:paraId="47AC81FB" w14:textId="54FB0091" w:rsidR="00AE3FE3" w:rsidRDefault="00D96636" w:rsidP="0062708A">
      <w:pPr>
        <w:pStyle w:val="cpParagraph"/>
      </w:pPr>
      <w:r w:rsidRPr="00D96636">
        <w:t>It's</w:t>
      </w:r>
      <w:r w:rsidR="001D27A3">
        <w:t xml:space="preserve"> </w:t>
      </w:r>
      <w:r w:rsidRPr="00D96636">
        <w:t>easy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see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problems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project</w:t>
      </w:r>
      <w:r w:rsidR="001D27A3">
        <w:t xml:space="preserve"> </w:t>
      </w:r>
      <w:r w:rsidRPr="00D96636">
        <w:t>is</w:t>
      </w:r>
      <w:r w:rsidR="001D27A3">
        <w:t xml:space="preserve"> </w:t>
      </w:r>
      <w:r w:rsidR="006B414C">
        <w:t>a</w:t>
      </w:r>
      <w:r w:rsidR="001D27A3">
        <w:t xml:space="preserve"> </w:t>
      </w:r>
      <w:r w:rsidRPr="00D96636">
        <w:t>development</w:t>
      </w:r>
      <w:r w:rsidR="001D27A3">
        <w:t xml:space="preserve"> </w:t>
      </w:r>
      <w:r w:rsidRPr="00D96636">
        <w:t>disaster</w:t>
      </w:r>
      <w:r w:rsidR="006B414C">
        <w:t>.</w:t>
      </w:r>
      <w:r w:rsidR="001D27A3">
        <w:t xml:space="preserve"> </w:t>
      </w:r>
      <w:r w:rsidR="006B414C">
        <w:t>A</w:t>
      </w:r>
      <w:r w:rsidRPr="00D96636">
        <w:t>nd</w:t>
      </w:r>
      <w:r w:rsidR="001D27A3">
        <w:t xml:space="preserve"> </w:t>
      </w:r>
      <w:r w:rsidRPr="00D96636">
        <w:t>it's</w:t>
      </w:r>
      <w:r w:rsidR="001D27A3">
        <w:t xml:space="preserve"> </w:t>
      </w:r>
      <w:r w:rsidRPr="00D96636">
        <w:t>easy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assign</w:t>
      </w:r>
      <w:r w:rsidR="001D27A3">
        <w:t xml:space="preserve"> </w:t>
      </w:r>
      <w:r w:rsidRPr="00D96636">
        <w:t>blame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responsible</w:t>
      </w:r>
      <w:r w:rsidR="001D27A3">
        <w:t xml:space="preserve"> </w:t>
      </w:r>
      <w:r w:rsidRPr="00D96636">
        <w:t>parties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relatively</w:t>
      </w:r>
      <w:r w:rsidR="001D27A3">
        <w:t xml:space="preserve"> </w:t>
      </w:r>
      <w:r w:rsidRPr="00D96636">
        <w:t>low</w:t>
      </w:r>
      <w:r w:rsidR="001D27A3">
        <w:t xml:space="preserve"> </w:t>
      </w:r>
      <w:r w:rsidRPr="00D96636">
        <w:t>prestige</w:t>
      </w:r>
      <w:r w:rsidR="001D27A3">
        <w:t xml:space="preserve"> </w:t>
      </w:r>
      <w:r w:rsidRPr="00D96636">
        <w:t>employees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developers</w:t>
      </w:r>
      <w:r w:rsidR="001D27A3">
        <w:t xml:space="preserve"> </w:t>
      </w:r>
      <w:r w:rsidRPr="00D96636">
        <w:t>typically</w:t>
      </w:r>
      <w:r w:rsidR="001D27A3">
        <w:t xml:space="preserve"> </w:t>
      </w:r>
      <w:r w:rsidRPr="00D96636">
        <w:t>are.</w:t>
      </w:r>
    </w:p>
    <w:p w14:paraId="074B4503" w14:textId="77777777" w:rsidR="006B414C" w:rsidRDefault="00D96636" w:rsidP="0062708A">
      <w:pPr>
        <w:pStyle w:val="cpParagraph"/>
      </w:pPr>
      <w:r w:rsidRPr="00D96636">
        <w:t>But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projects</w:t>
      </w:r>
      <w:r w:rsidR="001D27A3">
        <w:t xml:space="preserve"> </w:t>
      </w:r>
      <w:r w:rsidRPr="00D96636">
        <w:t>run</w:t>
      </w:r>
      <w:r w:rsidR="001D27A3">
        <w:t xml:space="preserve"> </w:t>
      </w:r>
      <w:r w:rsidRPr="00D96636">
        <w:t>smoothly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c</w:t>
      </w:r>
      <w:r w:rsidR="006B414C">
        <w:t>l</w:t>
      </w:r>
      <w:r w:rsidR="008F1277">
        <w:t>ean</w:t>
      </w:r>
      <w:r w:rsidRPr="00D96636">
        <w:t>ly</w:t>
      </w:r>
      <w:r w:rsidR="001D27A3">
        <w:t xml:space="preserve"> </w:t>
      </w:r>
      <w:r w:rsidRPr="00D96636">
        <w:t>towards</w:t>
      </w:r>
      <w:r w:rsidR="001D27A3">
        <w:t xml:space="preserve"> </w:t>
      </w:r>
      <w:r w:rsidRPr="00D96636">
        <w:t>completion,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the</w:t>
      </w:r>
      <w:r w:rsidR="001D27A3">
        <w:t xml:space="preserve"> </w:t>
      </w:r>
      <w:r w:rsidR="00AE3FE3">
        <w:t>Agile</w:t>
      </w:r>
      <w:r w:rsidR="001D27A3">
        <w:t xml:space="preserve"> </w:t>
      </w:r>
      <w:r w:rsidRPr="00D96636">
        <w:t>metrics</w:t>
      </w:r>
      <w:r w:rsidR="001D27A3">
        <w:t xml:space="preserve"> </w:t>
      </w:r>
      <w:r w:rsidRPr="00D96636">
        <w:t>being</w:t>
      </w:r>
      <w:r w:rsidR="001D27A3">
        <w:t xml:space="preserve"> </w:t>
      </w:r>
      <w:r w:rsidRPr="00D96636">
        <w:t>met</w:t>
      </w:r>
      <w:r w:rsidR="001D27A3">
        <w:t xml:space="preserve"> </w:t>
      </w:r>
      <w:r w:rsidRPr="00D96636">
        <w:t>all</w:t>
      </w:r>
      <w:r w:rsidR="001D27A3">
        <w:t xml:space="preserve"> </w:t>
      </w:r>
      <w:r w:rsidRPr="00D96636">
        <w:t>along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way,</w:t>
      </w:r>
      <w:r w:rsidR="001D27A3">
        <w:t xml:space="preserve"> </w:t>
      </w:r>
      <w:r w:rsidRPr="00D96636">
        <w:t>it's</w:t>
      </w:r>
      <w:r w:rsidR="001D27A3">
        <w:t xml:space="preserve"> </w:t>
      </w:r>
      <w:r w:rsidRPr="00D96636">
        <w:t>easy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settle</w:t>
      </w:r>
      <w:r w:rsidR="001D27A3">
        <w:t xml:space="preserve"> </w:t>
      </w:r>
      <w:r w:rsidRPr="00D96636">
        <w:t>into</w:t>
      </w:r>
      <w:r w:rsidR="001D27A3">
        <w:t xml:space="preserve"> </w:t>
      </w:r>
      <w:r w:rsidRPr="00D96636">
        <w:t>fatalism.</w:t>
      </w:r>
      <w:r w:rsidR="00AE3FE3">
        <w:t xml:space="preserve"> </w:t>
      </w:r>
      <w:r w:rsidRPr="00D96636">
        <w:t>We</w:t>
      </w:r>
      <w:r w:rsidR="001D27A3">
        <w:t xml:space="preserve"> </w:t>
      </w:r>
      <w:r w:rsidRPr="00D96636">
        <w:t>did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="00AE3FE3">
        <w:t>Agile</w:t>
      </w:r>
      <w:r w:rsidR="001D27A3">
        <w:t xml:space="preserve"> </w:t>
      </w:r>
      <w:r w:rsidRPr="00D96636">
        <w:t>told</w:t>
      </w:r>
      <w:r w:rsidR="001D27A3">
        <w:t xml:space="preserve"> </w:t>
      </w:r>
      <w:r w:rsidRPr="00D96636">
        <w:t>us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do,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still</w:t>
      </w:r>
      <w:r w:rsidR="001D27A3">
        <w:t xml:space="preserve"> </w:t>
      </w:r>
      <w:r w:rsidRPr="00D96636">
        <w:t>lost.</w:t>
      </w:r>
      <w:r w:rsidR="006B414C">
        <w:t xml:space="preserve"> </w:t>
      </w:r>
      <w:r w:rsidRPr="00D96636">
        <w:t>This</w:t>
      </w:r>
      <w:r w:rsidR="001D27A3">
        <w:t xml:space="preserve"> </w:t>
      </w:r>
      <w:r w:rsidR="00AE3FE3">
        <w:t>Agile</w:t>
      </w:r>
      <w:r w:rsidR="001D27A3">
        <w:t xml:space="preserve"> </w:t>
      </w:r>
      <w:r w:rsidRPr="00D96636">
        <w:t>stuff</w:t>
      </w:r>
      <w:r w:rsidR="001D27A3">
        <w:t xml:space="preserve"> </w:t>
      </w:r>
      <w:r w:rsidRPr="00D96636">
        <w:t>must</w:t>
      </w:r>
      <w:r w:rsidR="001D27A3">
        <w:t xml:space="preserve"> </w:t>
      </w:r>
      <w:r w:rsidRPr="00D96636">
        <w:t>just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latest</w:t>
      </w:r>
      <w:r w:rsidR="001D27A3">
        <w:t xml:space="preserve"> </w:t>
      </w:r>
      <w:r w:rsidRPr="00D96636">
        <w:t>load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corporate</w:t>
      </w:r>
      <w:r w:rsidR="001D27A3">
        <w:t xml:space="preserve"> </w:t>
      </w:r>
      <w:r w:rsidRPr="00D96636">
        <w:t>double</w:t>
      </w:r>
      <w:r w:rsidR="001D27A3">
        <w:t xml:space="preserve"> </w:t>
      </w:r>
      <w:r w:rsidRPr="00D96636">
        <w:t>speak.</w:t>
      </w:r>
    </w:p>
    <w:p w14:paraId="72356849" w14:textId="0149CD07" w:rsidR="00AE3FE3" w:rsidRDefault="00D96636" w:rsidP="0062708A">
      <w:pPr>
        <w:pStyle w:val="cpParagraph"/>
      </w:pPr>
      <w:r w:rsidRPr="00D96636">
        <w:t>But</w:t>
      </w:r>
      <w:r w:rsidR="001D27A3">
        <w:t xml:space="preserve"> </w:t>
      </w:r>
      <w:r w:rsidRPr="00D96636">
        <w:t>it's</w:t>
      </w:r>
      <w:r w:rsidR="001D27A3">
        <w:t xml:space="preserve"> </w:t>
      </w:r>
      <w:r w:rsidRPr="00D96636">
        <w:t>not,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believe,</w:t>
      </w:r>
      <w:r w:rsidR="001D27A3">
        <w:t xml:space="preserve"> </w:t>
      </w:r>
      <w:r w:rsidRPr="00D96636">
        <w:t>passionately</w:t>
      </w:r>
      <w:r w:rsidR="001D27A3">
        <w:t xml:space="preserve"> </w:t>
      </w:r>
      <w:r w:rsidRPr="00D96636">
        <w:t>in</w:t>
      </w:r>
      <w:r w:rsidR="001D27A3">
        <w:t xml:space="preserve"> </w:t>
      </w:r>
      <w:r w:rsidR="00AE3FE3">
        <w:t>Agile</w:t>
      </w:r>
      <w:r w:rsidRPr="00D96636">
        <w:t>,</w:t>
      </w:r>
      <w:r w:rsidR="001D27A3">
        <w:t xml:space="preserve"> </w:t>
      </w:r>
      <w:r w:rsidRPr="00D96636">
        <w:t>though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do</w:t>
      </w:r>
      <w:r w:rsidR="001D27A3">
        <w:t xml:space="preserve"> </w:t>
      </w:r>
      <w:r w:rsidRPr="00D96636">
        <w:t>think</w:t>
      </w:r>
      <w:r w:rsidR="001D27A3">
        <w:t xml:space="preserve"> </w:t>
      </w:r>
      <w:r w:rsidRPr="00D96636">
        <w:t>we've</w:t>
      </w:r>
      <w:r w:rsidR="001D27A3">
        <w:t xml:space="preserve"> </w:t>
      </w:r>
      <w:r w:rsidRPr="00D96636">
        <w:t>maybe</w:t>
      </w:r>
      <w:r w:rsidR="001D27A3">
        <w:t xml:space="preserve"> </w:t>
      </w:r>
      <w:r w:rsidRPr="00D96636">
        <w:t>lost</w:t>
      </w:r>
      <w:r w:rsidR="001D27A3">
        <w:t xml:space="preserve"> </w:t>
      </w:r>
      <w:r w:rsidRPr="00D96636">
        <w:t>our</w:t>
      </w:r>
      <w:r w:rsidR="001D27A3">
        <w:t xml:space="preserve"> </w:t>
      </w:r>
      <w:r w:rsidRPr="00D96636">
        <w:t>way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confuse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tools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job</w:t>
      </w:r>
      <w:r w:rsidR="001D27A3">
        <w:t xml:space="preserve"> </w:t>
      </w:r>
      <w:r w:rsidRPr="00D96636">
        <w:t>tools</w:t>
      </w:r>
      <w:r w:rsidR="001D27A3">
        <w:t xml:space="preserve"> </w:t>
      </w:r>
      <w:r w:rsidRPr="00D96636">
        <w:t>do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some</w:t>
      </w:r>
      <w:r w:rsidR="001D27A3">
        <w:t xml:space="preserve"> </w:t>
      </w:r>
      <w:r w:rsidRPr="00D96636">
        <w:t>cases.</w:t>
      </w:r>
    </w:p>
    <w:p w14:paraId="7EBCD0C8" w14:textId="7009D505" w:rsidR="006B414C" w:rsidRDefault="00D96636" w:rsidP="0062708A">
      <w:pPr>
        <w:pStyle w:val="cpParagraph"/>
      </w:pPr>
      <w:r w:rsidRPr="00D96636">
        <w:t>But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make</w:t>
      </w:r>
      <w:r w:rsidR="001D27A3">
        <w:t xml:space="preserve"> </w:t>
      </w:r>
      <w:r w:rsidR="006B414C">
        <w:t>Agile</w:t>
      </w:r>
      <w:r w:rsidR="001D27A3">
        <w:t xml:space="preserve"> </w:t>
      </w:r>
      <w:r w:rsidRPr="00D96636">
        <w:t>work,</w:t>
      </w:r>
      <w:r w:rsidR="001D27A3">
        <w:t xml:space="preserve"> </w:t>
      </w:r>
      <w:r w:rsidRPr="00D96636">
        <w:t>we</w:t>
      </w:r>
      <w:r w:rsidR="001D27A3">
        <w:t xml:space="preserve"> </w:t>
      </w:r>
      <w:r w:rsidR="00A1532C" w:rsidRPr="00D96636">
        <w:t>must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clarifying</w:t>
      </w:r>
      <w:r w:rsidR="001D27A3">
        <w:t xml:space="preserve"> </w:t>
      </w:r>
      <w:r w:rsidRPr="00D96636">
        <w:t>set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principles</w:t>
      </w:r>
      <w:r w:rsidR="001D27A3">
        <w:t xml:space="preserve"> </w:t>
      </w:r>
      <w:r w:rsidRPr="00D96636">
        <w:t>which</w:t>
      </w:r>
      <w:r w:rsidR="001D27A3">
        <w:t xml:space="preserve"> </w:t>
      </w:r>
      <w:r w:rsidRPr="00D96636">
        <w:t>define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process</w:t>
      </w:r>
      <w:r w:rsidR="001D27A3">
        <w:t xml:space="preserve"> </w:t>
      </w:r>
      <w:r w:rsidRPr="00D96636">
        <w:t>we're</w:t>
      </w:r>
      <w:r w:rsidR="001D27A3">
        <w:t xml:space="preserve"> </w:t>
      </w:r>
      <w:r w:rsidRPr="00D96636">
        <w:t>using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reach</w:t>
      </w:r>
      <w:r w:rsidR="001D27A3">
        <w:t xml:space="preserve"> </w:t>
      </w:r>
      <w:r w:rsidRPr="00D96636">
        <w:t>our</w:t>
      </w:r>
      <w:r w:rsidR="001D27A3">
        <w:t xml:space="preserve"> </w:t>
      </w:r>
      <w:r w:rsidRPr="00D96636">
        <w:t>goal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Pr="00D96636">
        <w:t>those</w:t>
      </w:r>
      <w:r w:rsidR="001D27A3">
        <w:t xml:space="preserve"> </w:t>
      </w:r>
      <w:r w:rsidRPr="00D96636">
        <w:t>goals</w:t>
      </w:r>
      <w:r w:rsidR="001D27A3">
        <w:t xml:space="preserve"> </w:t>
      </w:r>
      <w:r w:rsidRPr="00D96636">
        <w:t>should</w:t>
      </w:r>
      <w:r w:rsidR="001D27A3">
        <w:t xml:space="preserve"> </w:t>
      </w:r>
      <w:r w:rsidRPr="00D96636">
        <w:t>be</w:t>
      </w:r>
      <w:r w:rsidR="006B414C">
        <w:t>.</w:t>
      </w:r>
    </w:p>
    <w:p w14:paraId="4A20FCB7" w14:textId="77777777" w:rsidR="006B414C" w:rsidRDefault="006B414C" w:rsidP="006B414C">
      <w:pPr>
        <w:pStyle w:val="cpParagraph"/>
      </w:pPr>
      <w:r>
        <w:t>I</w:t>
      </w:r>
      <w:r w:rsidR="00D96636" w:rsidRPr="00D96636">
        <w:t>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broadest</w:t>
      </w:r>
      <w:r w:rsidR="001D27A3">
        <w:t xml:space="preserve"> </w:t>
      </w:r>
      <w:r w:rsidR="00D96636" w:rsidRPr="00D96636">
        <w:t>sense</w:t>
      </w:r>
      <w:r>
        <w:t xml:space="preserve">. </w:t>
      </w:r>
      <w:r w:rsidR="008F1277">
        <w:t>Lean</w:t>
      </w:r>
      <w:r w:rsidR="001D27A3">
        <w:t xml:space="preserve"> </w:t>
      </w:r>
      <w:r w:rsidR="00D96636" w:rsidRPr="00D96636">
        <w:t>won't</w:t>
      </w:r>
      <w:r w:rsidR="001D27A3">
        <w:t xml:space="preserve"> </w:t>
      </w:r>
      <w:r w:rsidR="00D96636" w:rsidRPr="00D96636">
        <w:t>help</w:t>
      </w:r>
      <w:r w:rsidR="001D27A3">
        <w:t xml:space="preserve"> </w:t>
      </w:r>
      <w:r w:rsidR="00D96636" w:rsidRPr="00D96636">
        <w:t>us</w:t>
      </w:r>
      <w:r w:rsidR="001D27A3">
        <w:t xml:space="preserve"> </w:t>
      </w:r>
      <w:r w:rsidR="00D96636" w:rsidRPr="00D96636">
        <w:t>if</w:t>
      </w:r>
      <w:r w:rsidR="001D27A3">
        <w:t xml:space="preserve"> </w:t>
      </w:r>
      <w:r w:rsidR="00D96636" w:rsidRPr="00D96636">
        <w:t>we're</w:t>
      </w:r>
      <w:r w:rsidR="001D27A3">
        <w:t xml:space="preserve"> </w:t>
      </w:r>
      <w:r w:rsidR="00D96636" w:rsidRPr="00D96636">
        <w:t>manufacturing</w:t>
      </w:r>
      <w:r w:rsidR="001D27A3">
        <w:t xml:space="preserve"> </w:t>
      </w:r>
      <w:r w:rsidR="00D96636" w:rsidRPr="00D96636">
        <w:t>SUVs</w:t>
      </w:r>
      <w:r>
        <w:t>, w</w:t>
      </w:r>
      <w:r w:rsidR="00D96636" w:rsidRPr="00D96636">
        <w:t>hen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market</w:t>
      </w:r>
      <w:r w:rsidR="001D27A3">
        <w:t xml:space="preserve"> </w:t>
      </w:r>
      <w:r w:rsidR="00D96636" w:rsidRPr="00D96636">
        <w:t>really</w:t>
      </w:r>
      <w:r w:rsidR="001D27A3">
        <w:t xml:space="preserve"> </w:t>
      </w:r>
      <w:r w:rsidR="00D96636" w:rsidRPr="00D96636">
        <w:t>wants</w:t>
      </w:r>
      <w:r w:rsidR="001D27A3">
        <w:t xml:space="preserve"> </w:t>
      </w:r>
      <w:r w:rsidR="00D96636" w:rsidRPr="00D96636">
        <w:t>sports</w:t>
      </w:r>
      <w:r w:rsidR="001D27A3">
        <w:t xml:space="preserve"> </w:t>
      </w:r>
      <w:r w:rsidR="00D96636" w:rsidRPr="00D96636">
        <w:t>cars</w:t>
      </w:r>
      <w:r w:rsidR="001D27A3">
        <w:t xml:space="preserve"> </w:t>
      </w:r>
      <w:r w:rsidR="00D96636" w:rsidRPr="00D96636">
        <w:t>or</w:t>
      </w:r>
      <w:r w:rsidR="001D27A3">
        <w:t xml:space="preserve"> </w:t>
      </w:r>
      <w:r w:rsidR="00D96636" w:rsidRPr="00D96636">
        <w:t>vice</w:t>
      </w:r>
      <w:r w:rsidR="001D27A3">
        <w:t xml:space="preserve"> </w:t>
      </w:r>
      <w:r w:rsidR="00D96636" w:rsidRPr="00D96636">
        <w:t>versa</w:t>
      </w:r>
      <w:r>
        <w:t>.</w:t>
      </w:r>
    </w:p>
    <w:p w14:paraId="4EE582BA" w14:textId="5809AAAB" w:rsidR="00D96636" w:rsidRDefault="006B414C" w:rsidP="006B414C">
      <w:pPr>
        <w:pStyle w:val="cpParagraph"/>
      </w:pPr>
      <w:r>
        <w:t>T</w:t>
      </w:r>
      <w:r w:rsidR="00D96636" w:rsidRPr="00D96636">
        <w:t>hat's</w:t>
      </w:r>
      <w:r w:rsidR="001D27A3">
        <w:t xml:space="preserve"> </w:t>
      </w:r>
      <w:r w:rsidR="00D96636" w:rsidRPr="00D96636">
        <w:t>got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be</w:t>
      </w:r>
      <w:r w:rsidR="001D27A3">
        <w:t xml:space="preserve"> </w:t>
      </w:r>
      <w:r w:rsidR="00D96636" w:rsidRPr="00D96636">
        <w:t>up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>
        <w:t xml:space="preserve">true </w:t>
      </w:r>
      <w:r w:rsidR="00D96636" w:rsidRPr="00D96636">
        <w:t>leaders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business.</w:t>
      </w:r>
      <w:r w:rsidR="001D27A3">
        <w:t xml:space="preserve"> </w:t>
      </w:r>
      <w:r w:rsidR="00D96636" w:rsidRPr="00D96636">
        <w:t>But</w:t>
      </w:r>
      <w:r w:rsidR="001D27A3">
        <w:t xml:space="preserve"> </w:t>
      </w:r>
      <w:r w:rsidR="00D96636" w:rsidRPr="00D96636">
        <w:t>if</w:t>
      </w:r>
      <w:r w:rsidR="001D27A3">
        <w:t xml:space="preserve"> </w:t>
      </w:r>
      <w:r w:rsidR="00D96636" w:rsidRPr="00D96636">
        <w:t>we</w:t>
      </w:r>
      <w:r w:rsidR="001D27A3">
        <w:t xml:space="preserve"> </w:t>
      </w:r>
      <w:r w:rsidR="00D96636" w:rsidRPr="00D96636">
        <w:t>use</w:t>
      </w:r>
      <w:r w:rsidR="001D27A3">
        <w:t xml:space="preserve"> </w:t>
      </w:r>
      <w:r w:rsidR="008F1277">
        <w:t>Lean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AE3FE3">
        <w:t>Agile</w:t>
      </w:r>
      <w:r w:rsidR="001D27A3">
        <w:t xml:space="preserve"> </w:t>
      </w:r>
      <w:r w:rsidR="00D96636" w:rsidRPr="00D96636">
        <w:t>together</w:t>
      </w:r>
      <w:r>
        <w:t xml:space="preserve"> </w:t>
      </w:r>
      <w:r w:rsidR="00D96636" w:rsidRPr="00D96636">
        <w:t>effectively</w:t>
      </w:r>
      <w:r>
        <w:t>.</w:t>
      </w:r>
      <w:r w:rsidR="001D27A3">
        <w:t xml:space="preserve"> </w:t>
      </w:r>
      <w:r w:rsidR="00AE3FE3">
        <w:t>Agile</w:t>
      </w:r>
      <w:r w:rsidR="001D27A3">
        <w:t xml:space="preserve"> </w:t>
      </w:r>
      <w:r w:rsidR="00D96636" w:rsidRPr="00D96636">
        <w:t>can</w:t>
      </w:r>
      <w:r w:rsidR="001D27A3">
        <w:t xml:space="preserve"> </w:t>
      </w:r>
      <w:r w:rsidR="00D96636" w:rsidRPr="00D96636">
        <w:t>help</w:t>
      </w:r>
      <w:r w:rsidR="001D27A3">
        <w:t xml:space="preserve"> </w:t>
      </w:r>
      <w:r w:rsidR="00D96636" w:rsidRPr="00D96636">
        <w:t>us</w:t>
      </w:r>
      <w:r w:rsidR="001D27A3">
        <w:t xml:space="preserve"> </w:t>
      </w:r>
      <w:r w:rsidR="00D96636" w:rsidRPr="00D96636">
        <w:t>get</w:t>
      </w:r>
      <w:r w:rsidR="001D27A3">
        <w:t xml:space="preserve"> </w:t>
      </w:r>
      <w:r w:rsidR="00D96636" w:rsidRPr="00D96636">
        <w:t>good</w:t>
      </w:r>
      <w:r w:rsidR="001D27A3">
        <w:t xml:space="preserve"> </w:t>
      </w:r>
      <w:r w:rsidR="00D96636" w:rsidRPr="00D96636">
        <w:t>answers,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8F1277">
        <w:t>Lean</w:t>
      </w:r>
      <w:r w:rsidR="001D27A3">
        <w:t xml:space="preserve"> </w:t>
      </w:r>
      <w:r w:rsidR="00D96636" w:rsidRPr="00D96636">
        <w:t>will</w:t>
      </w:r>
      <w:r w:rsidR="001D27A3">
        <w:t xml:space="preserve"> </w:t>
      </w:r>
      <w:r w:rsidR="00D96636" w:rsidRPr="00D96636">
        <w:t>help</w:t>
      </w:r>
      <w:r w:rsidR="001D27A3">
        <w:t xml:space="preserve"> </w:t>
      </w:r>
      <w:r w:rsidR="00D96636" w:rsidRPr="00D96636">
        <w:t>us</w:t>
      </w:r>
      <w:r w:rsidR="001D27A3">
        <w:t xml:space="preserve"> </w:t>
      </w:r>
      <w:r w:rsidR="00D96636" w:rsidRPr="00D96636">
        <w:t>make</w:t>
      </w:r>
      <w:r w:rsidR="001D27A3">
        <w:t xml:space="preserve"> </w:t>
      </w:r>
      <w:r w:rsidR="00D96636" w:rsidRPr="00D96636">
        <w:t>sure</w:t>
      </w:r>
      <w:r w:rsidR="001D27A3">
        <w:t xml:space="preserve"> </w:t>
      </w:r>
      <w:r w:rsidR="00D96636" w:rsidRPr="00D96636">
        <w:t>we're</w:t>
      </w:r>
      <w:r w:rsidR="001D27A3">
        <w:t xml:space="preserve"> </w:t>
      </w:r>
      <w:r w:rsidR="00D96636" w:rsidRPr="00D96636">
        <w:t>asking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right</w:t>
      </w:r>
      <w:r w:rsidR="001D27A3">
        <w:t xml:space="preserve"> </w:t>
      </w:r>
      <w:r w:rsidR="00D96636" w:rsidRPr="00D96636">
        <w:t>questions.</w:t>
      </w:r>
    </w:p>
    <w:p w14:paraId="55D502FE" w14:textId="34F6F30C" w:rsidR="00D96636" w:rsidRPr="00D96636" w:rsidRDefault="006B414C" w:rsidP="00D5396C">
      <w:pPr>
        <w:pStyle w:val="Heading2"/>
      </w:pPr>
      <w:r>
        <w:t xml:space="preserve">LINA - </w:t>
      </w:r>
      <w:r w:rsidR="008F1277">
        <w:t>Lean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Not</w:t>
      </w:r>
      <w:r w:rsidR="001D27A3">
        <w:t xml:space="preserve"> </w:t>
      </w:r>
      <w:r w:rsidR="00D96636" w:rsidRPr="00D96636">
        <w:t>an</w:t>
      </w:r>
      <w:r w:rsidR="001D27A3">
        <w:t xml:space="preserve"> </w:t>
      </w:r>
      <w:r w:rsidR="00D96636" w:rsidRPr="00D96636">
        <w:t>Acronym</w:t>
      </w:r>
    </w:p>
    <w:p w14:paraId="370D2612" w14:textId="55B653C8" w:rsidR="00AE3FE3" w:rsidRDefault="00D96636" w:rsidP="00AE3FE3">
      <w:pPr>
        <w:pStyle w:val="cpParagraph"/>
      </w:pPr>
      <w:r w:rsidRPr="00D96636">
        <w:t>Just</w:t>
      </w:r>
      <w:r w:rsidR="001D27A3">
        <w:t xml:space="preserve"> </w:t>
      </w:r>
      <w:r w:rsidRPr="00D96636">
        <w:t>like</w:t>
      </w:r>
      <w:r w:rsidR="001D27A3">
        <w:t xml:space="preserve"> </w:t>
      </w:r>
      <w:r w:rsidR="00AE3FE3">
        <w:t>Agile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="00AE3FE3">
        <w:t>Scrum</w:t>
      </w:r>
      <w:r w:rsidRPr="00D96636">
        <w:t>.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acronym.</w:t>
      </w:r>
    </w:p>
    <w:p w14:paraId="2AF1EF25" w14:textId="32FC98F7" w:rsidR="00D33583" w:rsidRDefault="00D96636" w:rsidP="00AE3FE3">
      <w:pPr>
        <w:pStyle w:val="cpParagraph"/>
      </w:pPr>
      <w:r w:rsidRPr="00D96636">
        <w:t>You</w:t>
      </w:r>
      <w:r w:rsidR="001D27A3">
        <w:t xml:space="preserve"> </w:t>
      </w:r>
      <w:r w:rsidR="00A1532C" w:rsidRPr="00D96636">
        <w:t>will</w:t>
      </w:r>
      <w:r w:rsidR="00A1532C">
        <w:t xml:space="preserve"> </w:t>
      </w:r>
      <w:r w:rsidR="00A1532C" w:rsidRPr="00D96636">
        <w:t>occasionally</w:t>
      </w:r>
      <w:r w:rsidR="00FF03D1">
        <w:t xml:space="preserve"> see</w:t>
      </w:r>
      <w:r w:rsidR="001D27A3">
        <w:t xml:space="preserve"> </w:t>
      </w:r>
      <w:r w:rsidRPr="00D96636">
        <w:t>acronyms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these</w:t>
      </w:r>
      <w:r w:rsidR="001D27A3">
        <w:t xml:space="preserve"> </w:t>
      </w:r>
      <w:r w:rsidRPr="00D96636">
        <w:t>acronyms</w:t>
      </w:r>
      <w:r w:rsidR="001D27A3">
        <w:t xml:space="preserve"> </w:t>
      </w:r>
      <w:r w:rsidRPr="00D96636">
        <w:t>created</w:t>
      </w:r>
      <w:r w:rsidR="001D27A3">
        <w:t xml:space="preserve"> </w:t>
      </w:r>
      <w:r w:rsidRPr="00D96636">
        <w:t>after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fact.</w:t>
      </w:r>
      <w:r w:rsidR="001D27A3">
        <w:t xml:space="preserve"> </w:t>
      </w:r>
      <w:r w:rsidRPr="00D96636">
        <w:t>But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just</w:t>
      </w:r>
      <w:r w:rsidR="001D27A3">
        <w:t xml:space="preserve"> </w:t>
      </w:r>
      <w:r w:rsidR="008F1277">
        <w:t>Lean</w:t>
      </w:r>
      <w:r w:rsidRPr="00D96636">
        <w:t>.</w:t>
      </w:r>
      <w:r w:rsidR="001D27A3">
        <w:t xml:space="preserve"> </w:t>
      </w:r>
      <w:r w:rsidRPr="00D96636">
        <w:t>If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see</w:t>
      </w:r>
      <w:r w:rsidR="001D27A3">
        <w:t xml:space="preserve"> </w:t>
      </w:r>
      <w:r w:rsidR="008F1277">
        <w:t>Lean</w:t>
      </w:r>
      <w:r w:rsidRPr="00D96636">
        <w:t>,</w:t>
      </w:r>
      <w:r w:rsidR="001D27A3">
        <w:t xml:space="preserve"> </w:t>
      </w:r>
      <w:r w:rsidRPr="00D96636">
        <w:t>capitalized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job</w:t>
      </w:r>
      <w:r w:rsidR="001D27A3">
        <w:t xml:space="preserve"> </w:t>
      </w:r>
      <w:r w:rsidRPr="00D96636">
        <w:t>requirements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other</w:t>
      </w:r>
      <w:r w:rsidR="001D27A3">
        <w:t xml:space="preserve"> </w:t>
      </w:r>
      <w:r w:rsidRPr="00D96636">
        <w:t>side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fence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resume</w:t>
      </w:r>
      <w:r w:rsidR="00FF03D1">
        <w:t>.</w:t>
      </w:r>
      <w:r w:rsidR="001D27A3">
        <w:t xml:space="preserve"> </w:t>
      </w:r>
      <w:r w:rsidR="00FF03D1">
        <w:t>Y</w:t>
      </w:r>
      <w:r w:rsidRPr="00D96636">
        <w:t>ou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tell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person</w:t>
      </w:r>
      <w:r w:rsidR="001D27A3">
        <w:t xml:space="preserve"> </w:t>
      </w:r>
      <w:r w:rsidRPr="00D96636">
        <w:t>writing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document</w:t>
      </w:r>
      <w:r w:rsidR="001D27A3">
        <w:t xml:space="preserve"> </w:t>
      </w:r>
      <w:r w:rsidRPr="00D96636">
        <w:t>doesn't</w:t>
      </w:r>
      <w:r w:rsidR="001D27A3">
        <w:t xml:space="preserve"> </w:t>
      </w:r>
      <w:r w:rsidRPr="00D96636">
        <w:t>really</w:t>
      </w:r>
      <w:r w:rsidR="001D27A3">
        <w:t xml:space="preserve"> </w:t>
      </w:r>
      <w:r w:rsidRPr="00D96636">
        <w:t>know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="008F1277">
        <w:t>Lean</w:t>
      </w:r>
      <w:r w:rsidR="00D33583">
        <w:t xml:space="preserve"> is.</w:t>
      </w:r>
    </w:p>
    <w:p w14:paraId="5F0D60E0" w14:textId="23B217B8" w:rsidR="00D33583" w:rsidRDefault="00D33583" w:rsidP="00AE3FE3">
      <w:pPr>
        <w:pStyle w:val="cpParagraph"/>
      </w:pPr>
      <w:r>
        <w:t>I</w:t>
      </w:r>
      <w:r w:rsidR="00D96636" w:rsidRPr="00D96636">
        <w:t>f</w:t>
      </w:r>
      <w:r w:rsidR="001D27A3">
        <w:t xml:space="preserve"> </w:t>
      </w:r>
      <w:r w:rsidR="00D96636" w:rsidRPr="00D96636">
        <w:t>you</w:t>
      </w:r>
      <w:r w:rsidR="001D27A3">
        <w:t xml:space="preserve"> </w:t>
      </w:r>
      <w:r w:rsidR="00D96636" w:rsidRPr="00D96636">
        <w:t>want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opposite,</w:t>
      </w:r>
      <w:r w:rsidR="001D27A3">
        <w:t xml:space="preserve"> </w:t>
      </w:r>
      <w:r w:rsidR="00D96636" w:rsidRPr="00D96636">
        <w:t>an</w:t>
      </w:r>
      <w:r w:rsidR="001D27A3">
        <w:t xml:space="preserve"> </w:t>
      </w:r>
      <w:r w:rsidR="00D96636" w:rsidRPr="00D96636">
        <w:t>indicator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author</w:t>
      </w:r>
      <w:r w:rsidR="001D27A3">
        <w:t xml:space="preserve"> </w:t>
      </w:r>
      <w:r w:rsidR="00D96636" w:rsidRPr="00D96636">
        <w:t>may</w:t>
      </w:r>
      <w:r w:rsidR="001D27A3">
        <w:t xml:space="preserve"> </w:t>
      </w:r>
      <w:r w:rsidR="00D96636" w:rsidRPr="00D96636">
        <w:t>know</w:t>
      </w:r>
      <w:r w:rsidR="001D27A3">
        <w:t xml:space="preserve"> </w:t>
      </w:r>
      <w:r w:rsidR="00D96636" w:rsidRPr="00D96636">
        <w:t>what</w:t>
      </w:r>
      <w:r w:rsidR="001D27A3">
        <w:t xml:space="preserve"> </w:t>
      </w:r>
      <w:r w:rsidR="00D96636" w:rsidRPr="00D96636">
        <w:t>they're</w:t>
      </w:r>
      <w:r w:rsidR="001D27A3">
        <w:t xml:space="preserve"> </w:t>
      </w:r>
      <w:r w:rsidR="00D96636" w:rsidRPr="00D96636">
        <w:t>talking</w:t>
      </w:r>
      <w:r w:rsidR="001D27A3">
        <w:t xml:space="preserve"> </w:t>
      </w:r>
      <w:r w:rsidR="00D96636" w:rsidRPr="00D96636">
        <w:t>about.</w:t>
      </w:r>
      <w:r w:rsidR="001D27A3">
        <w:t xml:space="preserve"> </w:t>
      </w:r>
      <w:r w:rsidR="00D96636" w:rsidRPr="00D96636">
        <w:t>If</w:t>
      </w:r>
      <w:r w:rsidR="001D27A3">
        <w:t xml:space="preserve"> </w:t>
      </w:r>
      <w:r w:rsidR="00D96636" w:rsidRPr="00D96636">
        <w:t>you</w:t>
      </w:r>
      <w:r w:rsidR="001D27A3">
        <w:t xml:space="preserve"> </w:t>
      </w:r>
      <w:r w:rsidR="00D96636" w:rsidRPr="00D96636">
        <w:t>see</w:t>
      </w:r>
      <w:r w:rsidR="001D27A3">
        <w:t xml:space="preserve"> </w:t>
      </w:r>
      <w:r w:rsidR="00D96636" w:rsidRPr="00D96636">
        <w:t>Toyota</w:t>
      </w:r>
      <w:r w:rsidR="001D27A3">
        <w:t xml:space="preserve"> </w:t>
      </w:r>
      <w:r w:rsidR="00D96636" w:rsidRPr="00D96636">
        <w:t>Production</w:t>
      </w:r>
      <w:r w:rsidR="001D27A3">
        <w:t xml:space="preserve"> </w:t>
      </w:r>
      <w:r w:rsidR="00D96636" w:rsidRPr="00D96636">
        <w:t>System</w:t>
      </w:r>
      <w:r w:rsidR="001D27A3">
        <w:t xml:space="preserve"> </w:t>
      </w:r>
      <w:r w:rsidR="00D96636" w:rsidRPr="00D96636">
        <w:t>or</w:t>
      </w:r>
      <w:r w:rsidR="001D27A3">
        <w:t xml:space="preserve"> </w:t>
      </w:r>
      <w:r w:rsidR="00D96636" w:rsidRPr="00D96636">
        <w:t>TPS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reference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8F1277">
        <w:t>Lean</w:t>
      </w:r>
      <w:r w:rsidR="00D96636" w:rsidRPr="00D96636">
        <w:t>,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what</w:t>
      </w:r>
      <w:r w:rsidR="001D27A3">
        <w:t xml:space="preserve"> </w:t>
      </w:r>
      <w:r w:rsidR="00D96636" w:rsidRPr="00D96636">
        <w:t>this</w:t>
      </w:r>
      <w:r w:rsidR="001D27A3">
        <w:t xml:space="preserve"> </w:t>
      </w:r>
      <w:r w:rsidR="00D96636" w:rsidRPr="00D96636">
        <w:t>stuff</w:t>
      </w:r>
      <w:r w:rsidR="001D27A3">
        <w:t xml:space="preserve"> </w:t>
      </w:r>
      <w:r w:rsidR="00D96636" w:rsidRPr="00D96636">
        <w:t>was</w:t>
      </w:r>
      <w:r w:rsidR="001D27A3">
        <w:t xml:space="preserve"> </w:t>
      </w:r>
      <w:r w:rsidR="00D96636" w:rsidRPr="00D96636">
        <w:t>referred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as</w:t>
      </w:r>
      <w:r w:rsidR="001D27A3">
        <w:t xml:space="preserve"> </w:t>
      </w:r>
      <w:r w:rsidR="00D96636" w:rsidRPr="00D96636">
        <w:t>prior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1988.</w:t>
      </w:r>
    </w:p>
    <w:p w14:paraId="7F298F9C" w14:textId="196B0C9C" w:rsidR="00D33583" w:rsidRDefault="00D96636" w:rsidP="00AE3FE3">
      <w:pPr>
        <w:pStyle w:val="cpParagraph"/>
      </w:pPr>
      <w:r w:rsidRPr="00D96636">
        <w:t>In</w:t>
      </w:r>
      <w:r w:rsidR="001D27A3">
        <w:t xml:space="preserve"> </w:t>
      </w:r>
      <w:r w:rsidRPr="00D96636">
        <w:t>1988</w:t>
      </w:r>
      <w:r w:rsidR="00FF03D1">
        <w:t>,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current</w:t>
      </w:r>
      <w:r w:rsidR="001D27A3">
        <w:t xml:space="preserve"> </w:t>
      </w:r>
      <w:r w:rsidRPr="00D96636">
        <w:t>CEO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Waymo,</w:t>
      </w:r>
      <w:r w:rsidR="001D27A3">
        <w:t xml:space="preserve"> </w:t>
      </w:r>
      <w:r w:rsidRPr="00D96636">
        <w:t>John</w:t>
      </w:r>
      <w:r w:rsidR="001D27A3">
        <w:t xml:space="preserve"> </w:t>
      </w:r>
      <w:r w:rsidRPr="00D96636">
        <w:t>Krafcik,</w:t>
      </w:r>
      <w:r w:rsidR="001D27A3">
        <w:t xml:space="preserve"> </w:t>
      </w:r>
      <w:r w:rsidRPr="00D96636">
        <w:t>published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paper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Sloan</w:t>
      </w:r>
      <w:r w:rsidR="001D27A3">
        <w:t xml:space="preserve"> </w:t>
      </w:r>
      <w:r w:rsidRPr="00D96636">
        <w:t>Management</w:t>
      </w:r>
      <w:r w:rsidR="001D27A3">
        <w:t xml:space="preserve"> </w:t>
      </w:r>
      <w:r w:rsidRPr="00D96636">
        <w:t>Review</w:t>
      </w:r>
      <w:r w:rsidR="001D27A3">
        <w:t xml:space="preserve"> </w:t>
      </w:r>
      <w:r w:rsidRPr="00D96636">
        <w:t>Triumph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production</w:t>
      </w:r>
      <w:r w:rsidR="001D27A3">
        <w:t xml:space="preserve"> </w:t>
      </w:r>
      <w:r w:rsidRPr="00D96636">
        <w:t>system,</w:t>
      </w:r>
      <w:r w:rsidR="001D27A3">
        <w:t xml:space="preserve"> </w:t>
      </w:r>
      <w:r w:rsidRPr="00D96636">
        <w:t>coining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term</w:t>
      </w:r>
      <w:r w:rsidR="001D27A3">
        <w:t xml:space="preserve"> </w:t>
      </w:r>
      <w:r w:rsidR="008F1277">
        <w:t>Lean</w:t>
      </w:r>
      <w:r w:rsidRPr="00D96636">
        <w:t>.</w:t>
      </w:r>
    </w:p>
    <w:p w14:paraId="67E0B9EA" w14:textId="1DE5A9C6" w:rsidR="00D96636" w:rsidRDefault="00D96636" w:rsidP="00AE3FE3">
      <w:pPr>
        <w:pStyle w:val="cpParagraph"/>
      </w:pPr>
      <w:r w:rsidRPr="00D96636">
        <w:t>It's</w:t>
      </w:r>
      <w:r w:rsidR="001D27A3">
        <w:t xml:space="preserve"> </w:t>
      </w:r>
      <w:r w:rsidRPr="00D96636">
        <w:t>only</w:t>
      </w:r>
      <w:r w:rsidR="001D27A3">
        <w:t xml:space="preserve"> </w:t>
      </w:r>
      <w:r w:rsidRPr="00D96636">
        <w:t>about</w:t>
      </w:r>
      <w:r w:rsidR="001D27A3">
        <w:t xml:space="preserve"> </w:t>
      </w:r>
      <w:r w:rsidRPr="00D96636">
        <w:t>12</w:t>
      </w:r>
      <w:r w:rsidR="001D27A3">
        <w:t xml:space="preserve"> </w:t>
      </w:r>
      <w:r w:rsidRPr="00D96636">
        <w:t>pages</w:t>
      </w:r>
      <w:r w:rsidR="001D27A3">
        <w:t xml:space="preserve"> </w:t>
      </w:r>
      <w:r w:rsidRPr="00D96636">
        <w:t>long,</w:t>
      </w:r>
      <w:r w:rsidR="001D27A3">
        <w:t xml:space="preserve"> </w:t>
      </w:r>
      <w:r w:rsidRPr="00D96636">
        <w:t>complete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charts,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recommend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read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here.</w:t>
      </w:r>
    </w:p>
    <w:p w14:paraId="3754FB16" w14:textId="789DD7B5" w:rsidR="00FF03D1" w:rsidRDefault="00BA1A96" w:rsidP="00FF03D1">
      <w:pPr>
        <w:pStyle w:val="cpParagraph"/>
      </w:pPr>
      <w:hyperlink r:id="rId8" w:history="1">
        <w:r w:rsidR="00FF03D1" w:rsidRPr="00304902">
          <w:rPr>
            <w:rStyle w:val="Hyperlink"/>
          </w:rPr>
          <w:t>https://www.lean.org/downloads/MITSloan.pdf</w:t>
        </w:r>
      </w:hyperlink>
    </w:p>
    <w:p w14:paraId="33493893" w14:textId="19E0B093" w:rsidR="00D96636" w:rsidRPr="00D96636" w:rsidRDefault="00D96636" w:rsidP="00D5396C">
      <w:pPr>
        <w:pStyle w:val="Heading2"/>
      </w:pPr>
      <w:r w:rsidRPr="00D96636">
        <w:lastRenderedPageBreak/>
        <w:t>The</w:t>
      </w:r>
      <w:r w:rsidR="001D27A3">
        <w:t xml:space="preserve"> </w:t>
      </w:r>
      <w:r w:rsidRPr="00D96636">
        <w:t>Toyota</w:t>
      </w:r>
      <w:r w:rsidR="001D27A3">
        <w:t xml:space="preserve"> </w:t>
      </w:r>
      <w:r w:rsidRPr="00D96636">
        <w:t>Production</w:t>
      </w:r>
      <w:r w:rsidR="001D27A3">
        <w:t xml:space="preserve"> </w:t>
      </w:r>
      <w:r w:rsidRPr="00D96636">
        <w:t>System</w:t>
      </w:r>
    </w:p>
    <w:p w14:paraId="0267E271" w14:textId="643F9424" w:rsidR="00024A8D" w:rsidRDefault="005C20B9" w:rsidP="00024A8D">
      <w:pPr>
        <w:pStyle w:val="cpParagraph"/>
      </w:pPr>
      <w:r>
        <w:t>W</w:t>
      </w:r>
      <w:r w:rsidR="00D96636" w:rsidRPr="00D96636">
        <w:t>hat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Toyota</w:t>
      </w:r>
      <w:r w:rsidR="001D27A3">
        <w:t xml:space="preserve"> </w:t>
      </w:r>
      <w:r w:rsidR="00D96636" w:rsidRPr="00D96636">
        <w:t>production</w:t>
      </w:r>
      <w:r w:rsidR="001D27A3">
        <w:t xml:space="preserve"> </w:t>
      </w:r>
      <w:r w:rsidR="00D96636" w:rsidRPr="00D96636">
        <w:t>system?</w:t>
      </w:r>
    </w:p>
    <w:p w14:paraId="25EA54D2" w14:textId="77777777" w:rsidR="00024A8D" w:rsidRDefault="00D96636" w:rsidP="00024A8D">
      <w:pPr>
        <w:pStyle w:val="cpParagraph"/>
      </w:pPr>
      <w:r w:rsidRPr="00D96636">
        <w:t>And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Pr="00D96636">
        <w:t>does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automobile</w:t>
      </w:r>
      <w:r w:rsidR="001D27A3">
        <w:t xml:space="preserve"> </w:t>
      </w:r>
      <w:r w:rsidRPr="00D96636">
        <w:t>manufacturing</w:t>
      </w:r>
      <w:r w:rsidR="001D27A3">
        <w:t xml:space="preserve"> </w:t>
      </w:r>
      <w:r w:rsidRPr="00D96636">
        <w:t>process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teach</w:t>
      </w:r>
      <w:r w:rsidR="001D27A3">
        <w:t xml:space="preserve"> </w:t>
      </w:r>
      <w:r w:rsidRPr="00D96636">
        <w:t>us</w:t>
      </w:r>
      <w:r w:rsidR="001D27A3">
        <w:t xml:space="preserve"> </w:t>
      </w:r>
      <w:r w:rsidRPr="00D96636">
        <w:t>about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development?</w:t>
      </w:r>
    </w:p>
    <w:p w14:paraId="410BABDD" w14:textId="39490C3B" w:rsidR="00024A8D" w:rsidRDefault="00D96636" w:rsidP="00024A8D">
      <w:pPr>
        <w:pStyle w:val="cpParagraph"/>
      </w:pPr>
      <w:r w:rsidRPr="00D96636">
        <w:t>The</w:t>
      </w:r>
      <w:r w:rsidR="001D27A3">
        <w:t xml:space="preserve"> </w:t>
      </w:r>
      <w:r w:rsidRPr="00D96636">
        <w:t>story</w:t>
      </w:r>
      <w:r w:rsidR="001D27A3">
        <w:t xml:space="preserve"> </w:t>
      </w:r>
      <w:r w:rsidRPr="00D96636">
        <w:t>starts</w:t>
      </w:r>
      <w:r w:rsidR="001D27A3">
        <w:t xml:space="preserve"> </w:t>
      </w:r>
      <w:r w:rsidRPr="00D96636">
        <w:t>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beginning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20</w:t>
      </w:r>
      <w:r w:rsidR="00DE3FAE" w:rsidRPr="00DE3FAE">
        <w:rPr>
          <w:vertAlign w:val="superscript"/>
        </w:rPr>
        <w:t>th</w:t>
      </w:r>
      <w:r w:rsidR="00DE3FAE">
        <w:t xml:space="preserve"> </w:t>
      </w:r>
      <w:r w:rsidRPr="00D96636">
        <w:t>century,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Toyo</w:t>
      </w:r>
      <w:r w:rsidR="00DE3FAE">
        <w:t>d</w:t>
      </w:r>
      <w:r w:rsidRPr="00D96636">
        <w:t>a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fact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textile</w:t>
      </w:r>
      <w:r w:rsidR="001D27A3">
        <w:t xml:space="preserve"> </w:t>
      </w:r>
      <w:r w:rsidRPr="00D96636">
        <w:t>company.</w:t>
      </w:r>
      <w:r w:rsidR="000C686C">
        <w:t xml:space="preserve"> </w:t>
      </w:r>
      <w:r w:rsidRPr="00D96636">
        <w:t>The</w:t>
      </w:r>
      <w:r w:rsidR="001D27A3">
        <w:t xml:space="preserve"> </w:t>
      </w:r>
      <w:r w:rsidRPr="00D96636">
        <w:t>journey</w:t>
      </w:r>
      <w:r w:rsidR="001D27A3">
        <w:t xml:space="preserve"> </w:t>
      </w:r>
      <w:r w:rsidRPr="00D96636">
        <w:t>from</w:t>
      </w:r>
      <w:r w:rsidR="001D27A3">
        <w:t xml:space="preserve"> </w:t>
      </w:r>
      <w:r w:rsidRPr="00D96636">
        <w:t>textiles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automobiles</w:t>
      </w:r>
      <w:r w:rsidR="001D27A3">
        <w:t xml:space="preserve"> </w:t>
      </w:r>
      <w:r w:rsidRPr="00D96636">
        <w:t>might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seem</w:t>
      </w:r>
      <w:r w:rsidR="001D27A3">
        <w:t xml:space="preserve"> </w:t>
      </w:r>
      <w:r w:rsidRPr="00D96636">
        <w:t>obvious,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understand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role</w:t>
      </w:r>
      <w:r w:rsidR="001D27A3">
        <w:t xml:space="preserve"> </w:t>
      </w:r>
      <w:r w:rsidRPr="00D96636">
        <w:t>of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manufacturing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transition,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becomes</w:t>
      </w:r>
      <w:r w:rsidR="001D27A3">
        <w:t xml:space="preserve"> </w:t>
      </w:r>
      <w:r w:rsidRPr="00D96636">
        <w:t>clear</w:t>
      </w:r>
      <w:r w:rsidR="001D27A3">
        <w:t xml:space="preserve"> </w:t>
      </w:r>
      <w:r w:rsidRPr="00D96636">
        <w:t>sake.</w:t>
      </w:r>
    </w:p>
    <w:p w14:paraId="6BA86755" w14:textId="5A41DFC7" w:rsidR="00024A8D" w:rsidRDefault="000C686C" w:rsidP="00024A8D">
      <w:pPr>
        <w:pStyle w:val="cpParagraph"/>
      </w:pPr>
      <w:r>
        <w:t xml:space="preserve">Sakichi </w:t>
      </w:r>
      <w:r w:rsidR="00D96636" w:rsidRPr="00D96636">
        <w:t>Toyo</w:t>
      </w:r>
      <w:r>
        <w:t>d</w:t>
      </w:r>
      <w:r w:rsidR="00D96636" w:rsidRPr="00D96636">
        <w:t>a</w:t>
      </w:r>
      <w:r w:rsidR="001D27A3">
        <w:t xml:space="preserve"> </w:t>
      </w:r>
      <w:r w:rsidR="00D96636" w:rsidRPr="00D96636">
        <w:t>was</w:t>
      </w:r>
      <w:r w:rsidR="001D27A3">
        <w:t xml:space="preserve"> </w:t>
      </w:r>
      <w:r w:rsidR="00D96636" w:rsidRPr="00D96636">
        <w:t>born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1867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2</w:t>
      </w:r>
      <w:r w:rsidR="001D27A3">
        <w:t xml:space="preserve"> </w:t>
      </w:r>
      <w:r w:rsidR="00D96636" w:rsidRPr="00D96636">
        <w:t>craftsman</w:t>
      </w:r>
      <w:r w:rsidR="001D27A3">
        <w:t xml:space="preserve"> </w:t>
      </w:r>
      <w:r w:rsidR="00D96636" w:rsidRPr="00D96636">
        <w:t>or</w:t>
      </w:r>
      <w:r w:rsidR="001D27A3">
        <w:t xml:space="preserve"> </w:t>
      </w:r>
      <w:r w:rsidR="00D96636" w:rsidRPr="00D96636">
        <w:t>craft</w:t>
      </w:r>
      <w:r w:rsidR="001D27A3">
        <w:t xml:space="preserve"> </w:t>
      </w:r>
      <w:r w:rsidR="00D96636" w:rsidRPr="00D96636">
        <w:t>persons,</w:t>
      </w:r>
      <w:r w:rsidR="001D27A3">
        <w:t xml:space="preserve"> </w:t>
      </w:r>
      <w:r w:rsidR="00D96636" w:rsidRPr="00D96636">
        <w:t>if</w:t>
      </w:r>
      <w:r w:rsidR="001D27A3">
        <w:t xml:space="preserve"> </w:t>
      </w:r>
      <w:r w:rsidR="00D96636" w:rsidRPr="00D96636">
        <w:t>you</w:t>
      </w:r>
      <w:r w:rsidR="001D27A3">
        <w:t xml:space="preserve"> </w:t>
      </w:r>
      <w:r w:rsidR="00D96636" w:rsidRPr="00D96636">
        <w:t>prefer.</w:t>
      </w:r>
    </w:p>
    <w:p w14:paraId="085E4435" w14:textId="3433EC39" w:rsidR="00F76628" w:rsidRDefault="00D96636" w:rsidP="00024A8D">
      <w:pPr>
        <w:pStyle w:val="cpParagraph"/>
      </w:pPr>
      <w:r w:rsidRPr="00D96636">
        <w:t>His</w:t>
      </w:r>
      <w:r w:rsidR="001D27A3">
        <w:t xml:space="preserve"> </w:t>
      </w:r>
      <w:r w:rsidRPr="00D96636">
        <w:t>father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gifted</w:t>
      </w:r>
      <w:r w:rsidR="001D27A3">
        <w:t xml:space="preserve"> </w:t>
      </w:r>
      <w:r w:rsidRPr="00D96636">
        <w:t>carpenter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woodworker</w:t>
      </w:r>
      <w:r w:rsidR="001D27A3">
        <w:t xml:space="preserve"> </w:t>
      </w:r>
      <w:r w:rsidRPr="00D96636">
        <w:t>while</w:t>
      </w:r>
      <w:r w:rsidR="001D27A3">
        <w:t xml:space="preserve"> </w:t>
      </w:r>
      <w:r w:rsidRPr="00D96636">
        <w:t>his</w:t>
      </w:r>
      <w:r w:rsidR="001D27A3">
        <w:t xml:space="preserve"> </w:t>
      </w:r>
      <w:r w:rsidRPr="00D96636">
        <w:t>mother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expert</w:t>
      </w:r>
      <w:r w:rsidR="001D27A3">
        <w:t xml:space="preserve"> </w:t>
      </w:r>
      <w:r w:rsidRPr="00D96636">
        <w:t>weaver.</w:t>
      </w:r>
      <w:r w:rsidR="001D27A3">
        <w:t xml:space="preserve"> </w:t>
      </w:r>
      <w:r w:rsidRPr="00D96636">
        <w:t>As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child,</w:t>
      </w:r>
      <w:r w:rsidR="001D27A3">
        <w:t xml:space="preserve"> </w:t>
      </w:r>
      <w:r w:rsidR="000C686C">
        <w:t xml:space="preserve">Sakichi </w:t>
      </w:r>
      <w:r w:rsidRPr="00D96636">
        <w:t>watched</w:t>
      </w:r>
      <w:r w:rsidR="001D27A3">
        <w:t xml:space="preserve"> </w:t>
      </w:r>
      <w:r w:rsidRPr="00D96636">
        <w:t>his</w:t>
      </w:r>
      <w:r w:rsidR="001D27A3">
        <w:t xml:space="preserve"> </w:t>
      </w:r>
      <w:r w:rsidRPr="00D96636">
        <w:t>mother</w:t>
      </w:r>
      <w:r w:rsidR="001D27A3">
        <w:t xml:space="preserve"> </w:t>
      </w:r>
      <w:r w:rsidRPr="00D96636">
        <w:t>work</w:t>
      </w:r>
      <w:r w:rsidR="000C686C">
        <w:t>. W</w:t>
      </w:r>
      <w:r w:rsidRPr="00D96636">
        <w:t>orking</w:t>
      </w:r>
      <w:r w:rsidR="001D27A3">
        <w:t xml:space="preserve"> </w:t>
      </w:r>
      <w:r w:rsidRPr="00D96636">
        <w:t>her</w:t>
      </w:r>
      <w:r w:rsidR="001D27A3">
        <w:t xml:space="preserve"> </w:t>
      </w:r>
      <w:r w:rsidRPr="00D96636">
        <w:t>loom</w:t>
      </w:r>
      <w:r w:rsidR="001D27A3">
        <w:t xml:space="preserve"> </w:t>
      </w:r>
      <w:r w:rsidRPr="00D96636">
        <w:t>back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forth</w:t>
      </w:r>
      <w:r w:rsidR="001D27A3">
        <w:t xml:space="preserve"> </w:t>
      </w:r>
      <w:r w:rsidRPr="00D96636">
        <w:t>over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over</w:t>
      </w:r>
      <w:r w:rsidR="001D27A3">
        <w:t xml:space="preserve"> </w:t>
      </w:r>
      <w:r w:rsidRPr="00D96636">
        <w:t>again.</w:t>
      </w:r>
    </w:p>
    <w:p w14:paraId="1D0F0257" w14:textId="77777777" w:rsidR="00C51949" w:rsidRDefault="00D96636" w:rsidP="00024A8D">
      <w:pPr>
        <w:pStyle w:val="cpParagraph"/>
      </w:pPr>
      <w:r w:rsidRPr="00D96636">
        <w:t>As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quick</w:t>
      </w:r>
      <w:r w:rsidR="001D27A3">
        <w:t xml:space="preserve"> </w:t>
      </w:r>
      <w:r w:rsidRPr="00D96636">
        <w:t>side</w:t>
      </w:r>
      <w:r w:rsidR="001D27A3">
        <w:t xml:space="preserve"> </w:t>
      </w:r>
      <w:r w:rsidRPr="00D96636">
        <w:t>note.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first</w:t>
      </w:r>
      <w:r w:rsidR="001D27A3">
        <w:t xml:space="preserve"> </w:t>
      </w:r>
      <w:r w:rsidRPr="00D96636">
        <w:t>step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tie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threads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warp,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vertical</w:t>
      </w:r>
      <w:r w:rsidR="001D27A3">
        <w:t xml:space="preserve"> </w:t>
      </w:r>
      <w:r w:rsidRPr="00D96636">
        <w:t>threads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piece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cloth</w:t>
      </w:r>
      <w:r w:rsidR="001D27A3">
        <w:t xml:space="preserve"> </w:t>
      </w:r>
      <w:r w:rsidRPr="00D96636">
        <w:t>called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apron.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last</w:t>
      </w:r>
      <w:r w:rsidR="001D27A3">
        <w:t xml:space="preserve"> </w:t>
      </w:r>
      <w:r w:rsidRPr="00D96636">
        <w:t>step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cut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apron</w:t>
      </w:r>
      <w:r w:rsidR="001D27A3">
        <w:t xml:space="preserve"> </w:t>
      </w:r>
      <w:r w:rsidRPr="00D96636">
        <w:t>strings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piece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complete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ready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move</w:t>
      </w:r>
      <w:r w:rsidR="001D27A3">
        <w:t xml:space="preserve"> </w:t>
      </w:r>
      <w:r w:rsidRPr="00D96636">
        <w:t>on.</w:t>
      </w:r>
    </w:p>
    <w:p w14:paraId="39818664" w14:textId="08BDD9D3" w:rsidR="00C51949" w:rsidRDefault="00D96636" w:rsidP="00024A8D">
      <w:pPr>
        <w:pStyle w:val="cpParagraph"/>
      </w:pPr>
      <w:r w:rsidRPr="00D96636">
        <w:t>Toyo</w:t>
      </w:r>
      <w:r w:rsidR="00DE3FAE">
        <w:t>t</w:t>
      </w:r>
      <w:r w:rsidRPr="00D96636">
        <w:t>a</w:t>
      </w:r>
      <w:r w:rsidR="001D27A3">
        <w:t xml:space="preserve"> </w:t>
      </w:r>
      <w:r w:rsidRPr="00D96636">
        <w:t>observed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processes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intelligently</w:t>
      </w:r>
      <w:r w:rsidR="001D27A3">
        <w:t xml:space="preserve"> </w:t>
      </w:r>
      <w:r w:rsidRPr="00D96636">
        <w:t>automated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coined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term</w:t>
      </w:r>
      <w:r w:rsidR="001D27A3">
        <w:t xml:space="preserve"> </w:t>
      </w:r>
      <w:r w:rsidR="000C686C">
        <w:t>Ji</w:t>
      </w:r>
      <w:r w:rsidRPr="00D96636">
        <w:t>doka</w:t>
      </w:r>
      <w:r w:rsidR="001D27A3">
        <w:t xml:space="preserve"> </w:t>
      </w:r>
      <w:r w:rsidR="000C686C">
        <w:t xml:space="preserve">– </w:t>
      </w:r>
      <w:r w:rsidRPr="00D96636">
        <w:t>intelligent</w:t>
      </w:r>
      <w:r w:rsidR="001D27A3">
        <w:t xml:space="preserve"> </w:t>
      </w:r>
      <w:r w:rsidRPr="00D96636">
        <w:t>automation.</w:t>
      </w:r>
    </w:p>
    <w:p w14:paraId="440899C0" w14:textId="161D8701" w:rsidR="00C51949" w:rsidRDefault="00D96636" w:rsidP="00024A8D">
      <w:pPr>
        <w:pStyle w:val="cpParagraph"/>
      </w:pPr>
      <w:r w:rsidRPr="00D96636">
        <w:t>Over</w:t>
      </w:r>
      <w:r w:rsidR="001D27A3">
        <w:t xml:space="preserve"> </w:t>
      </w:r>
      <w:r w:rsidRPr="00D96636">
        <w:t>many</w:t>
      </w:r>
      <w:r w:rsidR="001D27A3">
        <w:t xml:space="preserve"> </w:t>
      </w:r>
      <w:r w:rsidR="000C686C">
        <w:t>iterations</w:t>
      </w:r>
      <w:r w:rsidRPr="00D96636">
        <w:t>,</w:t>
      </w:r>
      <w:r w:rsidR="001D27A3">
        <w:t xml:space="preserve"> </w:t>
      </w:r>
      <w:r w:rsidRPr="00D96636">
        <w:t>Toyo</w:t>
      </w:r>
      <w:r w:rsidR="00DE3FAE">
        <w:t>d</w:t>
      </w:r>
      <w:r w:rsidRPr="00D96636">
        <w:t>a</w:t>
      </w:r>
      <w:r w:rsidR="001D27A3">
        <w:t xml:space="preserve"> </w:t>
      </w:r>
      <w:r w:rsidRPr="00D96636">
        <w:t>created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loom,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Model</w:t>
      </w:r>
      <w:r w:rsidR="001D27A3">
        <w:t xml:space="preserve"> </w:t>
      </w:r>
      <w:r w:rsidRPr="00D96636">
        <w:t>G,</w:t>
      </w:r>
      <w:r w:rsidR="001D27A3">
        <w:t xml:space="preserve"> </w:t>
      </w:r>
      <w:r w:rsidRPr="00D96636">
        <w:t>which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run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nearly</w:t>
      </w:r>
      <w:r w:rsidR="001D27A3">
        <w:t xml:space="preserve"> </w:t>
      </w:r>
      <w:r w:rsidRPr="00D96636">
        <w:t>no</w:t>
      </w:r>
      <w:r w:rsidR="001D27A3">
        <w:t xml:space="preserve"> </w:t>
      </w:r>
      <w:r w:rsidRPr="00D96636">
        <w:t>operator</w:t>
      </w:r>
      <w:r w:rsidR="001D27A3">
        <w:t xml:space="preserve"> </w:t>
      </w:r>
      <w:r w:rsidRPr="00D96636">
        <w:t>intervention,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here's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key</w:t>
      </w:r>
      <w:r w:rsidR="001D27A3">
        <w:t xml:space="preserve"> </w:t>
      </w:r>
      <w:r w:rsidRPr="00D96636">
        <w:t>point</w:t>
      </w:r>
      <w:r w:rsidR="00DE3FAE">
        <w:t>. It</w:t>
      </w:r>
      <w:r w:rsidR="001D27A3">
        <w:t xml:space="preserve"> </w:t>
      </w:r>
      <w:r w:rsidRPr="00D96636">
        <w:t>stopped</w:t>
      </w:r>
      <w:r w:rsidR="001D27A3">
        <w:t xml:space="preserve"> </w:t>
      </w:r>
      <w:r w:rsidRPr="00D96636">
        <w:t>automatically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warp</w:t>
      </w:r>
      <w:r w:rsidR="001D27A3">
        <w:t xml:space="preserve"> </w:t>
      </w:r>
      <w:r w:rsidRPr="00D96636">
        <w:t>break</w:t>
      </w:r>
      <w:r w:rsidR="001D27A3">
        <w:t xml:space="preserve"> </w:t>
      </w:r>
      <w:r w:rsidR="00DE3FAE">
        <w:t xml:space="preserve">– </w:t>
      </w:r>
      <w:r w:rsidRPr="00D96636">
        <w:t>a</w:t>
      </w:r>
      <w:r w:rsidR="001D27A3">
        <w:t xml:space="preserve"> </w:t>
      </w:r>
      <w:r w:rsidRPr="00D96636">
        <w:t>snapped</w:t>
      </w:r>
      <w:r w:rsidR="001D27A3">
        <w:t xml:space="preserve"> </w:t>
      </w:r>
      <w:r w:rsidRPr="00D96636">
        <w:t>longitudinal</w:t>
      </w:r>
      <w:r w:rsidR="001D27A3">
        <w:t xml:space="preserve"> </w:t>
      </w:r>
      <w:r w:rsidRPr="00D96636">
        <w:t>thread</w:t>
      </w:r>
      <w:r w:rsidR="00DE3FAE">
        <w:t xml:space="preserve"> –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detected.</w:t>
      </w:r>
    </w:p>
    <w:p w14:paraId="13AAEDC2" w14:textId="51F3E31B" w:rsidR="00DE3FAE" w:rsidRDefault="00D96636" w:rsidP="00024A8D">
      <w:pPr>
        <w:pStyle w:val="cpParagraph"/>
      </w:pPr>
      <w:r w:rsidRPr="00D96636">
        <w:t>You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watch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video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exact</w:t>
      </w:r>
      <w:r w:rsidR="001D27A3">
        <w:t xml:space="preserve"> </w:t>
      </w:r>
      <w:r w:rsidRPr="00D96636">
        <w:t>process</w:t>
      </w:r>
      <w:r w:rsidR="001D27A3">
        <w:t xml:space="preserve"> </w:t>
      </w:r>
      <w:r w:rsidRPr="00D96636">
        <w:t>at</w:t>
      </w:r>
      <w:r w:rsidR="001D27A3">
        <w:t xml:space="preserve"> </w:t>
      </w:r>
      <w:r w:rsidRPr="00D96636">
        <w:t>about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two</w:t>
      </w:r>
      <w:r w:rsidR="00DE3FAE">
        <w:t>-</w:t>
      </w:r>
      <w:r w:rsidRPr="00D96636">
        <w:t>minute</w:t>
      </w:r>
      <w:r w:rsidR="001D27A3">
        <w:t xml:space="preserve"> </w:t>
      </w:r>
      <w:r w:rsidRPr="00D96636">
        <w:t>mark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video.</w:t>
      </w:r>
    </w:p>
    <w:p w14:paraId="6D893F3B" w14:textId="373BE29D" w:rsidR="00DE3FAE" w:rsidRDefault="00BA1A96" w:rsidP="00DE3FAE">
      <w:pPr>
        <w:pStyle w:val="cpParagraph"/>
      </w:pPr>
      <w:hyperlink r:id="rId9" w:history="1">
        <w:r w:rsidR="00DE3FAE" w:rsidRPr="00304902">
          <w:rPr>
            <w:rStyle w:val="Hyperlink"/>
          </w:rPr>
          <w:t>https://www.youtube.com/watch?v=PdGcfHucmKc</w:t>
        </w:r>
      </w:hyperlink>
    </w:p>
    <w:p w14:paraId="640884C3" w14:textId="77777777" w:rsidR="00DE3FAE" w:rsidRDefault="00D96636" w:rsidP="00024A8D">
      <w:pPr>
        <w:pStyle w:val="cpParagraph"/>
      </w:pPr>
      <w:r w:rsidRPr="00D96636">
        <w:t>Four</w:t>
      </w:r>
      <w:r w:rsidR="001D27A3">
        <w:t xml:space="preserve"> </w:t>
      </w:r>
      <w:r w:rsidRPr="00D96636">
        <w:t>years</w:t>
      </w:r>
      <w:r w:rsidR="001D27A3">
        <w:t xml:space="preserve"> </w:t>
      </w:r>
      <w:r w:rsidRPr="00D96636">
        <w:t>after</w:t>
      </w:r>
      <w:r w:rsidR="001D27A3">
        <w:t xml:space="preserve"> </w:t>
      </w:r>
      <w:r w:rsidRPr="00D96636">
        <w:t>his</w:t>
      </w:r>
      <w:r w:rsidR="001D27A3">
        <w:t xml:space="preserve"> </w:t>
      </w:r>
      <w:r w:rsidRPr="00D96636">
        <w:t>father's</w:t>
      </w:r>
      <w:r w:rsidR="001D27A3">
        <w:t xml:space="preserve"> </w:t>
      </w:r>
      <w:r w:rsidRPr="00D96636">
        <w:t>death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1930</w:t>
      </w:r>
      <w:r w:rsidR="001D27A3">
        <w:t xml:space="preserve"> </w:t>
      </w:r>
      <w:r w:rsidRPr="00D96636">
        <w:t>Kiichiro</w:t>
      </w:r>
      <w:r w:rsidR="00DE3FAE">
        <w:t xml:space="preserve"> </w:t>
      </w:r>
      <w:r w:rsidRPr="00D96636">
        <w:t>Toyo</w:t>
      </w:r>
      <w:r w:rsidR="00C51949">
        <w:t>t</w:t>
      </w:r>
      <w:r w:rsidRPr="00D96636">
        <w:t>a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division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Toyota</w:t>
      </w:r>
      <w:r w:rsidR="001D27A3">
        <w:t xml:space="preserve"> </w:t>
      </w:r>
      <w:r w:rsidRPr="00D96636">
        <w:t>Industries</w:t>
      </w:r>
      <w:r w:rsidR="001D27A3">
        <w:t xml:space="preserve"> </w:t>
      </w:r>
      <w:r w:rsidRPr="00D96636">
        <w:t>produced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prototype,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Model</w:t>
      </w:r>
      <w:r w:rsidR="001D27A3">
        <w:t xml:space="preserve"> </w:t>
      </w:r>
      <w:r w:rsidRPr="00D96636">
        <w:t>A,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predecessor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="00DE3FAE">
        <w:t>M</w:t>
      </w:r>
      <w:r w:rsidRPr="00D96636">
        <w:t>odel</w:t>
      </w:r>
      <w:r w:rsidR="001D27A3">
        <w:t xml:space="preserve"> </w:t>
      </w:r>
      <w:r w:rsidR="00DE3FAE">
        <w:t>AA.</w:t>
      </w:r>
    </w:p>
    <w:p w14:paraId="58DD48B9" w14:textId="4C2962FE" w:rsidR="00077248" w:rsidRDefault="00DE3FAE" w:rsidP="00DE3FAE">
      <w:pPr>
        <w:pStyle w:val="cpParagraph"/>
      </w:pPr>
      <w:r>
        <w:t>I</w:t>
      </w:r>
      <w:r w:rsidR="00D96636" w:rsidRPr="00D96636">
        <w:t>n</w:t>
      </w:r>
      <w:r w:rsidR="001D27A3">
        <w:t xml:space="preserve"> </w:t>
      </w:r>
      <w:r>
        <w:t>p</w:t>
      </w:r>
      <w:r w:rsidR="00D96636" w:rsidRPr="00D96636">
        <w:t>ost</w:t>
      </w:r>
      <w:r>
        <w:t>-</w:t>
      </w:r>
      <w:r w:rsidR="00D96636" w:rsidRPr="00D96636">
        <w:t>war</w:t>
      </w:r>
      <w:r w:rsidR="001D27A3">
        <w:t xml:space="preserve"> </w:t>
      </w:r>
      <w:r w:rsidR="00D96636" w:rsidRPr="00D96636">
        <w:t>Japan</w:t>
      </w:r>
      <w:r>
        <w:t xml:space="preserve">, </w:t>
      </w:r>
      <w:r w:rsidRPr="00D96636">
        <w:t>Kiichiro</w:t>
      </w:r>
      <w:r>
        <w:t xml:space="preserve"> </w:t>
      </w:r>
      <w:r w:rsidR="00D96636" w:rsidRPr="00D96636">
        <w:t>knew</w:t>
      </w:r>
      <w:r w:rsidR="001D27A3">
        <w:t xml:space="preserve"> </w:t>
      </w:r>
      <w:r w:rsidR="00D96636" w:rsidRPr="00D96636">
        <w:t>that</w:t>
      </w:r>
      <w:r>
        <w:t>,</w:t>
      </w:r>
      <w:r w:rsidR="001D27A3">
        <w:t xml:space="preserve"> </w:t>
      </w:r>
      <w:r w:rsidR="00D96636" w:rsidRPr="00D96636">
        <w:t>unless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company</w:t>
      </w:r>
      <w:r w:rsidR="001D27A3">
        <w:t xml:space="preserve"> </w:t>
      </w:r>
      <w:r w:rsidR="00D96636" w:rsidRPr="00D96636">
        <w:t>was</w:t>
      </w:r>
      <w:r w:rsidR="001D27A3">
        <w:t xml:space="preserve"> </w:t>
      </w:r>
      <w:r w:rsidR="00D96636" w:rsidRPr="00D96636">
        <w:t>able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do</w:t>
      </w:r>
      <w:r w:rsidR="001D27A3">
        <w:t xml:space="preserve"> </w:t>
      </w:r>
      <w:r w:rsidR="00D96636" w:rsidRPr="00D96636">
        <w:t>very</w:t>
      </w:r>
      <w:r w:rsidR="001D27A3">
        <w:t xml:space="preserve"> </w:t>
      </w:r>
      <w:r w:rsidR="00D96636" w:rsidRPr="00D96636">
        <w:t>much</w:t>
      </w:r>
      <w:r w:rsidR="001D27A3">
        <w:t xml:space="preserve"> </w:t>
      </w:r>
      <w:r w:rsidR="00D96636" w:rsidRPr="00D96636">
        <w:t>with</w:t>
      </w:r>
      <w:r w:rsidR="001D27A3">
        <w:t xml:space="preserve"> </w:t>
      </w:r>
      <w:r w:rsidR="00D96636" w:rsidRPr="00D96636">
        <w:t>very</w:t>
      </w:r>
      <w:r w:rsidR="001D27A3">
        <w:t xml:space="preserve"> </w:t>
      </w:r>
      <w:r w:rsidR="00D96636" w:rsidRPr="00D96636">
        <w:t>little,</w:t>
      </w:r>
      <w:r w:rsidR="001D27A3">
        <w:t xml:space="preserve"> </w:t>
      </w:r>
      <w:r w:rsidR="00D96636" w:rsidRPr="00D96636">
        <w:t>it</w:t>
      </w:r>
      <w:r w:rsidR="001D27A3">
        <w:t xml:space="preserve"> </w:t>
      </w:r>
      <w:r w:rsidR="00D96636" w:rsidRPr="00D96636">
        <w:t>would</w:t>
      </w:r>
      <w:r w:rsidR="001D27A3">
        <w:t xml:space="preserve"> </w:t>
      </w:r>
      <w:r w:rsidR="00D96636" w:rsidRPr="00D96636">
        <w:t>not</w:t>
      </w:r>
      <w:r w:rsidR="001D27A3">
        <w:t xml:space="preserve"> </w:t>
      </w:r>
      <w:r w:rsidR="00D96636" w:rsidRPr="00D96636">
        <w:t>survive.</w:t>
      </w:r>
      <w:r>
        <w:t xml:space="preserve"> </w:t>
      </w:r>
      <w:r w:rsidR="00D96636" w:rsidRPr="00D96636">
        <w:t>So</w:t>
      </w:r>
      <w:r w:rsidR="005C20B9">
        <w:t>,</w:t>
      </w:r>
      <w:r w:rsidR="001D27A3">
        <w:t xml:space="preserve"> </w:t>
      </w:r>
      <w:r w:rsidR="00D96636" w:rsidRPr="00D96636">
        <w:t>he</w:t>
      </w:r>
      <w:r w:rsidR="001D27A3">
        <w:t xml:space="preserve"> </w:t>
      </w:r>
      <w:r>
        <w:t>tasks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shop</w:t>
      </w:r>
      <w:r w:rsidR="001D27A3">
        <w:t xml:space="preserve"> </w:t>
      </w:r>
      <w:r w:rsidR="00D96636" w:rsidRPr="00D96636">
        <w:t>floor</w:t>
      </w:r>
      <w:r w:rsidR="001D27A3">
        <w:t xml:space="preserve"> </w:t>
      </w:r>
      <w:r w:rsidR="00D96636" w:rsidRPr="00D96636">
        <w:t>supervisor</w:t>
      </w:r>
      <w:r w:rsidR="001D27A3">
        <w:t xml:space="preserve"> </w:t>
      </w:r>
      <w:r w:rsidR="00D96636" w:rsidRPr="00D96636">
        <w:t>Taichi</w:t>
      </w:r>
      <w:r w:rsidR="001D27A3">
        <w:t xml:space="preserve"> </w:t>
      </w:r>
      <w:r w:rsidR="00D96636" w:rsidRPr="00D96636">
        <w:t>O</w:t>
      </w:r>
      <w:r w:rsidR="00390FCD">
        <w:t>h</w:t>
      </w:r>
      <w:r w:rsidR="00D96636" w:rsidRPr="00D96636">
        <w:t>no</w:t>
      </w:r>
      <w:r w:rsidR="001D27A3">
        <w:t xml:space="preserve"> </w:t>
      </w:r>
      <w:r w:rsidR="00D96636" w:rsidRPr="00D96636">
        <w:t>with</w:t>
      </w:r>
      <w:r w:rsidR="001D27A3">
        <w:t xml:space="preserve"> </w:t>
      </w:r>
      <w:r w:rsidR="00D96636" w:rsidRPr="00D96636">
        <w:t>catching</w:t>
      </w:r>
      <w:r w:rsidR="001D27A3">
        <w:t xml:space="preserve"> </w:t>
      </w:r>
      <w:r w:rsidR="00D96636" w:rsidRPr="00D96636">
        <w:t>up</w:t>
      </w:r>
      <w:r w:rsidR="001D27A3">
        <w:t xml:space="preserve"> </w:t>
      </w:r>
      <w:r w:rsidR="00D96636" w:rsidRPr="00D96636">
        <w:t>with</w:t>
      </w:r>
      <w:r w:rsidR="001D27A3">
        <w:t xml:space="preserve"> </w:t>
      </w:r>
      <w:r w:rsidR="00D96636" w:rsidRPr="00D96636">
        <w:t>America,</w:t>
      </w:r>
      <w:r w:rsidR="001D27A3">
        <w:t xml:space="preserve"> </w:t>
      </w:r>
      <w:r w:rsidR="00D96636" w:rsidRPr="00D96636">
        <w:t>which</w:t>
      </w:r>
      <w:r w:rsidR="001D27A3">
        <w:t xml:space="preserve"> </w:t>
      </w:r>
      <w:r w:rsidR="00D96636" w:rsidRPr="00D96636">
        <w:t>was</w:t>
      </w:r>
      <w:r w:rsidR="001D27A3">
        <w:t xml:space="preserve"> </w:t>
      </w:r>
      <w:r w:rsidR="00D96636" w:rsidRPr="00D96636">
        <w:t>at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time</w:t>
      </w:r>
      <w:r w:rsidR="00390FCD">
        <w:t>,</w:t>
      </w:r>
      <w:r w:rsidR="001D27A3">
        <w:t xml:space="preserve"> </w:t>
      </w:r>
      <w:r w:rsidR="00D96636" w:rsidRPr="00D96636">
        <w:t>eight</w:t>
      </w:r>
      <w:r w:rsidR="001D27A3">
        <w:t xml:space="preserve"> </w:t>
      </w:r>
      <w:r w:rsidR="00D96636" w:rsidRPr="00D96636">
        <w:t>times</w:t>
      </w:r>
      <w:r w:rsidR="001D27A3">
        <w:t xml:space="preserve"> </w:t>
      </w:r>
      <w:r w:rsidR="00D96636" w:rsidRPr="00D96636">
        <w:t>more</w:t>
      </w:r>
      <w:r w:rsidR="001D27A3">
        <w:t xml:space="preserve"> </w:t>
      </w:r>
      <w:r w:rsidR="00D96636" w:rsidRPr="00D96636">
        <w:t>productive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automotive</w:t>
      </w:r>
      <w:r w:rsidR="001D27A3">
        <w:t xml:space="preserve"> </w:t>
      </w:r>
      <w:r w:rsidR="00D96636" w:rsidRPr="00D96636">
        <w:t>sector.</w:t>
      </w:r>
    </w:p>
    <w:p w14:paraId="69AABAD4" w14:textId="6FF77349" w:rsidR="00077248" w:rsidRDefault="00D96636" w:rsidP="00024A8D">
      <w:pPr>
        <w:pStyle w:val="cpParagraph"/>
      </w:pPr>
      <w:r w:rsidRPr="00D96636">
        <w:t>In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become</w:t>
      </w:r>
      <w:r w:rsidR="001D27A3">
        <w:t xml:space="preserve"> </w:t>
      </w:r>
      <w:r w:rsidRPr="00D96636">
        <w:t>his</w:t>
      </w:r>
      <w:r w:rsidR="001D27A3">
        <w:t xml:space="preserve"> </w:t>
      </w:r>
      <w:r w:rsidRPr="00D96636">
        <w:t>life's</w:t>
      </w:r>
      <w:r w:rsidR="001D27A3">
        <w:t xml:space="preserve"> </w:t>
      </w:r>
      <w:r w:rsidRPr="00D96636">
        <w:t>work,</w:t>
      </w:r>
      <w:r w:rsidR="001D27A3">
        <w:t xml:space="preserve"> </w:t>
      </w:r>
      <w:r w:rsidRPr="00D96636">
        <w:t>Taichi</w:t>
      </w:r>
      <w:r w:rsidR="001D27A3">
        <w:t xml:space="preserve"> </w:t>
      </w:r>
      <w:r w:rsidRPr="00D96636">
        <w:t>O</w:t>
      </w:r>
      <w:r w:rsidR="00FA234A">
        <w:t>h</w:t>
      </w:r>
      <w:r w:rsidRPr="00D96636">
        <w:t>no</w:t>
      </w:r>
      <w:r w:rsidR="001D27A3">
        <w:t xml:space="preserve"> </w:t>
      </w:r>
      <w:r w:rsidRPr="00D96636">
        <w:t>designed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Toyota</w:t>
      </w:r>
      <w:r w:rsidR="001D27A3">
        <w:t xml:space="preserve"> </w:t>
      </w:r>
      <w:r w:rsidRPr="00D96636">
        <w:t>production</w:t>
      </w:r>
      <w:r w:rsidR="001D27A3">
        <w:t xml:space="preserve"> </w:t>
      </w:r>
      <w:r w:rsidRPr="00D96636">
        <w:t>system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coined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term</w:t>
      </w:r>
      <w:r w:rsidR="001D27A3">
        <w:t xml:space="preserve"> </w:t>
      </w:r>
      <w:r w:rsidR="009D3138">
        <w:t>“</w:t>
      </w:r>
      <w:r w:rsidRPr="00D96636">
        <w:t>just</w:t>
      </w:r>
      <w:r w:rsidR="009D3138">
        <w:t>-</w:t>
      </w:r>
      <w:r w:rsidRPr="00D96636">
        <w:t>in</w:t>
      </w:r>
      <w:r w:rsidR="009D3138">
        <w:t>-</w:t>
      </w:r>
      <w:r w:rsidR="00077248">
        <w:t>time</w:t>
      </w:r>
      <w:r w:rsidR="009D3138">
        <w:t>”</w:t>
      </w:r>
      <w:r w:rsidR="00077248">
        <w:t>.</w:t>
      </w:r>
    </w:p>
    <w:p w14:paraId="4C40B608" w14:textId="0266F396" w:rsidR="00077248" w:rsidRDefault="00077248" w:rsidP="00024A8D">
      <w:pPr>
        <w:pStyle w:val="cpParagraph"/>
      </w:pPr>
      <w:r>
        <w:t>J</w:t>
      </w:r>
      <w:r w:rsidR="00D96636" w:rsidRPr="00D96636">
        <w:t>ust</w:t>
      </w:r>
      <w:r w:rsidR="00FA234A">
        <w:t>-</w:t>
      </w:r>
      <w:r w:rsidR="00D96636" w:rsidRPr="00D96636">
        <w:t>in</w:t>
      </w:r>
      <w:r w:rsidR="00FA234A">
        <w:t>-</w:t>
      </w:r>
      <w:r w:rsidR="00D96636" w:rsidRPr="00D96636">
        <w:t>time</w:t>
      </w:r>
      <w:r>
        <w:t xml:space="preserve"> m</w:t>
      </w:r>
      <w:r w:rsidR="00D96636" w:rsidRPr="00D96636">
        <w:t>anufacturing</w:t>
      </w:r>
      <w:r w:rsidR="001D27A3">
        <w:t xml:space="preserve"> </w:t>
      </w:r>
      <w:r w:rsidR="00D96636" w:rsidRPr="00D96636">
        <w:t>meant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a</w:t>
      </w:r>
      <w:r w:rsidR="00FA234A">
        <w:t xml:space="preserve"> </w:t>
      </w:r>
      <w:r w:rsidR="00D96636" w:rsidRPr="00D96636">
        <w:t>part</w:t>
      </w:r>
      <w:r w:rsidR="001D27A3">
        <w:t xml:space="preserve"> </w:t>
      </w:r>
      <w:r w:rsidR="00D96636" w:rsidRPr="00D96636">
        <w:t>would</w:t>
      </w:r>
      <w:r w:rsidR="001D27A3">
        <w:t xml:space="preserve"> </w:t>
      </w:r>
      <w:r w:rsidR="00D96636" w:rsidRPr="00D96636">
        <w:t>be</w:t>
      </w:r>
      <w:r w:rsidR="001D27A3">
        <w:t xml:space="preserve"> </w:t>
      </w:r>
      <w:r w:rsidR="00D96636" w:rsidRPr="00D96636">
        <w:t>produced</w:t>
      </w:r>
      <w:r w:rsidR="001D27A3">
        <w:t xml:space="preserve"> </w:t>
      </w:r>
      <w:r w:rsidR="00D96636" w:rsidRPr="00D96636">
        <w:t>when</w:t>
      </w:r>
      <w:r w:rsidR="001D27A3">
        <w:t xml:space="preserve"> </w:t>
      </w:r>
      <w:r w:rsidR="00D96636" w:rsidRPr="00D96636">
        <w:t>it</w:t>
      </w:r>
      <w:r w:rsidR="001D27A3">
        <w:t xml:space="preserve"> </w:t>
      </w:r>
      <w:r w:rsidR="00D96636" w:rsidRPr="00D96636">
        <w:t>was</w:t>
      </w:r>
      <w:r w:rsidR="001D27A3">
        <w:t xml:space="preserve"> </w:t>
      </w:r>
      <w:r w:rsidR="00D96636" w:rsidRPr="00D96636">
        <w:t>needed,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not</w:t>
      </w:r>
      <w:r w:rsidR="001D27A3">
        <w:t xml:space="preserve"> </w:t>
      </w:r>
      <w:r w:rsidR="00D96636" w:rsidRPr="00D96636">
        <w:t>before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quantity</w:t>
      </w:r>
      <w:r w:rsidR="001D27A3">
        <w:t xml:space="preserve"> </w:t>
      </w:r>
      <w:r w:rsidR="00D96636" w:rsidRPr="00D96636">
        <w:t>needed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no</w:t>
      </w:r>
      <w:r w:rsidR="001D27A3">
        <w:t xml:space="preserve"> </w:t>
      </w:r>
      <w:r w:rsidR="00D96636" w:rsidRPr="00D96636">
        <w:t>more.</w:t>
      </w:r>
    </w:p>
    <w:p w14:paraId="1B0C2ED4" w14:textId="7E9FFC6F" w:rsidR="00D96636" w:rsidRPr="00D96636" w:rsidRDefault="00D96636" w:rsidP="00024A8D">
      <w:pPr>
        <w:pStyle w:val="cpParagraph"/>
      </w:pPr>
      <w:r w:rsidRPr="00D96636">
        <w:t>This</w:t>
      </w:r>
      <w:r w:rsidR="001D27A3">
        <w:t xml:space="preserve"> </w:t>
      </w:r>
      <w:r w:rsidR="00A1532C" w:rsidRPr="00D96636">
        <w:t>contrasts with</w:t>
      </w:r>
      <w:r w:rsidR="001D27A3">
        <w:t xml:space="preserve"> </w:t>
      </w:r>
      <w:r w:rsidR="00FA234A">
        <w:t>“</w:t>
      </w:r>
      <w:r w:rsidRPr="00D96636">
        <w:t>just</w:t>
      </w:r>
      <w:r w:rsidR="00FA234A">
        <w:t>-</w:t>
      </w:r>
      <w:r w:rsidRPr="00D96636">
        <w:t>in</w:t>
      </w:r>
      <w:r w:rsidR="00FA234A">
        <w:t>-</w:t>
      </w:r>
      <w:r w:rsidRPr="00D96636">
        <w:t>case</w:t>
      </w:r>
      <w:r w:rsidR="00FA234A">
        <w:t>”</w:t>
      </w:r>
      <w:r w:rsidR="001D27A3">
        <w:t xml:space="preserve"> </w:t>
      </w:r>
      <w:r w:rsidRPr="00D96636">
        <w:t>manufacturing,</w:t>
      </w:r>
      <w:r w:rsidR="001D27A3">
        <w:t xml:space="preserve"> </w:t>
      </w:r>
      <w:r w:rsidRPr="00D96636">
        <w:t>which</w:t>
      </w:r>
      <w:r w:rsidR="001D27A3">
        <w:t xml:space="preserve"> </w:t>
      </w:r>
      <w:r w:rsidRPr="00D96636">
        <w:t>means</w:t>
      </w:r>
      <w:r w:rsidR="001D27A3">
        <w:t xml:space="preserve"> </w:t>
      </w:r>
      <w:r w:rsidRPr="00D96636">
        <w:t>keeping</w:t>
      </w:r>
      <w:r w:rsidR="001D27A3">
        <w:t xml:space="preserve"> </w:t>
      </w:r>
      <w:r w:rsidRPr="00D96636">
        <w:t>parts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hand</w:t>
      </w:r>
      <w:r w:rsidR="001D27A3">
        <w:t xml:space="preserve"> </w:t>
      </w:r>
      <w:r w:rsidRPr="00D96636">
        <w:t>just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case.</w:t>
      </w:r>
      <w:r w:rsidR="00077248">
        <w:t xml:space="preserve"> </w:t>
      </w:r>
      <w:r w:rsidRPr="00D96636">
        <w:t>O</w:t>
      </w:r>
      <w:r w:rsidR="00FA234A">
        <w:t>h</w:t>
      </w:r>
      <w:r w:rsidRPr="00D96636">
        <w:t>no</w:t>
      </w:r>
      <w:r w:rsidR="001D27A3">
        <w:t xml:space="preserve"> </w:t>
      </w:r>
      <w:r w:rsidRPr="00D96636">
        <w:t>identified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practice</w:t>
      </w:r>
      <w:r w:rsidR="001D27A3">
        <w:t xml:space="preserve"> </w:t>
      </w:r>
      <w:r w:rsidRPr="00D96636">
        <w:t>as</w:t>
      </w:r>
      <w:r w:rsidR="001D27A3">
        <w:t xml:space="preserve"> </w:t>
      </w:r>
      <w:r w:rsidRPr="00D96636">
        <w:t>waste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="00FA234A">
        <w:t xml:space="preserve">defined </w:t>
      </w:r>
      <w:r w:rsidRPr="00D96636">
        <w:t>a</w:t>
      </w:r>
      <w:r w:rsidR="001D27A3">
        <w:t xml:space="preserve"> </w:t>
      </w:r>
      <w:r w:rsidRPr="00D96636">
        <w:t>set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principles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eliminate</w:t>
      </w:r>
      <w:r w:rsidR="001D27A3">
        <w:t xml:space="preserve"> </w:t>
      </w:r>
      <w:r w:rsidRPr="00D96636">
        <w:t>it</w:t>
      </w:r>
      <w:r w:rsidR="00077248">
        <w:t>.</w:t>
      </w:r>
    </w:p>
    <w:p w14:paraId="3D6D432C" w14:textId="1112626E" w:rsidR="00D96636" w:rsidRPr="00D96636" w:rsidRDefault="00D96636" w:rsidP="00D5396C">
      <w:pPr>
        <w:pStyle w:val="Heading2"/>
      </w:pPr>
      <w:r w:rsidRPr="00D96636">
        <w:t>Kanban</w:t>
      </w:r>
    </w:p>
    <w:p w14:paraId="65E41A76" w14:textId="4DA2A12A" w:rsidR="00F45A2E" w:rsidRDefault="00F45A2E" w:rsidP="00F45A2E">
      <w:pPr>
        <w:pStyle w:val="cpParagraph"/>
      </w:pPr>
      <w:r>
        <w:t>Tw</w:t>
      </w:r>
      <w:r w:rsidR="00D96636" w:rsidRPr="00D96636">
        <w:t>o</w:t>
      </w:r>
      <w:r w:rsidR="001D27A3">
        <w:t xml:space="preserve"> </w:t>
      </w:r>
      <w:r w:rsidR="00D96636" w:rsidRPr="00D96636">
        <w:t>key</w:t>
      </w:r>
      <w:r w:rsidR="001D27A3">
        <w:t xml:space="preserve"> </w:t>
      </w:r>
      <w:r w:rsidR="00D96636" w:rsidRPr="00D96636">
        <w:t>concepts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came</w:t>
      </w:r>
      <w:r w:rsidR="001D27A3">
        <w:t xml:space="preserve"> </w:t>
      </w:r>
      <w:r w:rsidR="00D96636" w:rsidRPr="00D96636">
        <w:t>out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this</w:t>
      </w:r>
      <w:r w:rsidR="001D27A3">
        <w:t xml:space="preserve"> </w:t>
      </w:r>
      <w:r w:rsidR="00D96636" w:rsidRPr="00D96636">
        <w:t>culture</w:t>
      </w:r>
      <w:r w:rsidR="001D27A3">
        <w:t xml:space="preserve"> </w:t>
      </w:r>
      <w:r w:rsidR="00D96636" w:rsidRPr="00D96636">
        <w:t>are</w:t>
      </w:r>
      <w:r w:rsidR="001D27A3">
        <w:t xml:space="preserve"> </w:t>
      </w:r>
      <w:r w:rsidR="00D96636" w:rsidRPr="00D96636">
        <w:t>K</w:t>
      </w:r>
      <w:r w:rsidR="00AA239B">
        <w:t>a</w:t>
      </w:r>
      <w:r w:rsidR="00D96636" w:rsidRPr="00D96636">
        <w:t>n</w:t>
      </w:r>
      <w:r w:rsidR="0003083E">
        <w:t>b</w:t>
      </w:r>
      <w:r w:rsidR="00AA239B">
        <w:t>a</w:t>
      </w:r>
      <w:r w:rsidR="00D96636" w:rsidRPr="00D96636">
        <w:t>n</w:t>
      </w:r>
      <w:r w:rsidR="001D27A3">
        <w:t xml:space="preserve"> </w:t>
      </w:r>
      <w:r>
        <w:t>and</w:t>
      </w:r>
      <w:r w:rsidR="001D27A3">
        <w:t xml:space="preserve"> </w:t>
      </w:r>
      <w:r w:rsidR="00024005">
        <w:t>Kaizen</w:t>
      </w:r>
      <w:r w:rsidR="00D96636" w:rsidRPr="00D96636">
        <w:t>.</w:t>
      </w:r>
    </w:p>
    <w:p w14:paraId="7C6F7EEA" w14:textId="29DAC507" w:rsidR="0006472C" w:rsidRDefault="00D96636" w:rsidP="00F45A2E">
      <w:pPr>
        <w:pStyle w:val="cpParagraph"/>
      </w:pPr>
      <w:r w:rsidRPr="00D96636">
        <w:t>In</w:t>
      </w:r>
      <w:r w:rsidR="001D27A3">
        <w:t xml:space="preserve"> </w:t>
      </w:r>
      <w:r w:rsidRPr="00D96636">
        <w:t>Japanese,</w:t>
      </w:r>
      <w:r w:rsidR="001D27A3">
        <w:t xml:space="preserve"> </w:t>
      </w:r>
      <w:r w:rsidRPr="00D96636">
        <w:t>K</w:t>
      </w:r>
      <w:r w:rsidR="00AA239B">
        <w:t>a</w:t>
      </w:r>
      <w:r w:rsidRPr="00D96636">
        <w:t>n</w:t>
      </w:r>
      <w:r w:rsidR="0003083E">
        <w:t>b</w:t>
      </w:r>
      <w:r w:rsidR="00AA239B">
        <w:t>a</w:t>
      </w:r>
      <w:r w:rsidRPr="00D96636">
        <w:t>n</w:t>
      </w:r>
      <w:r w:rsidR="001D27A3">
        <w:t xml:space="preserve"> </w:t>
      </w:r>
      <w:r w:rsidRPr="00D96636">
        <w:t>just</w:t>
      </w:r>
      <w:r w:rsidR="001D27A3">
        <w:t xml:space="preserve"> </w:t>
      </w:r>
      <w:r w:rsidRPr="00D96636">
        <w:t>means</w:t>
      </w:r>
      <w:r w:rsidR="001D27A3">
        <w:t xml:space="preserve"> </w:t>
      </w:r>
      <w:r w:rsidR="00D9526F">
        <w:t>“</w:t>
      </w:r>
      <w:r w:rsidRPr="00D96636">
        <w:t>billboard</w:t>
      </w:r>
      <w:r w:rsidR="00D9526F">
        <w:t>”, m</w:t>
      </w:r>
      <w:r w:rsidRPr="00D96636">
        <w:t>ore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less,</w:t>
      </w:r>
      <w:r w:rsidR="001D27A3">
        <w:t xml:space="preserve"> </w:t>
      </w:r>
      <w:r w:rsidRPr="00D96636">
        <w:t>though,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translated</w:t>
      </w:r>
      <w:r w:rsidR="001D27A3">
        <w:t xml:space="preserve"> </w:t>
      </w:r>
      <w:r w:rsidRPr="00D96636">
        <w:t>more</w:t>
      </w:r>
      <w:r w:rsidR="001D27A3">
        <w:t xml:space="preserve"> </w:t>
      </w:r>
      <w:r w:rsidRPr="00D96636">
        <w:t>directly</w:t>
      </w:r>
      <w:r w:rsidR="001D27A3">
        <w:t xml:space="preserve"> </w:t>
      </w:r>
      <w:r w:rsidRPr="00D96636">
        <w:t>as</w:t>
      </w:r>
      <w:r w:rsidR="001D27A3">
        <w:t xml:space="preserve"> </w:t>
      </w:r>
      <w:r w:rsidR="00D9526F">
        <w:t>“</w:t>
      </w:r>
      <w:r w:rsidRPr="00D96636">
        <w:t>signal</w:t>
      </w:r>
      <w:r w:rsidR="001D27A3">
        <w:t xml:space="preserve"> </w:t>
      </w:r>
      <w:r w:rsidRPr="00D96636">
        <w:t>card</w:t>
      </w:r>
      <w:r w:rsidR="00D9526F">
        <w:t>”</w:t>
      </w:r>
      <w:r w:rsidRPr="00D96636">
        <w:t>.</w:t>
      </w:r>
    </w:p>
    <w:p w14:paraId="464A2FA5" w14:textId="231A27F7" w:rsidR="00D9526F" w:rsidRDefault="00D96636" w:rsidP="00F45A2E">
      <w:pPr>
        <w:pStyle w:val="cpParagraph"/>
      </w:pPr>
      <w:r w:rsidRPr="00D96636">
        <w:t>O</w:t>
      </w:r>
      <w:r w:rsidR="0006472C">
        <w:t>h</w:t>
      </w:r>
      <w:r w:rsidRPr="00D96636">
        <w:t>no</w:t>
      </w:r>
      <w:r w:rsidR="001D27A3">
        <w:t xml:space="preserve"> </w:t>
      </w:r>
      <w:r w:rsidRPr="00D96636">
        <w:t>implemented</w:t>
      </w:r>
      <w:r w:rsidR="00F45A2E">
        <w:t xml:space="preserve"> t</w:t>
      </w:r>
      <w:r w:rsidRPr="00D96636">
        <w:t>he</w:t>
      </w:r>
      <w:r w:rsidR="001D27A3">
        <w:t xml:space="preserve"> </w:t>
      </w:r>
      <w:r w:rsidRPr="00D96636">
        <w:t>three</w:t>
      </w:r>
      <w:r w:rsidR="00D420B1">
        <w:t>-</w:t>
      </w:r>
      <w:r w:rsidRPr="00D96636">
        <w:t>b</w:t>
      </w:r>
      <w:r w:rsidR="00F45A2E">
        <w:t>i</w:t>
      </w:r>
      <w:r w:rsidRPr="00D96636">
        <w:t>n</w:t>
      </w:r>
      <w:r w:rsidR="001D27A3">
        <w:t xml:space="preserve"> </w:t>
      </w:r>
      <w:r w:rsidRPr="00D96636">
        <w:t>system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parts.</w:t>
      </w:r>
      <w:r w:rsidR="0006472C">
        <w:t xml:space="preserve"> </w:t>
      </w:r>
      <w:r w:rsidRPr="00D96636">
        <w:t>There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one</w:t>
      </w:r>
      <w:r w:rsidR="001D27A3">
        <w:t xml:space="preserve"> </w:t>
      </w:r>
      <w:r w:rsidRPr="00D96636">
        <w:t>bin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assembly</w:t>
      </w:r>
      <w:r w:rsidR="001D27A3">
        <w:t xml:space="preserve"> </w:t>
      </w:r>
      <w:r w:rsidRPr="00D96636">
        <w:t>floor</w:t>
      </w:r>
      <w:r w:rsidR="001D27A3">
        <w:t xml:space="preserve"> </w:t>
      </w:r>
      <w:r w:rsidRPr="00D96636">
        <w:t>full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parts</w:t>
      </w:r>
      <w:r w:rsidR="00F45A2E">
        <w:t>. W</w:t>
      </w:r>
      <w:r w:rsidRPr="00D96636">
        <w:t>hen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empty</w:t>
      </w:r>
      <w:r w:rsidR="00F45A2E">
        <w:t>, th</w:t>
      </w:r>
      <w:r w:rsidRPr="00D96636">
        <w:t>is</w:t>
      </w:r>
      <w:r w:rsidR="001D27A3">
        <w:t xml:space="preserve"> </w:t>
      </w:r>
      <w:r w:rsidRPr="00D96636">
        <w:t>created</w:t>
      </w:r>
      <w:r w:rsidR="001D27A3">
        <w:t xml:space="preserve"> </w:t>
      </w:r>
      <w:r w:rsidRPr="00D96636">
        <w:t>a</w:t>
      </w:r>
      <w:r w:rsidR="001D27A3">
        <w:t xml:space="preserve"> </w:t>
      </w:r>
      <w:r w:rsidR="00D9526F">
        <w:t>de</w:t>
      </w:r>
      <w:r w:rsidRPr="00D96636">
        <w:t>man</w:t>
      </w:r>
      <w:r w:rsidR="00D9526F">
        <w:t>d</w:t>
      </w:r>
      <w:r w:rsidR="001D27A3">
        <w:t xml:space="preserve"> </w:t>
      </w:r>
      <w:r w:rsidRPr="00D96636">
        <w:t>signal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form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well</w:t>
      </w:r>
      <w:r w:rsidR="0006472C">
        <w:t>-</w:t>
      </w:r>
      <w:r w:rsidRPr="00D96636">
        <w:t>formed</w:t>
      </w:r>
      <w:r w:rsidR="001D27A3">
        <w:t xml:space="preserve"> </w:t>
      </w:r>
      <w:r w:rsidR="0006472C">
        <w:t>Kan</w:t>
      </w:r>
      <w:r w:rsidR="0003083E">
        <w:t>b</w:t>
      </w:r>
      <w:r w:rsidR="0006472C">
        <w:t>an</w:t>
      </w:r>
      <w:r w:rsidRPr="00D96636">
        <w:t>,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signal</w:t>
      </w:r>
      <w:r w:rsidR="001D27A3">
        <w:t xml:space="preserve"> </w:t>
      </w:r>
      <w:r w:rsidRPr="00D96636">
        <w:t>card</w:t>
      </w:r>
      <w:r w:rsidR="00D9526F">
        <w:t>,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described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needed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w</w:t>
      </w:r>
      <w:r w:rsidR="00F45A2E">
        <w:t>hen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attached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empty</w:t>
      </w:r>
      <w:r w:rsidR="001D27A3">
        <w:t xml:space="preserve"> </w:t>
      </w:r>
      <w:r w:rsidR="00F45A2E">
        <w:t>bin</w:t>
      </w:r>
      <w:r w:rsidR="00D9526F">
        <w:t>.</w:t>
      </w:r>
    </w:p>
    <w:p w14:paraId="4EB92DA0" w14:textId="7019501E" w:rsidR="00F45A2E" w:rsidRDefault="00D9526F" w:rsidP="00F45A2E">
      <w:pPr>
        <w:pStyle w:val="cpParagraph"/>
      </w:pPr>
      <w:r>
        <w:t>A</w:t>
      </w:r>
      <w:r w:rsidR="00D96636" w:rsidRPr="00D96636">
        <w:t>fter</w:t>
      </w:r>
      <w:r w:rsidR="001D27A3">
        <w:t xml:space="preserve"> </w:t>
      </w:r>
      <w:r w:rsidR="00D96636" w:rsidRPr="00D96636">
        <w:t>creating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AA239B">
        <w:t>Kan</w:t>
      </w:r>
      <w:r w:rsidR="0003083E">
        <w:t>b</w:t>
      </w:r>
      <w:r w:rsidR="00AA239B">
        <w:t>an</w:t>
      </w:r>
      <w:r>
        <w:t>, t</w:t>
      </w:r>
      <w:r w:rsidR="00D96636" w:rsidRPr="00D96636">
        <w:t>he</w:t>
      </w:r>
      <w:r w:rsidR="001D27A3">
        <w:t xml:space="preserve"> </w:t>
      </w:r>
      <w:r w:rsidR="00D96636" w:rsidRPr="00D96636">
        <w:t>worker</w:t>
      </w:r>
      <w:r w:rsidR="001D27A3">
        <w:t xml:space="preserve"> </w:t>
      </w:r>
      <w:r w:rsidR="00D96636" w:rsidRPr="00D96636">
        <w:t>would</w:t>
      </w:r>
      <w:r w:rsidR="001D27A3">
        <w:t xml:space="preserve"> </w:t>
      </w:r>
      <w:r w:rsidR="00D96636" w:rsidRPr="00D96636">
        <w:t>take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b</w:t>
      </w:r>
      <w:r w:rsidR="00F45A2E">
        <w:t>i</w:t>
      </w:r>
      <w:r w:rsidR="00D96636" w:rsidRPr="00D96636">
        <w:t>n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factory</w:t>
      </w:r>
      <w:r w:rsidR="001D27A3">
        <w:t xml:space="preserve"> </w:t>
      </w:r>
      <w:r w:rsidR="00D96636" w:rsidRPr="00D96636">
        <w:t>store,</w:t>
      </w:r>
      <w:r w:rsidR="001D27A3">
        <w:t xml:space="preserve"> </w:t>
      </w:r>
      <w:r w:rsidR="00D96636" w:rsidRPr="00D96636">
        <w:t>where</w:t>
      </w:r>
      <w:r w:rsidR="001D27A3">
        <w:t xml:space="preserve"> </w:t>
      </w:r>
      <w:r w:rsidR="00D96636" w:rsidRPr="00D96636">
        <w:t>he</w:t>
      </w:r>
      <w:r w:rsidR="001D27A3">
        <w:t xml:space="preserve"> </w:t>
      </w:r>
      <w:r w:rsidR="00D96636" w:rsidRPr="00D96636">
        <w:t>would</w:t>
      </w:r>
      <w:r w:rsidR="001D27A3">
        <w:t xml:space="preserve"> </w:t>
      </w:r>
      <w:r w:rsidR="00D96636" w:rsidRPr="00D96636">
        <w:t>find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second</w:t>
      </w:r>
      <w:r w:rsidR="001D27A3">
        <w:t xml:space="preserve"> </w:t>
      </w:r>
      <w:r w:rsidR="00D96636" w:rsidRPr="00D96636">
        <w:t>b</w:t>
      </w:r>
      <w:r w:rsidR="00F45A2E">
        <w:t>i</w:t>
      </w:r>
      <w:r w:rsidR="00D96636" w:rsidRPr="00D96636">
        <w:t>n</w:t>
      </w:r>
      <w:r w:rsidR="0006472C">
        <w:t>.</w:t>
      </w:r>
      <w:r w:rsidR="001D27A3">
        <w:t xml:space="preserve"> </w:t>
      </w:r>
      <w:r w:rsidR="0006472C">
        <w:t>T</w:t>
      </w:r>
      <w:r w:rsidR="00D96636" w:rsidRPr="00D96636">
        <w:t>he</w:t>
      </w:r>
      <w:r w:rsidR="001D27A3">
        <w:t xml:space="preserve"> </w:t>
      </w:r>
      <w:r w:rsidR="00D96636" w:rsidRPr="00D96636">
        <w:t>one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had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next</w:t>
      </w:r>
      <w:r w:rsidR="001D27A3">
        <w:t xml:space="preserve"> </w:t>
      </w:r>
      <w:r w:rsidR="00D96636" w:rsidRPr="00D96636">
        <w:t>batch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parts</w:t>
      </w:r>
      <w:r w:rsidR="001D27A3">
        <w:t xml:space="preserve"> </w:t>
      </w:r>
      <w:r w:rsidR="00D96636" w:rsidRPr="00D96636">
        <w:t>so</w:t>
      </w:r>
      <w:r w:rsidR="001D27A3">
        <w:t xml:space="preserve"> </w:t>
      </w:r>
      <w:r w:rsidR="00D96636" w:rsidRPr="00D96636">
        <w:t>he</w:t>
      </w:r>
      <w:r w:rsidR="001D27A3">
        <w:t xml:space="preserve"> </w:t>
      </w:r>
      <w:r w:rsidR="00D96636" w:rsidRPr="00D96636">
        <w:t>could</w:t>
      </w:r>
      <w:r w:rsidR="001D27A3">
        <w:t xml:space="preserve"> </w:t>
      </w:r>
      <w:r w:rsidR="00D96636" w:rsidRPr="00D96636">
        <w:t>resume</w:t>
      </w:r>
      <w:r w:rsidR="001D27A3">
        <w:t xml:space="preserve"> </w:t>
      </w:r>
      <w:r w:rsidR="00D96636" w:rsidRPr="00D96636">
        <w:t>work.</w:t>
      </w:r>
    </w:p>
    <w:p w14:paraId="2A925A5F" w14:textId="77777777" w:rsidR="00D9526F" w:rsidRDefault="00D96636" w:rsidP="00D9526F">
      <w:pPr>
        <w:pStyle w:val="cpParagraph"/>
      </w:pPr>
      <w:r w:rsidRPr="00D96636">
        <w:lastRenderedPageBreak/>
        <w:t>The</w:t>
      </w:r>
      <w:r w:rsidR="001D27A3">
        <w:t xml:space="preserve"> </w:t>
      </w:r>
      <w:r w:rsidRPr="00D96636">
        <w:t>store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then</w:t>
      </w:r>
      <w:r w:rsidR="001D27A3">
        <w:t xml:space="preserve"> </w:t>
      </w:r>
      <w:r w:rsidRPr="00D96636">
        <w:t>prepare</w:t>
      </w:r>
      <w:r w:rsidR="001D27A3">
        <w:t xml:space="preserve"> </w:t>
      </w:r>
      <w:r w:rsidRPr="00D96636">
        <w:t>a</w:t>
      </w:r>
      <w:r w:rsidR="001D27A3">
        <w:t xml:space="preserve"> </w:t>
      </w:r>
      <w:r w:rsidR="0003083E">
        <w:t xml:space="preserve">Kanban </w:t>
      </w:r>
      <w:r w:rsidRPr="00D96636">
        <w:t>for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third</w:t>
      </w:r>
      <w:r w:rsidR="0003083E">
        <w:t>-</w:t>
      </w:r>
      <w:r w:rsidRPr="00D96636">
        <w:t>party</w:t>
      </w:r>
      <w:r w:rsidR="001D27A3">
        <w:t xml:space="preserve"> </w:t>
      </w:r>
      <w:r w:rsidRPr="00D96636">
        <w:t>manufacturer.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order</w:t>
      </w:r>
      <w:r w:rsidR="001D27A3">
        <w:t xml:space="preserve"> </w:t>
      </w:r>
      <w:r w:rsidRPr="00D96636">
        <w:t>form</w:t>
      </w:r>
      <w:r w:rsidR="001D27A3">
        <w:t xml:space="preserve"> </w:t>
      </w:r>
      <w:r w:rsidRPr="00D96636">
        <w:t>essentially,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constitute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third</w:t>
      </w:r>
      <w:r w:rsidR="001D27A3">
        <w:t xml:space="preserve"> </w:t>
      </w:r>
      <w:r w:rsidRPr="00D96636">
        <w:t>b</w:t>
      </w:r>
      <w:r w:rsidR="00F45A2E">
        <w:t>in</w:t>
      </w:r>
      <w:r w:rsidR="0003083E">
        <w:t>.</w:t>
      </w:r>
      <w:r w:rsidR="00D9526F">
        <w:t xml:space="preserve"> </w:t>
      </w:r>
      <w:r w:rsidR="0003083E">
        <w:t>T</w:t>
      </w:r>
      <w:r w:rsidRPr="00D96636">
        <w:t>he</w:t>
      </w:r>
      <w:r w:rsidR="001D27A3">
        <w:t xml:space="preserve"> </w:t>
      </w:r>
      <w:r w:rsidRPr="00D96636">
        <w:t>one</w:t>
      </w:r>
      <w:r w:rsidR="001D27A3">
        <w:t xml:space="preserve"> </w:t>
      </w:r>
      <w:r w:rsidRPr="00D96636">
        <w:t>full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replacement</w:t>
      </w:r>
      <w:r w:rsidR="001D27A3">
        <w:t xml:space="preserve"> </w:t>
      </w:r>
      <w:r w:rsidRPr="00D96636">
        <w:t>parts</w:t>
      </w:r>
      <w:r w:rsidR="00D9526F">
        <w:t>, s</w:t>
      </w:r>
      <w:r w:rsidRPr="00D96636">
        <w:t>itting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manufacturer's</w:t>
      </w:r>
      <w:r w:rsidR="001D27A3">
        <w:t xml:space="preserve"> </w:t>
      </w:r>
      <w:r w:rsidRPr="00D96636">
        <w:t>warehouse</w:t>
      </w:r>
      <w:r w:rsidR="00D9526F">
        <w:t>.</w:t>
      </w:r>
    </w:p>
    <w:p w14:paraId="4BD83DC4" w14:textId="234F31A8" w:rsidR="00AA239B" w:rsidRDefault="0003083E" w:rsidP="00D9526F">
      <w:pPr>
        <w:pStyle w:val="cpParagraph"/>
      </w:pPr>
      <w:r>
        <w:t>Kanban</w:t>
      </w:r>
      <w:r w:rsidR="001D27A3">
        <w:t xml:space="preserve"> </w:t>
      </w:r>
      <w:r w:rsidR="00D96636" w:rsidRPr="00D96636">
        <w:t>exists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software</w:t>
      </w:r>
      <w:r w:rsidR="001D27A3">
        <w:t xml:space="preserve"> </w:t>
      </w:r>
      <w:r w:rsidR="00D96636" w:rsidRPr="00D96636">
        <w:t>most</w:t>
      </w:r>
      <w:r w:rsidR="001D27A3">
        <w:t xml:space="preserve"> </w:t>
      </w:r>
      <w:r w:rsidR="00D96636" w:rsidRPr="00D96636">
        <w:t>fundamentally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issue</w:t>
      </w:r>
      <w:r w:rsidR="001D27A3">
        <w:t xml:space="preserve"> </w:t>
      </w:r>
      <w:r w:rsidR="00D96636" w:rsidRPr="00D96636">
        <w:t>trackers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form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boards</w:t>
      </w:r>
      <w:r w:rsidR="00D9526F">
        <w:t>.</w:t>
      </w:r>
      <w:r w:rsidR="001D27A3">
        <w:t xml:space="preserve"> </w:t>
      </w:r>
      <w:r w:rsidR="00D9526F">
        <w:t>W</w:t>
      </w:r>
      <w:r w:rsidR="00D96636" w:rsidRPr="00D96636">
        <w:t>ith</w:t>
      </w:r>
      <w:r w:rsidR="001D27A3">
        <w:t xml:space="preserve"> </w:t>
      </w:r>
      <w:r>
        <w:t xml:space="preserve">Kanban </w:t>
      </w:r>
      <w:r w:rsidR="00D96636" w:rsidRPr="00D96636">
        <w:t>boards,</w:t>
      </w:r>
      <w:r w:rsidR="001D27A3">
        <w:t xml:space="preserve"> </w:t>
      </w:r>
      <w:r w:rsidR="00D96636" w:rsidRPr="00D96636">
        <w:t>whether</w:t>
      </w:r>
      <w:r w:rsidR="001D27A3">
        <w:t xml:space="preserve"> </w:t>
      </w:r>
      <w:r w:rsidR="00D96636" w:rsidRPr="00D96636">
        <w:t>they're</w:t>
      </w:r>
      <w:r w:rsidR="001D27A3">
        <w:t xml:space="preserve"> </w:t>
      </w:r>
      <w:r w:rsidR="00D96636" w:rsidRPr="00D96636">
        <w:t>physical</w:t>
      </w:r>
      <w:r w:rsidR="001D27A3">
        <w:t xml:space="preserve"> </w:t>
      </w:r>
      <w:r w:rsidR="00D96636" w:rsidRPr="00D96636">
        <w:t>boards</w:t>
      </w:r>
      <w:r w:rsidR="001D27A3">
        <w:t xml:space="preserve"> </w:t>
      </w:r>
      <w:r w:rsidR="00D96636" w:rsidRPr="00D96636">
        <w:t>with</w:t>
      </w:r>
      <w:r w:rsidR="001D27A3">
        <w:t xml:space="preserve"> </w:t>
      </w:r>
      <w:r w:rsidR="00D96636" w:rsidRPr="00D96636">
        <w:t>actual</w:t>
      </w:r>
      <w:r w:rsidR="001D27A3">
        <w:t xml:space="preserve"> </w:t>
      </w:r>
      <w:r w:rsidR="00D96636" w:rsidRPr="00D96636">
        <w:t>paper</w:t>
      </w:r>
      <w:r w:rsidR="001D27A3">
        <w:t xml:space="preserve"> </w:t>
      </w:r>
      <w:r w:rsidR="00D96636" w:rsidRPr="00D96636">
        <w:t>cards</w:t>
      </w:r>
      <w:r w:rsidR="001D27A3">
        <w:t xml:space="preserve"> </w:t>
      </w:r>
      <w:r w:rsidR="00D96636" w:rsidRPr="00D96636">
        <w:t>or</w:t>
      </w:r>
      <w:r w:rsidR="001D27A3">
        <w:t xml:space="preserve"> </w:t>
      </w:r>
      <w:r>
        <w:t>e</w:t>
      </w:r>
      <w:r w:rsidR="00D96636" w:rsidRPr="00D96636">
        <w:t>le</w:t>
      </w:r>
      <w:r>
        <w:t>c</w:t>
      </w:r>
      <w:r w:rsidR="00D96636" w:rsidRPr="00D96636">
        <w:t>troni</w:t>
      </w:r>
      <w:r>
        <w:t>c</w:t>
      </w:r>
      <w:r w:rsidR="001D27A3">
        <w:t xml:space="preserve"> </w:t>
      </w:r>
      <w:r w:rsidR="00D96636" w:rsidRPr="00D96636">
        <w:t>issue</w:t>
      </w:r>
      <w:r w:rsidR="001D27A3">
        <w:t xml:space="preserve"> </w:t>
      </w:r>
      <w:r w:rsidR="00D96636" w:rsidRPr="00D96636">
        <w:t>trackers.</w:t>
      </w:r>
    </w:p>
    <w:p w14:paraId="1CCFAC50" w14:textId="77777777" w:rsidR="00AA239B" w:rsidRDefault="00D96636" w:rsidP="00F45A2E">
      <w:pPr>
        <w:pStyle w:val="cpParagraph"/>
      </w:pPr>
      <w:r w:rsidRPr="00D96636">
        <w:t>The</w:t>
      </w:r>
      <w:r w:rsidR="001D27A3">
        <w:t xml:space="preserve"> </w:t>
      </w:r>
      <w:r w:rsidRPr="00D96636">
        <w:t>status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item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tracked</w:t>
      </w:r>
      <w:r w:rsidR="001D27A3">
        <w:t xml:space="preserve"> </w:t>
      </w:r>
      <w:r w:rsidRPr="00D96636">
        <w:t>through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various</w:t>
      </w:r>
      <w:r w:rsidR="001D27A3">
        <w:t xml:space="preserve"> </w:t>
      </w:r>
      <w:r w:rsidRPr="00D96636">
        <w:t>phases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life</w:t>
      </w:r>
      <w:r w:rsidR="001D27A3">
        <w:t xml:space="preserve"> </w:t>
      </w:r>
      <w:r w:rsidRPr="00D96636">
        <w:t>cycle.</w:t>
      </w:r>
    </w:p>
    <w:p w14:paraId="1674672D" w14:textId="77777777" w:rsidR="00AA239B" w:rsidRDefault="00D96636" w:rsidP="00AA239B">
      <w:pPr>
        <w:pStyle w:val="cpPoint"/>
      </w:pPr>
      <w:r w:rsidRPr="00D96636">
        <w:t>New</w:t>
      </w:r>
    </w:p>
    <w:p w14:paraId="16DCB2BD" w14:textId="77777777" w:rsidR="00AA239B" w:rsidRDefault="00AA239B" w:rsidP="00AA239B">
      <w:pPr>
        <w:pStyle w:val="cpPoint"/>
      </w:pPr>
      <w:r>
        <w:t>Working</w:t>
      </w:r>
    </w:p>
    <w:p w14:paraId="781FAEE4" w14:textId="77777777" w:rsidR="00AA239B" w:rsidRDefault="00AA239B" w:rsidP="00AA239B">
      <w:pPr>
        <w:pStyle w:val="cpPoint"/>
      </w:pPr>
      <w:r>
        <w:t>T</w:t>
      </w:r>
      <w:r w:rsidR="00D96636" w:rsidRPr="00D96636">
        <w:t>esting</w:t>
      </w:r>
    </w:p>
    <w:p w14:paraId="663DF574" w14:textId="77777777" w:rsidR="00AA239B" w:rsidRDefault="00AA239B" w:rsidP="00AA239B">
      <w:pPr>
        <w:pStyle w:val="cpPoint"/>
      </w:pPr>
      <w:r>
        <w:t>D</w:t>
      </w:r>
      <w:r w:rsidR="00D96636" w:rsidRPr="00D96636">
        <w:t>eployment</w:t>
      </w:r>
    </w:p>
    <w:p w14:paraId="40B3A7AD" w14:textId="32E056D0" w:rsidR="00AA239B" w:rsidRDefault="00AA239B" w:rsidP="00AA239B">
      <w:pPr>
        <w:pStyle w:val="cpPoint"/>
      </w:pPr>
      <w:r>
        <w:t>C</w:t>
      </w:r>
      <w:r w:rsidR="00D96636" w:rsidRPr="00D96636">
        <w:t>omplete</w:t>
      </w:r>
    </w:p>
    <w:p w14:paraId="43A68B57" w14:textId="77777777" w:rsidR="00AA239B" w:rsidRDefault="00AA239B" w:rsidP="00AA239B">
      <w:pPr>
        <w:pStyle w:val="cpPoint"/>
        <w:numPr>
          <w:ilvl w:val="0"/>
          <w:numId w:val="0"/>
        </w:numPr>
        <w:ind w:left="1644" w:hanging="360"/>
      </w:pPr>
    </w:p>
    <w:p w14:paraId="18727663" w14:textId="20B2DC2F" w:rsidR="00AA239B" w:rsidRDefault="00D96636" w:rsidP="00AA239B">
      <w:pPr>
        <w:pStyle w:val="cpParagraph"/>
      </w:pPr>
      <w:r w:rsidRPr="00D96636">
        <w:t>We'll</w:t>
      </w:r>
      <w:r w:rsidR="001D27A3">
        <w:t xml:space="preserve"> </w:t>
      </w:r>
      <w:r w:rsidRPr="00D96636">
        <w:t>talk</w:t>
      </w:r>
      <w:r w:rsidR="001D27A3">
        <w:t xml:space="preserve"> </w:t>
      </w:r>
      <w:r w:rsidRPr="00D96636">
        <w:t>more</w:t>
      </w:r>
      <w:r w:rsidR="001D27A3">
        <w:t xml:space="preserve"> </w:t>
      </w:r>
      <w:r w:rsidRPr="00D96636">
        <w:t>about</w:t>
      </w:r>
      <w:r w:rsidR="001D27A3">
        <w:t xml:space="preserve"> </w:t>
      </w:r>
      <w:r w:rsidRPr="00D96636">
        <w:t>applying</w:t>
      </w:r>
      <w:r w:rsidR="001D27A3">
        <w:t xml:space="preserve"> </w:t>
      </w:r>
      <w:r w:rsidR="00AA239B">
        <w:t>Ka</w:t>
      </w:r>
      <w:r w:rsidRPr="00D96636">
        <w:t>n</w:t>
      </w:r>
      <w:r w:rsidR="0003083E">
        <w:t>b</w:t>
      </w:r>
      <w:r w:rsidR="00AA239B">
        <w:t>a</w:t>
      </w:r>
      <w:r w:rsidRPr="00D96636">
        <w:t>n</w:t>
      </w:r>
      <w:r w:rsidR="001D27A3">
        <w:t xml:space="preserve"> </w:t>
      </w:r>
      <w:r w:rsidRPr="00D96636">
        <w:t>later.</w:t>
      </w:r>
    </w:p>
    <w:p w14:paraId="2B9C31CA" w14:textId="4E75A125" w:rsidR="00AA239B" w:rsidRDefault="00D96636" w:rsidP="00AA239B">
      <w:pPr>
        <w:pStyle w:val="cpParagraph"/>
      </w:pPr>
      <w:r w:rsidRPr="00D96636">
        <w:t>K</w:t>
      </w:r>
      <w:r w:rsidR="00AA239B">
        <w:t>a</w:t>
      </w:r>
      <w:r w:rsidRPr="00D96636">
        <w:t>n</w:t>
      </w:r>
      <w:r w:rsidR="00F0593F">
        <w:t>b</w:t>
      </w:r>
      <w:r w:rsidR="00AA239B">
        <w:t>a</w:t>
      </w:r>
      <w:r w:rsidRPr="00D96636">
        <w:t>n</w:t>
      </w:r>
      <w:r w:rsidR="001D27A3">
        <w:t xml:space="preserve"> </w:t>
      </w:r>
      <w:r w:rsidRPr="00D96636">
        <w:t>has</w:t>
      </w:r>
      <w:r w:rsidR="001D27A3">
        <w:t xml:space="preserve"> </w:t>
      </w:r>
      <w:r w:rsidRPr="00D96636">
        <w:t>been</w:t>
      </w:r>
      <w:r w:rsidR="001D27A3">
        <w:t xml:space="preserve"> </w:t>
      </w:r>
      <w:r w:rsidRPr="00D96636">
        <w:t>widely</w:t>
      </w:r>
      <w:r w:rsidR="001D27A3">
        <w:t xml:space="preserve"> </w:t>
      </w:r>
      <w:r w:rsidRPr="00D96636">
        <w:t>adopted</w:t>
      </w:r>
      <w:r w:rsidR="001D27A3">
        <w:t xml:space="preserve"> </w:t>
      </w:r>
      <w:r w:rsidRPr="00D96636">
        <w:t>by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industry,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its</w:t>
      </w:r>
      <w:r w:rsidR="001D27A3">
        <w:t xml:space="preserve"> </w:t>
      </w:r>
      <w:r w:rsidRPr="00D96636">
        <w:t>sibling</w:t>
      </w:r>
      <w:r w:rsidR="001D27A3">
        <w:t xml:space="preserve"> </w:t>
      </w:r>
      <w:r w:rsidRPr="00D96636">
        <w:t>concept</w:t>
      </w:r>
      <w:r w:rsidR="001D27A3">
        <w:t xml:space="preserve"> </w:t>
      </w:r>
      <w:r w:rsidR="00024005">
        <w:t>Kaizen</w:t>
      </w:r>
      <w:r w:rsidR="001D27A3">
        <w:t xml:space="preserve"> </w:t>
      </w:r>
      <w:r w:rsidRPr="00D96636">
        <w:t>much</w:t>
      </w:r>
      <w:r w:rsidR="001D27A3">
        <w:t xml:space="preserve"> </w:t>
      </w:r>
      <w:r w:rsidRPr="00D96636">
        <w:t>less</w:t>
      </w:r>
      <w:r w:rsidR="001D27A3">
        <w:t xml:space="preserve"> </w:t>
      </w:r>
      <w:r w:rsidRPr="00D96636">
        <w:t>so</w:t>
      </w:r>
      <w:r w:rsidR="00AA239B">
        <w:t>.</w:t>
      </w:r>
    </w:p>
    <w:p w14:paraId="3E28E8C1" w14:textId="6E115A98" w:rsidR="00AA239B" w:rsidRDefault="00024005" w:rsidP="00AA239B">
      <w:pPr>
        <w:pStyle w:val="cpParagraph"/>
      </w:pPr>
      <w:r>
        <w:t>Kaizen</w:t>
      </w:r>
      <w:r w:rsidR="00AA239B">
        <w:t xml:space="preserve"> </w:t>
      </w:r>
      <w:r w:rsidR="00D96636" w:rsidRPr="00D96636">
        <w:t>means</w:t>
      </w:r>
      <w:r w:rsidR="001D27A3">
        <w:t xml:space="preserve"> </w:t>
      </w:r>
      <w:r w:rsidR="00CD5FF3">
        <w:t>“</w:t>
      </w:r>
      <w:r w:rsidR="00D96636" w:rsidRPr="00D96636">
        <w:t>continuous</w:t>
      </w:r>
      <w:r w:rsidR="001D27A3">
        <w:t xml:space="preserve"> </w:t>
      </w:r>
      <w:r w:rsidR="00D96636" w:rsidRPr="00D96636">
        <w:t>improvement</w:t>
      </w:r>
      <w:r w:rsidR="00CD5FF3">
        <w:t>”</w:t>
      </w:r>
      <w:r w:rsidR="00D96636" w:rsidRPr="00D96636">
        <w:t>,</w:t>
      </w:r>
      <w:r w:rsidR="001D27A3">
        <w:t xml:space="preserve"> </w:t>
      </w:r>
      <w:r w:rsidR="00D96636" w:rsidRPr="00D96636">
        <w:t>becoming</w:t>
      </w:r>
      <w:r w:rsidR="001D27A3">
        <w:t xml:space="preserve"> </w:t>
      </w:r>
      <w:r w:rsidR="00D96636" w:rsidRPr="00D96636">
        <w:t>better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better</w:t>
      </w:r>
      <w:r w:rsidR="001D27A3">
        <w:t xml:space="preserve"> </w:t>
      </w:r>
      <w:r w:rsidR="00D96636" w:rsidRPr="00D96636">
        <w:t>one</w:t>
      </w:r>
      <w:r w:rsidR="001D27A3">
        <w:t xml:space="preserve"> </w:t>
      </w:r>
      <w:r w:rsidR="00D96636" w:rsidRPr="00D96636">
        <w:t>step</w:t>
      </w:r>
      <w:r w:rsidR="001D27A3">
        <w:t xml:space="preserve"> </w:t>
      </w:r>
      <w:r w:rsidR="00D96636" w:rsidRPr="00D96636">
        <w:t>at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time</w:t>
      </w:r>
      <w:r w:rsidR="00CD5FF3">
        <w:t>, o</w:t>
      </w:r>
      <w:r w:rsidR="00D96636" w:rsidRPr="00D96636">
        <w:t>ver</w:t>
      </w:r>
      <w:r w:rsidR="001D27A3">
        <w:t xml:space="preserve"> </w:t>
      </w:r>
      <w:r w:rsidR="00D96636" w:rsidRPr="00D96636">
        <w:t>time</w:t>
      </w:r>
      <w:r w:rsidR="00CD5FF3">
        <w:t>.</w:t>
      </w:r>
      <w:r w:rsidR="001472B1">
        <w:t xml:space="preserve"> </w:t>
      </w:r>
      <w:r w:rsidR="00CD5FF3">
        <w:t>I</w:t>
      </w:r>
      <w:r w:rsidR="00D96636" w:rsidRPr="00D96636">
        <w:t>ndividual</w:t>
      </w:r>
      <w:r w:rsidR="001D27A3">
        <w:t xml:space="preserve"> </w:t>
      </w:r>
      <w:r w:rsidR="00D96636" w:rsidRPr="00D96636">
        <w:t>steps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>
        <w:t>Kaizen</w:t>
      </w:r>
      <w:r w:rsidR="001D27A3">
        <w:t xml:space="preserve"> </w:t>
      </w:r>
      <w:r w:rsidR="00D96636" w:rsidRPr="00D96636">
        <w:t>may</w:t>
      </w:r>
      <w:r w:rsidR="001D27A3">
        <w:t xml:space="preserve"> </w:t>
      </w:r>
      <w:r w:rsidR="00D96636" w:rsidRPr="00D96636">
        <w:t>yield</w:t>
      </w:r>
      <w:r w:rsidR="001D27A3">
        <w:t xml:space="preserve"> </w:t>
      </w:r>
      <w:r w:rsidR="00CD5FF3">
        <w:t>only</w:t>
      </w:r>
      <w:r w:rsidR="001D27A3">
        <w:t xml:space="preserve"> </w:t>
      </w:r>
      <w:r w:rsidR="00D96636" w:rsidRPr="00D96636">
        <w:t>small</w:t>
      </w:r>
      <w:r w:rsidR="001D27A3">
        <w:t xml:space="preserve"> </w:t>
      </w:r>
      <w:r w:rsidR="00D96636" w:rsidRPr="00D96636">
        <w:t>benefits</w:t>
      </w:r>
      <w:r w:rsidR="001D27A3">
        <w:t xml:space="preserve"> </w:t>
      </w:r>
      <w:r w:rsidR="00D96636" w:rsidRPr="00D96636">
        <w:t>or</w:t>
      </w:r>
      <w:r w:rsidR="001D27A3">
        <w:t xml:space="preserve"> </w:t>
      </w:r>
      <w:r w:rsidR="00D96636" w:rsidRPr="00D96636">
        <w:t>no</w:t>
      </w:r>
      <w:r w:rsidR="001D27A3">
        <w:t xml:space="preserve"> </w:t>
      </w:r>
      <w:r w:rsidR="00D96636" w:rsidRPr="00D96636">
        <w:t>benefits</w:t>
      </w:r>
      <w:r w:rsidR="001D27A3">
        <w:t xml:space="preserve"> </w:t>
      </w:r>
      <w:r w:rsidR="00D96636" w:rsidRPr="00D96636">
        <w:t>at</w:t>
      </w:r>
      <w:r w:rsidR="001D27A3">
        <w:t xml:space="preserve"> </w:t>
      </w:r>
      <w:r w:rsidR="00A1532C" w:rsidRPr="00D96636">
        <w:t>all but</w:t>
      </w:r>
      <w:r w:rsidR="001D27A3">
        <w:t xml:space="preserve"> </w:t>
      </w:r>
      <w:r w:rsidR="00D96636" w:rsidRPr="00D96636">
        <w:t>may</w:t>
      </w:r>
      <w:r w:rsidR="001D27A3">
        <w:t xml:space="preserve"> </w:t>
      </w:r>
      <w:r w:rsidR="00D96636" w:rsidRPr="00D96636">
        <w:t>pave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way</w:t>
      </w:r>
      <w:r w:rsidR="001D27A3">
        <w:t xml:space="preserve"> </w:t>
      </w:r>
      <w:r w:rsidR="00D96636" w:rsidRPr="00D96636">
        <w:t>for</w:t>
      </w:r>
      <w:r w:rsidR="001D27A3">
        <w:t xml:space="preserve"> </w:t>
      </w:r>
      <w:r w:rsidR="00D96636" w:rsidRPr="00D96636">
        <w:t>more</w:t>
      </w:r>
      <w:r w:rsidR="001D27A3">
        <w:t xml:space="preserve"> </w:t>
      </w:r>
      <w:r w:rsidR="00D96636" w:rsidRPr="00D96636">
        <w:t>powerful</w:t>
      </w:r>
      <w:r w:rsidR="001D27A3">
        <w:t xml:space="preserve"> </w:t>
      </w:r>
      <w:r w:rsidR="00D96636" w:rsidRPr="00D96636">
        <w:t>improvements</w:t>
      </w:r>
      <w:r w:rsidR="001D27A3">
        <w:t xml:space="preserve"> </w:t>
      </w:r>
      <w:r w:rsidR="00D96636" w:rsidRPr="00D96636">
        <w:t>along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way.</w:t>
      </w:r>
    </w:p>
    <w:p w14:paraId="35184397" w14:textId="57BEF5FE" w:rsidR="00E22C3A" w:rsidRDefault="00D96636" w:rsidP="00AA239B">
      <w:pPr>
        <w:pStyle w:val="cpParagraph"/>
      </w:pPr>
      <w:r w:rsidRPr="00D96636">
        <w:t>Years</w:t>
      </w:r>
      <w:r w:rsidR="001D27A3">
        <w:t xml:space="preserve"> </w:t>
      </w:r>
      <w:r w:rsidRPr="00D96636">
        <w:t>ago,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worked</w:t>
      </w:r>
      <w:r w:rsidR="001D27A3">
        <w:t xml:space="preserve"> </w:t>
      </w:r>
      <w:r w:rsidRPr="00D96636">
        <w:t>at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small</w:t>
      </w:r>
      <w:r w:rsidR="001D27A3">
        <w:t xml:space="preserve"> </w:t>
      </w:r>
      <w:r w:rsidRPr="00D96636">
        <w:t>firm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team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three,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most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us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working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entirely</w:t>
      </w:r>
      <w:r w:rsidR="001D27A3">
        <w:t xml:space="preserve"> </w:t>
      </w:r>
      <w:r w:rsidRPr="00D96636">
        <w:t>different</w:t>
      </w:r>
      <w:r w:rsidR="001D27A3">
        <w:t xml:space="preserve"> </w:t>
      </w:r>
      <w:r w:rsidRPr="00D96636">
        <w:t>projects</w:t>
      </w:r>
      <w:r w:rsidR="001D27A3">
        <w:t xml:space="preserve"> </w:t>
      </w:r>
      <w:r w:rsidRPr="00D96636">
        <w:t>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same</w:t>
      </w:r>
      <w:r w:rsidR="001D27A3">
        <w:t xml:space="preserve"> </w:t>
      </w:r>
      <w:r w:rsidRPr="00D96636">
        <w:t>time.</w:t>
      </w:r>
      <w:r w:rsidR="00AA239B">
        <w:t xml:space="preserve"> </w:t>
      </w:r>
      <w:r w:rsidRPr="00D96636">
        <w:t>So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lot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actual</w:t>
      </w:r>
      <w:r w:rsidR="001D27A3">
        <w:t xml:space="preserve"> </w:t>
      </w:r>
      <w:r w:rsidRPr="00D96636">
        <w:t>integration</w:t>
      </w:r>
      <w:r w:rsidR="001D27A3">
        <w:t xml:space="preserve"> </w:t>
      </w:r>
      <w:r w:rsidRPr="00D96636">
        <w:t>going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our</w:t>
      </w:r>
      <w:r w:rsidR="001D27A3">
        <w:t xml:space="preserve"> </w:t>
      </w:r>
      <w:r w:rsidRPr="00D96636">
        <w:t>code.</w:t>
      </w:r>
      <w:r w:rsidR="00E22C3A">
        <w:t xml:space="preserve"> </w:t>
      </w:r>
      <w:r w:rsidRPr="00D96636">
        <w:t>Our</w:t>
      </w:r>
      <w:r w:rsidR="001D27A3">
        <w:t xml:space="preserve"> </w:t>
      </w:r>
      <w:r w:rsidRPr="00D96636">
        <w:t>code</w:t>
      </w:r>
      <w:r w:rsidR="001D27A3">
        <w:t xml:space="preserve"> </w:t>
      </w:r>
      <w:r w:rsidRPr="00D96636">
        <w:t>branches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="00A1532C" w:rsidRPr="00D96636">
        <w:t>linear</w:t>
      </w:r>
      <w:r w:rsidR="00E22C3A">
        <w:t>.</w:t>
      </w:r>
    </w:p>
    <w:p w14:paraId="1B56F7BF" w14:textId="34EAD6EB" w:rsidR="00AA239B" w:rsidRDefault="00E22C3A" w:rsidP="00AA239B">
      <w:pPr>
        <w:pStyle w:val="cpParagraph"/>
      </w:pPr>
      <w:r>
        <w:t>T</w:t>
      </w:r>
      <w:r w:rsidR="00D96636" w:rsidRPr="00D96636">
        <w:t>he</w:t>
      </w:r>
      <w:r w:rsidR="001D27A3">
        <w:t xml:space="preserve"> </w:t>
      </w:r>
      <w:r w:rsidR="00D96636" w:rsidRPr="00D96636">
        <w:t>use</w:t>
      </w:r>
      <w:r w:rsidR="001D27A3">
        <w:t xml:space="preserve"> </w:t>
      </w:r>
      <w:r w:rsidR="00D96636" w:rsidRPr="00D96636">
        <w:t>case</w:t>
      </w:r>
      <w:r w:rsidR="001D27A3">
        <w:t xml:space="preserve"> </w:t>
      </w:r>
      <w:r w:rsidR="00D96636" w:rsidRPr="00D96636">
        <w:t>for</w:t>
      </w:r>
      <w:r w:rsidR="001D27A3">
        <w:t xml:space="preserve"> </w:t>
      </w:r>
      <w:r w:rsidR="00D96636" w:rsidRPr="00D96636">
        <w:t>moving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continuous</w:t>
      </w:r>
      <w:r w:rsidR="001D27A3">
        <w:t xml:space="preserve"> </w:t>
      </w:r>
      <w:r w:rsidR="00D96636" w:rsidRPr="00D96636">
        <w:t>integration</w:t>
      </w:r>
      <w:r w:rsidR="001D27A3">
        <w:t xml:space="preserve"> </w:t>
      </w:r>
      <w:r w:rsidR="00D96636" w:rsidRPr="00D96636">
        <w:t>was</w:t>
      </w:r>
      <w:r w:rsidR="001D27A3">
        <w:t xml:space="preserve"> </w:t>
      </w:r>
      <w:r w:rsidR="00D96636" w:rsidRPr="00D96636">
        <w:t>not</w:t>
      </w:r>
      <w:r w:rsidR="001D27A3">
        <w:t xml:space="preserve"> </w:t>
      </w:r>
      <w:r w:rsidR="00D96636" w:rsidRPr="00D96636">
        <w:t>especially</w:t>
      </w:r>
      <w:r w:rsidR="001D27A3">
        <w:t xml:space="preserve"> </w:t>
      </w:r>
      <w:r w:rsidR="00D96636" w:rsidRPr="00D96636">
        <w:t>powerful.</w:t>
      </w:r>
      <w:r w:rsidR="001D27A3">
        <w:t xml:space="preserve"> </w:t>
      </w:r>
      <w:r w:rsidR="00D96636" w:rsidRPr="00D96636">
        <w:t>It</w:t>
      </w:r>
      <w:r w:rsidR="001D27A3">
        <w:t xml:space="preserve"> </w:t>
      </w:r>
      <w:r w:rsidR="00D96636" w:rsidRPr="00D96636">
        <w:t>would</w:t>
      </w:r>
      <w:r w:rsidR="001D27A3">
        <w:t xml:space="preserve"> </w:t>
      </w:r>
      <w:r w:rsidR="00D96636" w:rsidRPr="00D96636">
        <w:t>take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few</w:t>
      </w:r>
      <w:r w:rsidR="001D27A3">
        <w:t xml:space="preserve"> </w:t>
      </w:r>
      <w:r w:rsidR="00D96636" w:rsidRPr="00D96636">
        <w:t>weeks</w:t>
      </w:r>
      <w:r w:rsidR="001D27A3">
        <w:t xml:space="preserve"> </w:t>
      </w:r>
      <w:r w:rsidR="00D96636" w:rsidRPr="00D96636">
        <w:t>since</w:t>
      </w:r>
      <w:r w:rsidR="001D27A3">
        <w:t xml:space="preserve"> </w:t>
      </w:r>
      <w:r w:rsidR="00D96636" w:rsidRPr="00D96636">
        <w:t>we</w:t>
      </w:r>
      <w:r w:rsidR="001D27A3">
        <w:t xml:space="preserve"> </w:t>
      </w:r>
      <w:r w:rsidR="00D96636" w:rsidRPr="00D96636">
        <w:t>hadn't</w:t>
      </w:r>
      <w:r w:rsidR="001D27A3">
        <w:t xml:space="preserve"> </w:t>
      </w:r>
      <w:r w:rsidR="00D96636" w:rsidRPr="00D96636">
        <w:t>done</w:t>
      </w:r>
      <w:r w:rsidR="001D27A3">
        <w:t xml:space="preserve"> </w:t>
      </w:r>
      <w:r w:rsidR="00D96636" w:rsidRPr="00D96636">
        <w:t>it</w:t>
      </w:r>
      <w:r w:rsidR="001D27A3">
        <w:t xml:space="preserve"> </w:t>
      </w:r>
      <w:r w:rsidR="00D96636" w:rsidRPr="00D96636">
        <w:t>before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once</w:t>
      </w:r>
      <w:r w:rsidR="001D27A3">
        <w:t xml:space="preserve"> </w:t>
      </w:r>
      <w:r w:rsidR="00D96636" w:rsidRPr="00D96636">
        <w:t>it</w:t>
      </w:r>
      <w:r w:rsidR="001D27A3">
        <w:t xml:space="preserve"> </w:t>
      </w:r>
      <w:r w:rsidR="00D96636" w:rsidRPr="00D96636">
        <w:t>was</w:t>
      </w:r>
      <w:r w:rsidR="001D27A3">
        <w:t xml:space="preserve"> </w:t>
      </w:r>
      <w:r w:rsidR="00D96636" w:rsidRPr="00D96636">
        <w:t>done,</w:t>
      </w:r>
      <w:r w:rsidR="001D27A3">
        <w:t xml:space="preserve"> </w:t>
      </w:r>
      <w:r w:rsidR="00D96636" w:rsidRPr="00D96636">
        <w:t>it</w:t>
      </w:r>
      <w:r w:rsidR="001D27A3">
        <w:t xml:space="preserve"> </w:t>
      </w:r>
      <w:r w:rsidR="00D96636" w:rsidRPr="00D96636">
        <w:t>would</w:t>
      </w:r>
      <w:r w:rsidR="001D27A3">
        <w:t xml:space="preserve"> </w:t>
      </w:r>
      <w:r w:rsidR="00A1532C" w:rsidRPr="00D96636">
        <w:t>only</w:t>
      </w:r>
      <w:r w:rsidR="001D27A3">
        <w:t xml:space="preserve"> </w:t>
      </w:r>
      <w:r w:rsidR="00D96636" w:rsidRPr="00D96636">
        <w:t>automate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single</w:t>
      </w:r>
      <w:r w:rsidR="001D27A3">
        <w:t xml:space="preserve"> </w:t>
      </w:r>
      <w:r w:rsidR="00D96636" w:rsidRPr="00D96636">
        <w:t>step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we</w:t>
      </w:r>
      <w:r w:rsidR="001D27A3">
        <w:t xml:space="preserve"> </w:t>
      </w:r>
      <w:r w:rsidR="00D96636" w:rsidRPr="00D96636">
        <w:t>are</w:t>
      </w:r>
      <w:r w:rsidR="001D27A3">
        <w:t xml:space="preserve"> </w:t>
      </w:r>
      <w:r w:rsidR="00D96636" w:rsidRPr="00D96636">
        <w:t>all</w:t>
      </w:r>
      <w:r w:rsidR="001D27A3">
        <w:t xml:space="preserve"> </w:t>
      </w:r>
      <w:r w:rsidR="00D96636" w:rsidRPr="00D96636">
        <w:t>performing</w:t>
      </w:r>
      <w:r w:rsidR="001D27A3">
        <w:t xml:space="preserve"> </w:t>
      </w:r>
      <w:r w:rsidR="00D96636" w:rsidRPr="00D96636">
        <w:t>manually</w:t>
      </w:r>
      <w:r w:rsidR="004458FE">
        <w:t>. T</w:t>
      </w:r>
      <w:r w:rsidR="00D96636" w:rsidRPr="00D96636">
        <w:t>hat</w:t>
      </w:r>
      <w:r w:rsidR="001D27A3">
        <w:t xml:space="preserve"> </w:t>
      </w:r>
      <w:r w:rsidR="00D96636" w:rsidRPr="00D96636">
        <w:t>took</w:t>
      </w:r>
      <w:r w:rsidR="001D27A3">
        <w:t xml:space="preserve"> </w:t>
      </w:r>
      <w:r w:rsidR="00D96636" w:rsidRPr="00D96636">
        <w:t>less</w:t>
      </w:r>
      <w:r w:rsidR="001D27A3">
        <w:t xml:space="preserve"> </w:t>
      </w:r>
      <w:r w:rsidR="00D96636" w:rsidRPr="00D96636">
        <w:t>than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minute,</w:t>
      </w:r>
      <w:r w:rsidR="001D27A3">
        <w:t xml:space="preserve"> </w:t>
      </w:r>
      <w:r w:rsidR="00D96636" w:rsidRPr="00D96636">
        <w:t>build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code,</w:t>
      </w:r>
      <w:r w:rsidR="001D27A3">
        <w:t xml:space="preserve"> </w:t>
      </w:r>
      <w:r w:rsidR="00D96636" w:rsidRPr="00D96636">
        <w:t>look</w:t>
      </w:r>
      <w:r w:rsidR="001D27A3">
        <w:t xml:space="preserve"> </w:t>
      </w:r>
      <w:r w:rsidR="00D96636" w:rsidRPr="00D96636">
        <w:t>for</w:t>
      </w:r>
      <w:r w:rsidR="001D27A3">
        <w:t xml:space="preserve"> </w:t>
      </w:r>
      <w:r w:rsidR="00D96636" w:rsidRPr="00D96636">
        <w:t>any</w:t>
      </w:r>
      <w:r w:rsidR="001D27A3">
        <w:t xml:space="preserve"> </w:t>
      </w:r>
      <w:r w:rsidR="00D96636" w:rsidRPr="00D96636">
        <w:t>problems.</w:t>
      </w:r>
    </w:p>
    <w:p w14:paraId="60E332D9" w14:textId="781D12EA" w:rsidR="00AA239B" w:rsidRDefault="00D96636" w:rsidP="00AA239B">
      <w:pPr>
        <w:pStyle w:val="cpParagraph"/>
      </w:pPr>
      <w:r w:rsidRPr="00D96636">
        <w:t>The</w:t>
      </w:r>
      <w:r w:rsidR="001D27A3">
        <w:t xml:space="preserve"> </w:t>
      </w:r>
      <w:r w:rsidRPr="00D96636">
        <w:t>actual</w:t>
      </w:r>
      <w:r w:rsidR="001D27A3">
        <w:t xml:space="preserve"> </w:t>
      </w:r>
      <w:r w:rsidRPr="00D96636">
        <w:t>pay</w:t>
      </w:r>
      <w:r w:rsidR="004458FE">
        <w:t>-</w:t>
      </w:r>
      <w:r w:rsidRPr="00D96636">
        <w:t>out,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time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recoup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cost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automating</w:t>
      </w:r>
      <w:r w:rsidR="004458FE">
        <w:t xml:space="preserve"> t</w:t>
      </w:r>
      <w:r w:rsidRPr="00D96636">
        <w:t>he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probably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years</w:t>
      </w:r>
      <w:r w:rsidR="00E22C3A">
        <w:t>. B</w:t>
      </w:r>
      <w:r w:rsidRPr="00D96636">
        <w:t>ut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knew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power</w:t>
      </w:r>
      <w:r w:rsidR="001D27A3">
        <w:t xml:space="preserve"> </w:t>
      </w:r>
      <w:r w:rsidRPr="00D96636">
        <w:t>of</w:t>
      </w:r>
      <w:r w:rsidR="001D27A3">
        <w:t xml:space="preserve"> </w:t>
      </w:r>
      <w:r w:rsidR="00024005">
        <w:t>Kaizen</w:t>
      </w:r>
      <w:r w:rsidRPr="00D96636">
        <w:t>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though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didn't</w:t>
      </w:r>
      <w:r w:rsidR="001D27A3">
        <w:t xml:space="preserve"> </w:t>
      </w:r>
      <w:r w:rsidRPr="00D96636">
        <w:t>know</w:t>
      </w:r>
      <w:r w:rsidR="001D27A3">
        <w:t xml:space="preserve"> </w:t>
      </w:r>
      <w:r w:rsidR="004458FE">
        <w:t>t</w:t>
      </w:r>
      <w:r w:rsidRPr="00D96636">
        <w:t>hat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moment,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Pr="00D96636">
        <w:t>exactly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value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="00AA239B">
        <w:t xml:space="preserve">be. </w:t>
      </w:r>
      <w:r w:rsidRPr="00D96636">
        <w:t>I</w:t>
      </w:r>
      <w:r w:rsidR="001D27A3">
        <w:t xml:space="preserve"> </w:t>
      </w:r>
      <w:r w:rsidRPr="00D96636">
        <w:t>knew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things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automated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improved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way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manual</w:t>
      </w:r>
      <w:r w:rsidR="001D27A3">
        <w:t xml:space="preserve"> </w:t>
      </w:r>
      <w:r w:rsidRPr="00D96636">
        <w:t>process</w:t>
      </w:r>
      <w:r w:rsidR="001D27A3">
        <w:t xml:space="preserve"> </w:t>
      </w:r>
      <w:r w:rsidRPr="00D96636">
        <w:t>cannot</w:t>
      </w:r>
      <w:r w:rsidR="001D27A3">
        <w:t xml:space="preserve"> </w:t>
      </w:r>
      <w:r w:rsidRPr="00D96636">
        <w:t>be.</w:t>
      </w:r>
    </w:p>
    <w:p w14:paraId="0F4B6820" w14:textId="3A8BC93B" w:rsidR="00AA239B" w:rsidRDefault="00D96636" w:rsidP="00AA239B">
      <w:pPr>
        <w:pStyle w:val="cpParagraph"/>
      </w:pPr>
      <w:r w:rsidRPr="00D96636">
        <w:t>I</w:t>
      </w:r>
      <w:r w:rsidR="001D27A3">
        <w:t xml:space="preserve"> </w:t>
      </w:r>
      <w:r w:rsidRPr="00D96636">
        <w:t>moved</w:t>
      </w:r>
      <w:r w:rsidR="001D27A3">
        <w:t xml:space="preserve"> </w:t>
      </w:r>
      <w:r w:rsidRPr="00D96636">
        <w:t>us</w:t>
      </w:r>
      <w:r w:rsidR="001D27A3">
        <w:t xml:space="preserve"> </w:t>
      </w:r>
      <w:r w:rsidRPr="00D96636">
        <w:t>all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new</w:t>
      </w:r>
      <w:r w:rsidR="001D27A3">
        <w:t xml:space="preserve"> </w:t>
      </w:r>
      <w:r w:rsidRPr="00D96636">
        <w:t>build</w:t>
      </w:r>
      <w:r w:rsidR="001D27A3">
        <w:t xml:space="preserve"> </w:t>
      </w:r>
      <w:r w:rsidRPr="00D96636">
        <w:t>server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just</w:t>
      </w:r>
      <w:r w:rsidR="001D27A3">
        <w:t xml:space="preserve"> </w:t>
      </w:r>
      <w:r w:rsidRPr="00D96636">
        <w:t>come</w:t>
      </w:r>
      <w:r w:rsidR="001D27A3">
        <w:t xml:space="preserve"> </w:t>
      </w:r>
      <w:r w:rsidRPr="00D96636">
        <w:t>out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year.</w:t>
      </w:r>
      <w:r w:rsidR="001D27A3">
        <w:t xml:space="preserve"> </w:t>
      </w:r>
      <w:r w:rsidRPr="00D96636">
        <w:t>Jenkins.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first</w:t>
      </w:r>
      <w:r w:rsidR="001D27A3">
        <w:t xml:space="preserve"> </w:t>
      </w:r>
      <w:r w:rsidRPr="00D96636">
        <w:t>value</w:t>
      </w:r>
      <w:r w:rsidR="001D27A3">
        <w:t xml:space="preserve"> </w:t>
      </w:r>
      <w:r w:rsidRPr="00D96636">
        <w:t>showed</w:t>
      </w:r>
      <w:r w:rsidR="001D27A3">
        <w:t xml:space="preserve"> </w:t>
      </w:r>
      <w:r w:rsidRPr="00D96636">
        <w:t>up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our</w:t>
      </w:r>
      <w:r w:rsidR="001D27A3">
        <w:t xml:space="preserve"> </w:t>
      </w:r>
      <w:r w:rsidRPr="00D96636">
        <w:t>deployments,</w:t>
      </w:r>
      <w:r w:rsidR="001D27A3">
        <w:t xml:space="preserve"> </w:t>
      </w:r>
      <w:r w:rsidRPr="00D96636">
        <w:t>though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still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manual</w:t>
      </w:r>
      <w:r w:rsidR="001D27A3">
        <w:t xml:space="preserve"> </w:t>
      </w:r>
      <w:r w:rsidRPr="00D96636">
        <w:t>beyond</w:t>
      </w:r>
      <w:r w:rsidR="001D27A3">
        <w:t xml:space="preserve"> </w:t>
      </w:r>
      <w:r w:rsidRPr="00D96636">
        <w:t>compare</w:t>
      </w:r>
      <w:r w:rsidR="001D27A3">
        <w:t xml:space="preserve"> </w:t>
      </w:r>
      <w:r w:rsidRPr="00D96636">
        <w:t>sort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deal.</w:t>
      </w:r>
    </w:p>
    <w:p w14:paraId="07B04D3D" w14:textId="77777777" w:rsidR="00E20B1B" w:rsidRDefault="00D96636" w:rsidP="00AA239B">
      <w:pPr>
        <w:pStyle w:val="cpParagraph"/>
      </w:pPr>
      <w:r w:rsidRPr="00D96636">
        <w:t>Now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deploying</w:t>
      </w:r>
      <w:r w:rsidR="001D27A3">
        <w:t xml:space="preserve"> </w:t>
      </w:r>
      <w:r w:rsidR="005535C8">
        <w:t>builds</w:t>
      </w:r>
      <w:r w:rsidR="001D27A3">
        <w:t xml:space="preserve"> </w:t>
      </w:r>
      <w:r w:rsidRPr="00D96636">
        <w:t>rather</w:t>
      </w:r>
      <w:r w:rsidR="001D27A3">
        <w:t xml:space="preserve"> </w:t>
      </w:r>
      <w:r w:rsidRPr="00D96636">
        <w:t>than</w:t>
      </w:r>
      <w:r w:rsidR="001D27A3">
        <w:t xml:space="preserve"> </w:t>
      </w:r>
      <w:r w:rsidRPr="00D96636">
        <w:t>directly</w:t>
      </w:r>
      <w:r w:rsidR="001D27A3">
        <w:t xml:space="preserve"> </w:t>
      </w:r>
      <w:r w:rsidRPr="00D96636">
        <w:t>from</w:t>
      </w:r>
      <w:r w:rsidR="001D27A3">
        <w:t xml:space="preserve"> </w:t>
      </w:r>
      <w:r w:rsidRPr="00D96636">
        <w:t>our</w:t>
      </w:r>
      <w:r w:rsidR="001D27A3">
        <w:t xml:space="preserve"> </w:t>
      </w:r>
      <w:r w:rsidR="005535C8">
        <w:t>development</w:t>
      </w:r>
      <w:r w:rsidR="001D27A3">
        <w:t xml:space="preserve"> </w:t>
      </w:r>
      <w:r w:rsidRPr="00D96636">
        <w:t>machines.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quickly</w:t>
      </w:r>
      <w:r w:rsidR="001D27A3">
        <w:t xml:space="preserve"> </w:t>
      </w:r>
      <w:r w:rsidRPr="00D96636">
        <w:t>gave</w:t>
      </w:r>
      <w:r w:rsidR="001D27A3">
        <w:t xml:space="preserve"> </w:t>
      </w:r>
      <w:r w:rsidRPr="00D96636">
        <w:t>way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deploying</w:t>
      </w:r>
      <w:r w:rsidR="001D27A3">
        <w:t xml:space="preserve"> </w:t>
      </w:r>
      <w:r w:rsidRPr="00D96636">
        <w:t>automatically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tool</w:t>
      </w:r>
      <w:r w:rsidR="001D27A3">
        <w:t xml:space="preserve"> </w:t>
      </w:r>
      <w:r w:rsidRPr="00D96636">
        <w:t>called</w:t>
      </w:r>
      <w:r w:rsidR="001D27A3">
        <w:t xml:space="preserve"> </w:t>
      </w:r>
      <w:r w:rsidRPr="00D96636">
        <w:t>Octopus</w:t>
      </w:r>
      <w:r w:rsidR="001D27A3">
        <w:t xml:space="preserve"> </w:t>
      </w:r>
      <w:r w:rsidRPr="00D96636">
        <w:t>Deploy</w:t>
      </w:r>
      <w:r w:rsidR="00E20B1B">
        <w:t>.</w:t>
      </w:r>
    </w:p>
    <w:p w14:paraId="5701EE2F" w14:textId="56A490F2" w:rsidR="00AA239B" w:rsidRDefault="00E20B1B" w:rsidP="00AA239B">
      <w:pPr>
        <w:pStyle w:val="cpParagraph"/>
      </w:pPr>
      <w:r>
        <w:t>O</w:t>
      </w:r>
      <w:r w:rsidR="00D96636" w:rsidRPr="00D96636">
        <w:t>ther</w:t>
      </w:r>
      <w:r w:rsidR="001D27A3">
        <w:t xml:space="preserve"> </w:t>
      </w:r>
      <w:r w:rsidR="00024005">
        <w:t>Kaizen</w:t>
      </w:r>
      <w:r>
        <w:t>,</w:t>
      </w:r>
      <w:r w:rsidR="001D27A3">
        <w:t xml:space="preserve"> </w:t>
      </w:r>
      <w:r w:rsidR="00D96636" w:rsidRPr="00D96636">
        <w:t>like</w:t>
      </w:r>
      <w:r w:rsidR="001D27A3">
        <w:t xml:space="preserve"> </w:t>
      </w:r>
      <w:r w:rsidR="00D96636" w:rsidRPr="00D96636">
        <w:t>automating</w:t>
      </w:r>
      <w:r w:rsidR="001D27A3">
        <w:t xml:space="preserve"> </w:t>
      </w:r>
      <w:r w:rsidR="00D96636" w:rsidRPr="00D96636">
        <w:t>unit</w:t>
      </w:r>
      <w:r w:rsidR="001D27A3">
        <w:t xml:space="preserve"> </w:t>
      </w:r>
      <w:r w:rsidR="00D96636" w:rsidRPr="00D96636">
        <w:t>tests</w:t>
      </w:r>
      <w:r w:rsidR="001D27A3">
        <w:t xml:space="preserve"> </w:t>
      </w:r>
      <w:r w:rsidR="005535C8">
        <w:t>and</w:t>
      </w:r>
      <w:r w:rsidR="001D27A3">
        <w:t xml:space="preserve"> </w:t>
      </w:r>
      <w:r w:rsidR="00D96636" w:rsidRPr="00D96636">
        <w:t>generating</w:t>
      </w:r>
      <w:r w:rsidR="001D27A3">
        <w:t xml:space="preserve"> </w:t>
      </w:r>
      <w:r w:rsidR="00D96636" w:rsidRPr="00D96636">
        <w:t>documentation</w:t>
      </w:r>
      <w:r w:rsidR="001D27A3">
        <w:t xml:space="preserve"> </w:t>
      </w:r>
      <w:r w:rsidR="00D96636" w:rsidRPr="00D96636">
        <w:t>came</w:t>
      </w:r>
      <w:r w:rsidR="001D27A3">
        <w:t xml:space="preserve"> </w:t>
      </w:r>
      <w:r w:rsidR="00D96636" w:rsidRPr="00D96636">
        <w:t>later.</w:t>
      </w:r>
    </w:p>
    <w:p w14:paraId="1A8332D9" w14:textId="77777777" w:rsidR="00E20B1B" w:rsidRDefault="00D96636" w:rsidP="00AA239B">
      <w:pPr>
        <w:pStyle w:val="cpParagraph"/>
      </w:pPr>
      <w:r w:rsidRPr="00D96636">
        <w:t>We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eventually</w:t>
      </w:r>
      <w:r w:rsidR="001D27A3">
        <w:t xml:space="preserve"> </w:t>
      </w:r>
      <w:r w:rsidRPr="00D96636">
        <w:t>able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do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lot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things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simply</w:t>
      </w:r>
      <w:r w:rsidR="001D27A3">
        <w:t xml:space="preserve"> </w:t>
      </w:r>
      <w:r w:rsidRPr="00D96636">
        <w:t>been</w:t>
      </w:r>
      <w:r w:rsidR="001D27A3">
        <w:t xml:space="preserve"> </w:t>
      </w:r>
      <w:r w:rsidRPr="00D96636">
        <w:t>impossible</w:t>
      </w:r>
      <w:r w:rsidR="001D27A3">
        <w:t xml:space="preserve"> </w:t>
      </w:r>
      <w:r w:rsidRPr="00D96636">
        <w:t>without</w:t>
      </w:r>
      <w:r w:rsidR="001D27A3">
        <w:t xml:space="preserve"> </w:t>
      </w:r>
      <w:r w:rsidR="00024005">
        <w:t>our</w:t>
      </w:r>
      <w:r w:rsidR="001D27A3">
        <w:t xml:space="preserve"> </w:t>
      </w:r>
      <w:r w:rsidRPr="00D96636">
        <w:t>set</w:t>
      </w:r>
      <w:r w:rsidR="001D27A3">
        <w:t xml:space="preserve"> </w:t>
      </w:r>
      <w:r w:rsidRPr="00D96636">
        <w:t>up.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wouldn't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occurred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us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try</w:t>
      </w:r>
      <w:r w:rsidR="001D27A3">
        <w:t xml:space="preserve"> </w:t>
      </w:r>
      <w:r w:rsidRPr="00D96636">
        <w:t>because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stuff</w:t>
      </w:r>
      <w:r w:rsidR="001D27A3">
        <w:t xml:space="preserve"> </w:t>
      </w:r>
      <w:r w:rsidRPr="00D96636">
        <w:t>just</w:t>
      </w:r>
      <w:r w:rsidR="001D27A3">
        <w:t xml:space="preserve"> </w:t>
      </w:r>
      <w:r w:rsidRPr="00D96636">
        <w:t>wasn't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our</w:t>
      </w:r>
      <w:r w:rsidR="001D27A3">
        <w:t xml:space="preserve"> </w:t>
      </w:r>
      <w:r w:rsidRPr="00D96636">
        <w:t>world.</w:t>
      </w:r>
    </w:p>
    <w:p w14:paraId="35FE3FD0" w14:textId="4FBEBB86" w:rsidR="00024005" w:rsidRDefault="00D96636" w:rsidP="00AA239B">
      <w:pPr>
        <w:pStyle w:val="cpParagraph"/>
      </w:pPr>
      <w:r w:rsidRPr="00D96636">
        <w:t>The</w:t>
      </w:r>
      <w:r w:rsidR="001D27A3">
        <w:t xml:space="preserve"> </w:t>
      </w:r>
      <w:r w:rsidRPr="00D96636">
        <w:t>key</w:t>
      </w:r>
      <w:r w:rsidR="001D27A3">
        <w:t xml:space="preserve"> </w:t>
      </w:r>
      <w:r w:rsidRPr="00D96636">
        <w:t>to</w:t>
      </w:r>
      <w:r w:rsidR="001D27A3">
        <w:t xml:space="preserve"> </w:t>
      </w:r>
      <w:r w:rsidR="00024005">
        <w:t xml:space="preserve">Kaizen </w:t>
      </w:r>
      <w:r w:rsidRPr="00D96636">
        <w:t>is</w:t>
      </w:r>
      <w:r w:rsidR="001D27A3">
        <w:t xml:space="preserve"> </w:t>
      </w:r>
      <w:r w:rsidR="00E20B1B">
        <w:t>Teian –</w:t>
      </w:r>
      <w:r w:rsidR="001D27A3">
        <w:t xml:space="preserve"> </w:t>
      </w:r>
      <w:r w:rsidR="00E20B1B">
        <w:t>“</w:t>
      </w:r>
      <w:r w:rsidRPr="00D96636">
        <w:t>the</w:t>
      </w:r>
      <w:r w:rsidR="001D27A3">
        <w:t xml:space="preserve"> </w:t>
      </w:r>
      <w:r w:rsidRPr="00D96636">
        <w:t>proposal</w:t>
      </w:r>
      <w:r w:rsidR="00E20B1B">
        <w:t>”</w:t>
      </w:r>
      <w:r w:rsidRPr="00D96636">
        <w:t>.</w:t>
      </w:r>
      <w:r w:rsidR="00E20B1B">
        <w:t xml:space="preserve"> </w:t>
      </w:r>
      <w:r w:rsidRPr="00D96636">
        <w:t>What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working</w:t>
      </w:r>
      <w:r w:rsidR="001D27A3">
        <w:t xml:space="preserve"> </w:t>
      </w:r>
      <w:r w:rsidRPr="00D96636">
        <w:t>on</w:t>
      </w:r>
      <w:r w:rsidR="00BF1B06">
        <w:t xml:space="preserve"> to i</w:t>
      </w:r>
      <w:r w:rsidRPr="00D96636">
        <w:t>mprov</w:t>
      </w:r>
      <w:r w:rsidR="00BF1B06">
        <w:t xml:space="preserve">e? </w:t>
      </w:r>
      <w:r w:rsidRPr="00D96636">
        <w:t>If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don't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answer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question,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answer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nothing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improving.</w:t>
      </w:r>
      <w:r w:rsidR="00BF1B06">
        <w:t xml:space="preserve"> </w:t>
      </w:r>
      <w:r w:rsidRPr="00D96636">
        <w:t>A</w:t>
      </w:r>
      <w:r w:rsidR="001D27A3">
        <w:t xml:space="preserve"> </w:t>
      </w:r>
      <w:r w:rsidRPr="00D96636">
        <w:t>key</w:t>
      </w:r>
      <w:r w:rsidR="001D27A3">
        <w:t xml:space="preserve"> </w:t>
      </w:r>
      <w:r w:rsidRPr="00D96636">
        <w:t>principle</w:t>
      </w:r>
      <w:r w:rsidR="001D27A3">
        <w:t xml:space="preserve"> </w:t>
      </w:r>
      <w:r w:rsidRPr="00D96636">
        <w:t>of</w:t>
      </w:r>
      <w:r w:rsidR="001D27A3">
        <w:t xml:space="preserve"> </w:t>
      </w:r>
      <w:r w:rsidR="00024005">
        <w:t>Kaizen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answer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come</w:t>
      </w:r>
      <w:r w:rsidR="001D27A3">
        <w:t xml:space="preserve"> </w:t>
      </w:r>
      <w:r w:rsidRPr="00D96636">
        <w:t>from</w:t>
      </w:r>
      <w:r w:rsidR="001D27A3">
        <w:t xml:space="preserve"> </w:t>
      </w:r>
      <w:r w:rsidRPr="00D96636">
        <w:t>anywhere.</w:t>
      </w:r>
    </w:p>
    <w:p w14:paraId="447E42D7" w14:textId="4B240A06" w:rsidR="00024005" w:rsidRDefault="00D96636" w:rsidP="00AA239B">
      <w:pPr>
        <w:pStyle w:val="cpParagraph"/>
      </w:pPr>
      <w:r w:rsidRPr="00D96636">
        <w:t>I</w:t>
      </w:r>
      <w:r w:rsidR="001D27A3">
        <w:t xml:space="preserve"> </w:t>
      </w:r>
      <w:r w:rsidRPr="00D96636">
        <w:t>work</w:t>
      </w:r>
      <w:r w:rsidR="00BF1B06">
        <w:t>ed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client</w:t>
      </w:r>
      <w:r w:rsidR="001D27A3">
        <w:t xml:space="preserve"> </w:t>
      </w:r>
      <w:r w:rsidRPr="00D96636">
        <w:t>who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me</w:t>
      </w:r>
      <w:r w:rsidR="001D27A3">
        <w:t xml:space="preserve"> </w:t>
      </w:r>
      <w:r w:rsidRPr="00D96636">
        <w:t>doing</w:t>
      </w:r>
      <w:r w:rsidR="001D27A3">
        <w:t xml:space="preserve"> </w:t>
      </w:r>
      <w:r w:rsidRPr="00D96636">
        <w:t>crazy</w:t>
      </w:r>
      <w:r w:rsidR="001D27A3">
        <w:t xml:space="preserve"> </w:t>
      </w:r>
      <w:r w:rsidRPr="00D96636">
        <w:t>deployment</w:t>
      </w:r>
      <w:r w:rsidR="001D27A3">
        <w:t xml:space="preserve"> </w:t>
      </w:r>
      <w:r w:rsidRPr="00D96636">
        <w:t>automation,</w:t>
      </w:r>
      <w:r w:rsidR="001D27A3">
        <w:t xml:space="preserve"> </w:t>
      </w:r>
      <w:r w:rsidRPr="00D96636">
        <w:t>new</w:t>
      </w:r>
      <w:r w:rsidR="001D27A3">
        <w:t xml:space="preserve"> </w:t>
      </w:r>
      <w:r w:rsidRPr="00D96636">
        <w:t>get</w:t>
      </w:r>
      <w:r w:rsidR="001D27A3">
        <w:t xml:space="preserve"> </w:t>
      </w:r>
      <w:r w:rsidRPr="00D96636">
        <w:t>migration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Jake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scripting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make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go</w:t>
      </w:r>
      <w:r w:rsidR="001D27A3">
        <w:t xml:space="preserve"> </w:t>
      </w:r>
      <w:r w:rsidRPr="00D96636">
        <w:t>cross</w:t>
      </w:r>
      <w:r w:rsidR="001D27A3">
        <w:t xml:space="preserve"> </w:t>
      </w:r>
      <w:r w:rsidRPr="00D96636">
        <w:t>eyed</w:t>
      </w:r>
      <w:r w:rsidR="001D27A3">
        <w:t xml:space="preserve"> </w:t>
      </w:r>
      <w:r w:rsidRPr="00D96636">
        <w:t>all</w:t>
      </w:r>
      <w:r w:rsidR="001D27A3">
        <w:t xml:space="preserve"> </w:t>
      </w:r>
      <w:r w:rsidRPr="00D96636">
        <w:t>while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developers</w:t>
      </w:r>
      <w:r w:rsidR="001D27A3">
        <w:t xml:space="preserve"> </w:t>
      </w:r>
      <w:r w:rsidRPr="00D96636">
        <w:t>couldn't</w:t>
      </w:r>
      <w:r w:rsidR="001D27A3">
        <w:t xml:space="preserve"> </w:t>
      </w:r>
      <w:r w:rsidRPr="00D96636">
        <w:t>debug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their</w:t>
      </w:r>
      <w:r w:rsidR="001D27A3">
        <w:t xml:space="preserve"> </w:t>
      </w:r>
      <w:r w:rsidRPr="00D96636">
        <w:t>local</w:t>
      </w:r>
      <w:r w:rsidR="001D27A3">
        <w:t xml:space="preserve"> </w:t>
      </w:r>
      <w:r w:rsidRPr="00D96636">
        <w:t>machines.</w:t>
      </w:r>
    </w:p>
    <w:p w14:paraId="5A075CFB" w14:textId="1A52BF43" w:rsidR="00024005" w:rsidRDefault="00D96636" w:rsidP="00AA239B">
      <w:pPr>
        <w:pStyle w:val="cpParagraph"/>
      </w:pPr>
      <w:r w:rsidRPr="00D96636">
        <w:lastRenderedPageBreak/>
        <w:t>That</w:t>
      </w:r>
      <w:r w:rsidR="001D27A3">
        <w:t xml:space="preserve"> </w:t>
      </w:r>
      <w:r w:rsidRPr="00D96636">
        <w:t>stuff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doing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useful,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resolve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problem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every</w:t>
      </w:r>
      <w:r w:rsidR="001D27A3">
        <w:t xml:space="preserve"> </w:t>
      </w:r>
      <w:r w:rsidRPr="00D96636">
        <w:t>developer</w:t>
      </w:r>
      <w:r w:rsidR="001D27A3">
        <w:t xml:space="preserve"> </w:t>
      </w:r>
      <w:r w:rsidRPr="00D96636">
        <w:t>had</w:t>
      </w:r>
      <w:r w:rsidR="00024005">
        <w:t>,</w:t>
      </w:r>
      <w:r w:rsidR="001D27A3">
        <w:t xml:space="preserve"> </w:t>
      </w:r>
      <w:r w:rsidRPr="00D96636">
        <w:t>all</w:t>
      </w:r>
      <w:r w:rsidR="001D27A3">
        <w:t xml:space="preserve"> </w:t>
      </w:r>
      <w:r w:rsidRPr="00D96636">
        <w:t>60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them</w:t>
      </w:r>
      <w:r w:rsidR="00024005">
        <w:t>,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debugging</w:t>
      </w:r>
      <w:r w:rsidR="001D27A3">
        <w:t xml:space="preserve"> </w:t>
      </w:r>
      <w:r w:rsidRPr="00D96636">
        <w:t>locally</w:t>
      </w:r>
      <w:r w:rsidR="002E32C6">
        <w:t>,</w:t>
      </w:r>
      <w:r w:rsidR="001D27A3">
        <w:t xml:space="preserve"> </w:t>
      </w:r>
      <w:r w:rsidRPr="00D96636">
        <w:t>inside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three</w:t>
      </w:r>
      <w:r w:rsidR="001D27A3">
        <w:t xml:space="preserve"> </w:t>
      </w:r>
      <w:r w:rsidRPr="00D96636">
        <w:t>days.</w:t>
      </w:r>
      <w:r w:rsidR="002E32C6">
        <w:t xml:space="preserve"> </w:t>
      </w:r>
      <w:r w:rsidRPr="00D96636">
        <w:t>But</w:t>
      </w:r>
      <w:r w:rsidR="001D27A3">
        <w:t xml:space="preserve"> </w:t>
      </w:r>
      <w:r w:rsidRPr="00D96636">
        <w:t>nobody</w:t>
      </w:r>
      <w:r w:rsidR="001D27A3">
        <w:t xml:space="preserve"> </w:t>
      </w:r>
      <w:r w:rsidRPr="00D96636">
        <w:t>said</w:t>
      </w:r>
      <w:r w:rsidR="001D27A3">
        <w:t xml:space="preserve"> </w:t>
      </w:r>
      <w:r w:rsidR="00A1532C" w:rsidRPr="00D96636">
        <w:t>anything,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nobody</w:t>
      </w:r>
      <w:r w:rsidR="001D27A3">
        <w:t xml:space="preserve"> </w:t>
      </w:r>
      <w:r w:rsidRPr="00D96636">
        <w:t>asked</w:t>
      </w:r>
      <w:r w:rsidR="001D27A3">
        <w:t xml:space="preserve"> </w:t>
      </w:r>
      <w:r w:rsidRPr="00D96636">
        <w:t>until</w:t>
      </w:r>
      <w:r w:rsidR="001D27A3">
        <w:t xml:space="preserve"> </w:t>
      </w:r>
      <w:r w:rsidRPr="00D96636">
        <w:t>my</w:t>
      </w:r>
      <w:r w:rsidR="001D27A3">
        <w:t xml:space="preserve"> </w:t>
      </w:r>
      <w:r w:rsidRPr="00D96636">
        <w:t>contract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almost</w:t>
      </w:r>
      <w:r w:rsidR="001D27A3">
        <w:t xml:space="preserve"> </w:t>
      </w:r>
      <w:r w:rsidRPr="00D96636">
        <w:t>up.</w:t>
      </w:r>
    </w:p>
    <w:p w14:paraId="4B5F99FE" w14:textId="332D06F7" w:rsidR="00024005" w:rsidRDefault="00D96636" w:rsidP="00AA239B">
      <w:pPr>
        <w:pStyle w:val="cpParagraph"/>
      </w:pPr>
      <w:r w:rsidRPr="00D96636">
        <w:t>The</w:t>
      </w:r>
      <w:r w:rsidR="001D27A3">
        <w:t xml:space="preserve"> </w:t>
      </w:r>
      <w:r w:rsidRPr="00D96636">
        <w:t>last</w:t>
      </w:r>
      <w:r w:rsidR="001D27A3">
        <w:t xml:space="preserve"> </w:t>
      </w:r>
      <w:r w:rsidRPr="00D96636">
        <w:t>concept</w:t>
      </w:r>
      <w:r w:rsidR="001D27A3">
        <w:t xml:space="preserve"> </w:t>
      </w:r>
      <w:r w:rsidRPr="00D96636">
        <w:t>relating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="00024005">
        <w:t>Kaizen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wanted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touch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before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leave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topic</w:t>
      </w:r>
      <w:r w:rsidR="001D27A3">
        <w:t xml:space="preserve"> </w:t>
      </w:r>
      <w:r w:rsidRPr="00D96636">
        <w:t>is</w:t>
      </w:r>
      <w:r w:rsidR="001D27A3">
        <w:t xml:space="preserve"> </w:t>
      </w:r>
      <w:r w:rsidR="002E32C6">
        <w:t xml:space="preserve">“Andon”, </w:t>
      </w:r>
      <w:r w:rsidRPr="00D96636">
        <w:t>another</w:t>
      </w:r>
      <w:r w:rsidR="001D27A3">
        <w:t xml:space="preserve"> </w:t>
      </w:r>
      <w:r w:rsidRPr="00D96636">
        <w:t>Japanese</w:t>
      </w:r>
      <w:r w:rsidR="001D27A3">
        <w:t xml:space="preserve"> </w:t>
      </w:r>
      <w:r w:rsidRPr="00D96636">
        <w:t>term</w:t>
      </w:r>
      <w:r w:rsidR="002E32C6">
        <w:t>,</w:t>
      </w:r>
      <w:r w:rsidR="001D27A3">
        <w:t xml:space="preserve"> </w:t>
      </w:r>
      <w:r w:rsidRPr="00D96636">
        <w:t>meaning</w:t>
      </w:r>
      <w:r w:rsidR="001D27A3">
        <w:t xml:space="preserve"> </w:t>
      </w:r>
      <w:r w:rsidRPr="00D96636">
        <w:t>paper</w:t>
      </w:r>
      <w:r w:rsidR="001D27A3">
        <w:t xml:space="preserve"> </w:t>
      </w:r>
      <w:r w:rsidRPr="00D96636">
        <w:t>lantern</w:t>
      </w:r>
      <w:r w:rsidR="002E32C6">
        <w:t>.</w:t>
      </w:r>
      <w:r w:rsidR="001D27A3">
        <w:t xml:space="preserve"> </w:t>
      </w:r>
      <w:r w:rsidR="002E32C6">
        <w:t>A</w:t>
      </w:r>
      <w:r w:rsidR="001D27A3">
        <w:t xml:space="preserve"> </w:t>
      </w:r>
      <w:r w:rsidRPr="00D96636">
        <w:t>lantern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lit,</w:t>
      </w:r>
      <w:r w:rsidR="001D27A3">
        <w:t xml:space="preserve"> </w:t>
      </w:r>
      <w:r w:rsidRPr="00D96636">
        <w:t>indicating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there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problem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manufacturing</w:t>
      </w:r>
      <w:r w:rsidR="001D27A3">
        <w:t xml:space="preserve"> </w:t>
      </w:r>
      <w:r w:rsidRPr="00D96636">
        <w:t>floor.</w:t>
      </w:r>
    </w:p>
    <w:p w14:paraId="7FC32E93" w14:textId="6FAEC727" w:rsidR="00024005" w:rsidRDefault="00D96636" w:rsidP="00AA239B">
      <w:pPr>
        <w:pStyle w:val="cpParagraph"/>
      </w:pPr>
      <w:r w:rsidRPr="00D96636">
        <w:t>This</w:t>
      </w:r>
      <w:r w:rsidR="001D27A3">
        <w:t xml:space="preserve"> </w:t>
      </w:r>
      <w:r w:rsidRPr="00D96636">
        <w:t>term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later</w:t>
      </w:r>
      <w:r w:rsidR="001D27A3">
        <w:t xml:space="preserve"> </w:t>
      </w:r>
      <w:r w:rsidRPr="00D96636">
        <w:t>generalized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refer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cord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worker</w:t>
      </w:r>
      <w:r w:rsidR="002E32C6">
        <w:t xml:space="preserve">, </w:t>
      </w:r>
      <w:r w:rsidRPr="00D96636">
        <w:t>any</w:t>
      </w:r>
      <w:r w:rsidR="001D27A3">
        <w:t xml:space="preserve"> </w:t>
      </w:r>
      <w:r w:rsidRPr="00D96636">
        <w:t>worker</w:t>
      </w:r>
      <w:r w:rsidR="002E32C6">
        <w:t>,</w:t>
      </w:r>
      <w:r w:rsidR="001D27A3">
        <w:t xml:space="preserve"> </w:t>
      </w:r>
      <w:r w:rsidRPr="00D96636">
        <w:t>pulled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he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she</w:t>
      </w:r>
      <w:r w:rsidR="001D27A3">
        <w:t xml:space="preserve"> </w:t>
      </w:r>
      <w:r w:rsidRPr="00D96636">
        <w:t>saw</w:t>
      </w:r>
      <w:r w:rsidR="001D27A3">
        <w:t xml:space="preserve"> </w:t>
      </w:r>
      <w:r w:rsidR="002E32C6">
        <w:t xml:space="preserve">a </w:t>
      </w:r>
      <w:r w:rsidRPr="00D96636">
        <w:t>problem.</w:t>
      </w:r>
      <w:r w:rsidR="00E85720">
        <w:t xml:space="preserve"> </w:t>
      </w:r>
      <w:r w:rsidRPr="00D96636">
        <w:t>This</w:t>
      </w:r>
      <w:r w:rsidR="001D27A3">
        <w:t xml:space="preserve"> </w:t>
      </w:r>
      <w:r w:rsidRPr="00D96636">
        <w:t>democratization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quality</w:t>
      </w:r>
      <w:r w:rsidR="001D27A3">
        <w:t xml:space="preserve"> </w:t>
      </w:r>
      <w:r w:rsidRPr="00D96636">
        <w:t>control</w:t>
      </w:r>
      <w:r w:rsidR="001D27A3">
        <w:t xml:space="preserve"> </w:t>
      </w:r>
      <w:r w:rsidRPr="00D96636">
        <w:t>relates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one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12</w:t>
      </w:r>
      <w:r w:rsidR="001D27A3">
        <w:t xml:space="preserve"> </w:t>
      </w:r>
      <w:r w:rsidRPr="00D96636">
        <w:t>principles</w:t>
      </w:r>
      <w:r w:rsidR="001D27A3">
        <w:t xml:space="preserve"> </w:t>
      </w:r>
      <w:r w:rsidRPr="00D96636">
        <w:t>outlined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="00AE3FE3">
        <w:t>Agile</w:t>
      </w:r>
      <w:r w:rsidR="001D27A3">
        <w:t xml:space="preserve"> </w:t>
      </w:r>
      <w:r w:rsidRPr="00D96636">
        <w:t>manifesto.</w:t>
      </w:r>
    </w:p>
    <w:p w14:paraId="23B6C5C1" w14:textId="2DE366D2" w:rsidR="00D96636" w:rsidRPr="00D96636" w:rsidRDefault="002E32C6" w:rsidP="00AA239B">
      <w:pPr>
        <w:pStyle w:val="cpParagraph"/>
      </w:pPr>
      <w:r>
        <w:t>“</w:t>
      </w:r>
      <w:r w:rsidR="00D96636" w:rsidRPr="00D96636">
        <w:t>Build</w:t>
      </w:r>
      <w:r w:rsidR="001D27A3">
        <w:t xml:space="preserve"> </w:t>
      </w:r>
      <w:r w:rsidR="00D96636" w:rsidRPr="00D96636">
        <w:t>projects</w:t>
      </w:r>
      <w:r w:rsidR="001D27A3">
        <w:t xml:space="preserve"> </w:t>
      </w:r>
      <w:r w:rsidR="00D96636" w:rsidRPr="00D96636">
        <w:t>around</w:t>
      </w:r>
      <w:r w:rsidR="001D27A3">
        <w:t xml:space="preserve"> </w:t>
      </w:r>
      <w:r w:rsidR="00D96636" w:rsidRPr="00D96636">
        <w:t>motivated</w:t>
      </w:r>
      <w:r w:rsidR="001D27A3">
        <w:t xml:space="preserve"> </w:t>
      </w:r>
      <w:r w:rsidR="00D96636" w:rsidRPr="00D96636">
        <w:t>individuals,</w:t>
      </w:r>
      <w:r w:rsidR="001D27A3">
        <w:t xml:space="preserve"> </w:t>
      </w:r>
      <w:r w:rsidR="00D96636" w:rsidRPr="00D96636">
        <w:t>give</w:t>
      </w:r>
      <w:r w:rsidR="001D27A3">
        <w:t xml:space="preserve"> </w:t>
      </w:r>
      <w:r w:rsidR="00D96636" w:rsidRPr="00D96636">
        <w:t>them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environment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support</w:t>
      </w:r>
      <w:r w:rsidR="001D27A3">
        <w:t xml:space="preserve"> </w:t>
      </w:r>
      <w:r w:rsidR="00D96636" w:rsidRPr="00D96636">
        <w:t>they</w:t>
      </w:r>
      <w:r w:rsidR="001D27A3">
        <w:t xml:space="preserve"> </w:t>
      </w:r>
      <w:r w:rsidR="00D96636" w:rsidRPr="00D96636">
        <w:t>need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trust</w:t>
      </w:r>
      <w:r w:rsidR="001D27A3">
        <w:t xml:space="preserve"> </w:t>
      </w:r>
      <w:r w:rsidR="00D96636" w:rsidRPr="00D96636">
        <w:t>them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get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job</w:t>
      </w:r>
      <w:r w:rsidR="001D27A3">
        <w:t xml:space="preserve"> </w:t>
      </w:r>
      <w:r w:rsidR="00D96636" w:rsidRPr="00D96636">
        <w:t>done</w:t>
      </w:r>
      <w:r>
        <w:t>”</w:t>
      </w:r>
      <w:r w:rsidR="00D96636" w:rsidRPr="00D96636">
        <w:t>.</w:t>
      </w:r>
    </w:p>
    <w:p w14:paraId="35CD3DA1" w14:textId="6A41BBB5" w:rsidR="00D96636" w:rsidRPr="00D96636" w:rsidRDefault="00D96636" w:rsidP="00D5396C">
      <w:pPr>
        <w:pStyle w:val="Heading2"/>
      </w:pPr>
      <w:r w:rsidRPr="00D96636">
        <w:t>Mary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Tom</w:t>
      </w:r>
      <w:r w:rsidR="001D27A3">
        <w:t xml:space="preserve"> </w:t>
      </w:r>
      <w:r w:rsidRPr="00D96636">
        <w:t>Poppendieck</w:t>
      </w:r>
    </w:p>
    <w:p w14:paraId="1ED2914E" w14:textId="77777777" w:rsidR="008B4F53" w:rsidRDefault="00D96636" w:rsidP="008B4F53">
      <w:pPr>
        <w:pStyle w:val="cpParagraph"/>
      </w:pPr>
      <w:r w:rsidRPr="00D96636">
        <w:t>The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applying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knowledge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processes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performed</w:t>
      </w:r>
      <w:r w:rsidR="001D27A3">
        <w:t xml:space="preserve"> </w:t>
      </w:r>
      <w:r w:rsidRPr="00D96636">
        <w:t>first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mostly</w:t>
      </w:r>
      <w:r w:rsidR="001D27A3">
        <w:t xml:space="preserve"> </w:t>
      </w:r>
      <w:r w:rsidRPr="00D96636">
        <w:t>by</w:t>
      </w:r>
      <w:r w:rsidR="001D27A3">
        <w:t xml:space="preserve"> </w:t>
      </w:r>
      <w:r w:rsidRPr="00D96636">
        <w:t>Mary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Tom</w:t>
      </w:r>
      <w:r w:rsidR="001D27A3">
        <w:t xml:space="preserve"> </w:t>
      </w:r>
      <w:r w:rsidRPr="00D96636">
        <w:t>Pop</w:t>
      </w:r>
      <w:r w:rsidR="008B4F53">
        <w:t>pendieck.</w:t>
      </w:r>
    </w:p>
    <w:p w14:paraId="6F35516F" w14:textId="127683AC" w:rsidR="008B4F53" w:rsidRDefault="00D96636" w:rsidP="008B4F53">
      <w:pPr>
        <w:pStyle w:val="cpParagraph"/>
      </w:pPr>
      <w:r w:rsidRPr="00D96636">
        <w:t>A</w:t>
      </w:r>
      <w:r w:rsidR="001D27A3">
        <w:t xml:space="preserve"> </w:t>
      </w:r>
      <w:r w:rsidRPr="00D96636">
        <w:t>husband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wife</w:t>
      </w:r>
      <w:r w:rsidR="001D27A3">
        <w:t xml:space="preserve"> </w:t>
      </w:r>
      <w:r w:rsidRPr="00D96636">
        <w:t>team,</w:t>
      </w:r>
      <w:r w:rsidR="001D27A3">
        <w:t xml:space="preserve"> </w:t>
      </w:r>
      <w:r w:rsidRPr="00D96636">
        <w:t>who</w:t>
      </w:r>
      <w:r w:rsidR="001D27A3">
        <w:t xml:space="preserve"> </w:t>
      </w:r>
      <w:r w:rsidRPr="00D96636">
        <w:t>wrote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landmark</w:t>
      </w:r>
      <w:r w:rsidR="001D27A3">
        <w:t xml:space="preserve"> </w:t>
      </w:r>
      <w:r w:rsidRPr="00D96636">
        <w:t>book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2003</w:t>
      </w:r>
      <w:r w:rsidR="008B4F53">
        <w:t xml:space="preserve"> </w:t>
      </w:r>
      <w:r w:rsidR="004A0897">
        <w:t>“</w:t>
      </w:r>
      <w:r w:rsidR="008F1277">
        <w:t>Lean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Development</w:t>
      </w:r>
      <w:r w:rsidR="004A0897">
        <w:t xml:space="preserve">, </w:t>
      </w:r>
      <w:r w:rsidRPr="00D96636">
        <w:t>an</w:t>
      </w:r>
      <w:r w:rsidR="001D27A3">
        <w:t xml:space="preserve"> </w:t>
      </w:r>
      <w:r w:rsidR="00AE3FE3">
        <w:t>Agile</w:t>
      </w:r>
      <w:r w:rsidR="001D27A3">
        <w:t xml:space="preserve"> </w:t>
      </w:r>
      <w:r w:rsidRPr="00D96636">
        <w:t>Toolkit</w:t>
      </w:r>
      <w:r w:rsidR="004A0897">
        <w:t>”</w:t>
      </w:r>
      <w:r w:rsidRPr="00D96636">
        <w:t>.</w:t>
      </w:r>
    </w:p>
    <w:p w14:paraId="0538DF81" w14:textId="4FEED2F6" w:rsidR="004A0897" w:rsidRDefault="00D96636" w:rsidP="004A0897">
      <w:pPr>
        <w:pStyle w:val="cpParagraph"/>
      </w:pPr>
      <w:r w:rsidRPr="00D96636">
        <w:t>They</w:t>
      </w:r>
      <w:r w:rsidR="001D27A3">
        <w:t xml:space="preserve"> </w:t>
      </w:r>
      <w:r w:rsidRPr="00D96636">
        <w:t>followed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="00A1532C" w:rsidRPr="00D96636">
        <w:t>several</w:t>
      </w:r>
      <w:r w:rsidR="001D27A3">
        <w:t xml:space="preserve"> </w:t>
      </w:r>
      <w:r w:rsidRPr="00D96636">
        <w:t>books</w:t>
      </w:r>
      <w:r w:rsidR="001D27A3">
        <w:t xml:space="preserve"> </w:t>
      </w:r>
      <w:r w:rsidRPr="00D96636">
        <w:t>exploring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application,</w:t>
      </w:r>
      <w:r w:rsidR="001D27A3">
        <w:t xml:space="preserve"> </w:t>
      </w:r>
      <w:r w:rsidRPr="00D96636">
        <w:t>including</w:t>
      </w:r>
      <w:r w:rsidR="001D27A3">
        <w:t xml:space="preserve"> </w:t>
      </w:r>
      <w:r w:rsidRPr="00D96636">
        <w:t>their</w:t>
      </w:r>
      <w:r w:rsidR="001D27A3">
        <w:t xml:space="preserve"> </w:t>
      </w:r>
      <w:r w:rsidRPr="00D96636">
        <w:t>2003</w:t>
      </w:r>
      <w:r w:rsidR="001D27A3">
        <w:t xml:space="preserve"> </w:t>
      </w:r>
      <w:r w:rsidR="004A0897">
        <w:t>“</w:t>
      </w:r>
      <w:r w:rsidRPr="00D96636">
        <w:t>Implementing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="004A0897">
        <w:t xml:space="preserve">– </w:t>
      </w:r>
      <w:r w:rsidR="008B4F53">
        <w:t>f</w:t>
      </w:r>
      <w:r w:rsidRPr="00D96636">
        <w:t>rom</w:t>
      </w:r>
      <w:r w:rsidR="001D27A3">
        <w:t xml:space="preserve"> </w:t>
      </w:r>
      <w:r w:rsidR="008B4F53">
        <w:t>C</w:t>
      </w:r>
      <w:r w:rsidRPr="00D96636">
        <w:t>oncept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Cash</w:t>
      </w:r>
      <w:r w:rsidR="004A0897">
        <w:t>”</w:t>
      </w:r>
      <w:r w:rsidRPr="00D96636">
        <w:t>.</w:t>
      </w:r>
      <w:r w:rsidR="008B4F53">
        <w:t xml:space="preserve"> </w:t>
      </w:r>
      <w:r w:rsidRPr="00D96636">
        <w:t>I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terribly</w:t>
      </w:r>
      <w:r w:rsidR="001D27A3">
        <w:t xml:space="preserve"> </w:t>
      </w:r>
      <w:r w:rsidRPr="00D96636">
        <w:t>dog</w:t>
      </w:r>
      <w:r w:rsidR="004A0897">
        <w:t>-</w:t>
      </w:r>
      <w:r w:rsidRPr="00D96636">
        <w:t>eared</w:t>
      </w:r>
      <w:r w:rsidR="001D27A3">
        <w:t xml:space="preserve"> </w:t>
      </w:r>
      <w:r w:rsidRPr="00D96636">
        <w:t>copy</w:t>
      </w:r>
      <w:r w:rsidR="001D27A3">
        <w:t xml:space="preserve"> </w:t>
      </w:r>
      <w:r w:rsidRPr="00D96636">
        <w:t>at</w:t>
      </w:r>
      <w:r w:rsidR="001D27A3">
        <w:t xml:space="preserve"> </w:t>
      </w:r>
      <w:r w:rsidRPr="00D96636">
        <w:t>hand</w:t>
      </w:r>
      <w:r w:rsidR="004A0897">
        <w:t>, w</w:t>
      </w:r>
      <w:r w:rsidRPr="00D96636">
        <w:t>hile</w:t>
      </w:r>
      <w:r w:rsidR="001D27A3">
        <w:t xml:space="preserve"> </w:t>
      </w:r>
      <w:r w:rsidRPr="00D96636">
        <w:t>I'm</w:t>
      </w:r>
      <w:r w:rsidR="001D27A3">
        <w:t xml:space="preserve"> </w:t>
      </w:r>
      <w:r w:rsidRPr="00D96636">
        <w:t>creating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course</w:t>
      </w:r>
      <w:r w:rsidR="004A0897">
        <w:t>.</w:t>
      </w:r>
    </w:p>
    <w:p w14:paraId="02FD35DE" w14:textId="7953217E" w:rsidR="003935A4" w:rsidRDefault="00D96636" w:rsidP="004A0897">
      <w:pPr>
        <w:pStyle w:val="cpParagraph"/>
      </w:pPr>
      <w:r w:rsidRPr="00D96636">
        <w:t>I</w:t>
      </w:r>
      <w:r w:rsidR="001D27A3">
        <w:t xml:space="preserve"> </w:t>
      </w:r>
      <w:r w:rsidRPr="00D96636">
        <w:t>cannot</w:t>
      </w:r>
      <w:r w:rsidR="001D27A3">
        <w:t xml:space="preserve"> </w:t>
      </w:r>
      <w:r w:rsidRPr="00D96636">
        <w:t>recommend</w:t>
      </w:r>
      <w:r w:rsidR="001D27A3">
        <w:t xml:space="preserve"> </w:t>
      </w:r>
      <w:r w:rsidRPr="00D96636">
        <w:t>strongly</w:t>
      </w:r>
      <w:r w:rsidR="001D27A3">
        <w:t xml:space="preserve"> </w:t>
      </w:r>
      <w:r w:rsidRPr="00D96636">
        <w:t>enough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read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its</w:t>
      </w:r>
      <w:r w:rsidR="001D27A3">
        <w:t xml:space="preserve"> </w:t>
      </w:r>
      <w:r w:rsidRPr="00D96636">
        <w:t>predecessor.</w:t>
      </w:r>
    </w:p>
    <w:p w14:paraId="1DC20C07" w14:textId="04A18191" w:rsidR="00D96636" w:rsidRPr="00D96636" w:rsidRDefault="00D96636" w:rsidP="008B4F53">
      <w:pPr>
        <w:pStyle w:val="cpParagraph"/>
      </w:pPr>
      <w:r w:rsidRPr="00D96636">
        <w:t>The</w:t>
      </w:r>
      <w:r w:rsidR="001D27A3">
        <w:t xml:space="preserve"> </w:t>
      </w:r>
      <w:r w:rsidRPr="00D96636">
        <w:t>books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extremely</w:t>
      </w:r>
      <w:r w:rsidR="001D27A3">
        <w:t xml:space="preserve"> </w:t>
      </w:r>
      <w:r w:rsidRPr="00D96636">
        <w:t>accessible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heavily</w:t>
      </w:r>
      <w:r w:rsidR="001D27A3">
        <w:t xml:space="preserve"> </w:t>
      </w:r>
      <w:r w:rsidRPr="00D96636">
        <w:t>stor</w:t>
      </w:r>
      <w:r w:rsidR="004A0897">
        <w:t>ied</w:t>
      </w:r>
      <w:r w:rsidR="001D27A3">
        <w:t xml:space="preserve"> </w:t>
      </w:r>
      <w:r w:rsidR="004A0897">
        <w:t>and</w:t>
      </w:r>
      <w:r w:rsidR="001D27A3">
        <w:t xml:space="preserve"> </w:t>
      </w:r>
      <w:r w:rsidRPr="00D96636">
        <w:t>history</w:t>
      </w:r>
      <w:r w:rsidR="001D27A3">
        <w:t xml:space="preserve"> </w:t>
      </w:r>
      <w:r w:rsidRPr="00D96636">
        <w:t>oriented</w:t>
      </w:r>
      <w:r w:rsidR="004A0897">
        <w:t>.</w:t>
      </w:r>
      <w:r w:rsidR="001D27A3">
        <w:t xml:space="preserve"> </w:t>
      </w:r>
      <w:r w:rsidR="004A0897">
        <w:t>W</w:t>
      </w:r>
      <w:r w:rsidRPr="00D96636">
        <w:t>hich</w:t>
      </w:r>
      <w:r w:rsidR="001D27A3">
        <w:t xml:space="preserve"> </w:t>
      </w:r>
      <w:r w:rsidRPr="00D96636">
        <w:t>means</w:t>
      </w:r>
      <w:r w:rsidR="001D27A3">
        <w:t xml:space="preserve"> </w:t>
      </w:r>
      <w:r w:rsidRPr="00D96636">
        <w:t>you'll</w:t>
      </w:r>
      <w:r w:rsidR="001D27A3">
        <w:t xml:space="preserve"> </w:t>
      </w:r>
      <w:r w:rsidRPr="00D96636">
        <w:t>remember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read.</w:t>
      </w:r>
    </w:p>
    <w:p w14:paraId="38542769" w14:textId="43E550D8" w:rsidR="00D96636" w:rsidRPr="00D96636" w:rsidRDefault="00D96636" w:rsidP="00D5396C">
      <w:pPr>
        <w:pStyle w:val="Heading2"/>
      </w:pPr>
      <w:r w:rsidRPr="00D96636">
        <w:t>How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Happened</w:t>
      </w:r>
      <w:r w:rsidR="001D27A3">
        <w:t xml:space="preserve"> </w:t>
      </w:r>
      <w:r w:rsidRPr="00D96636">
        <w:t>at</w:t>
      </w:r>
      <w:r w:rsidR="001D27A3">
        <w:t xml:space="preserve"> </w:t>
      </w:r>
      <w:r w:rsidRPr="00D96636">
        <w:t>Toyota</w:t>
      </w:r>
    </w:p>
    <w:p w14:paraId="07681C34" w14:textId="6464425C" w:rsidR="003935A4" w:rsidRDefault="003935A4" w:rsidP="003935A4">
      <w:pPr>
        <w:pStyle w:val="cpParagraph"/>
      </w:pPr>
      <w:r>
        <w:t>T</w:t>
      </w:r>
      <w:r w:rsidR="00D96636" w:rsidRPr="00D96636">
        <w:t>he</w:t>
      </w:r>
      <w:r w:rsidR="001D27A3">
        <w:t xml:space="preserve"> </w:t>
      </w:r>
      <w:r w:rsidR="00D96636" w:rsidRPr="00D96636">
        <w:t>move</w:t>
      </w:r>
      <w:r w:rsidR="001D27A3">
        <w:t xml:space="preserve"> </w:t>
      </w:r>
      <w:r w:rsidR="00D96636" w:rsidRPr="00D96636">
        <w:t>from</w:t>
      </w:r>
      <w:r w:rsidR="001D27A3">
        <w:t xml:space="preserve"> </w:t>
      </w:r>
      <w:r w:rsidR="00D96636" w:rsidRPr="00D96636">
        <w:t>textiles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cars</w:t>
      </w:r>
      <w:r w:rsidR="001D27A3">
        <w:t xml:space="preserve"> </w:t>
      </w:r>
      <w:r w:rsidR="00D96636" w:rsidRPr="00D96636">
        <w:t>makes</w:t>
      </w:r>
      <w:r w:rsidR="001D27A3">
        <w:t xml:space="preserve"> </w:t>
      </w:r>
      <w:r w:rsidR="00D96636" w:rsidRPr="00D96636">
        <w:t>sense</w:t>
      </w:r>
      <w:r w:rsidR="001D27A3">
        <w:t xml:space="preserve"> </w:t>
      </w:r>
      <w:r w:rsidR="00D96636" w:rsidRPr="00D96636">
        <w:t>when</w:t>
      </w:r>
      <w:r w:rsidR="001D27A3">
        <w:t xml:space="preserve"> </w:t>
      </w:r>
      <w:r w:rsidR="00D96636" w:rsidRPr="00D96636">
        <w:t>we</w:t>
      </w:r>
      <w:r w:rsidR="001D27A3">
        <w:t xml:space="preserve"> </w:t>
      </w:r>
      <w:r w:rsidR="00D96636" w:rsidRPr="00D96636">
        <w:t>have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whole</w:t>
      </w:r>
      <w:r w:rsidR="001D27A3">
        <w:t xml:space="preserve"> </w:t>
      </w:r>
      <w:r w:rsidR="00D96636" w:rsidRPr="00D96636">
        <w:t>picture.</w:t>
      </w:r>
      <w:r w:rsidR="001D27A3">
        <w:t xml:space="preserve"> </w:t>
      </w:r>
      <w:r w:rsidR="00D96636" w:rsidRPr="00D96636">
        <w:t>Toyota</w:t>
      </w:r>
      <w:r w:rsidR="001D27A3">
        <w:t xml:space="preserve"> </w:t>
      </w:r>
      <w:r w:rsidR="00D96636" w:rsidRPr="00D96636">
        <w:t>Industries</w:t>
      </w:r>
      <w:r w:rsidR="001D27A3">
        <w:t xml:space="preserve"> </w:t>
      </w:r>
      <w:r w:rsidR="00D96636" w:rsidRPr="00D96636">
        <w:t>was</w:t>
      </w:r>
      <w:r w:rsidR="001D27A3">
        <w:t xml:space="preserve"> </w:t>
      </w:r>
      <w:r w:rsidR="00D96636" w:rsidRPr="00D96636">
        <w:t>uniquely,</w:t>
      </w:r>
      <w:r w:rsidR="001D27A3">
        <w:t xml:space="preserve"> </w:t>
      </w:r>
      <w:r w:rsidR="00D96636" w:rsidRPr="00D96636">
        <w:t>culturally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organizationally</w:t>
      </w:r>
      <w:r w:rsidR="001D27A3">
        <w:t xml:space="preserve"> </w:t>
      </w:r>
      <w:r w:rsidR="00D96636" w:rsidRPr="00D96636">
        <w:t>equipped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work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complex</w:t>
      </w:r>
      <w:r w:rsidR="001D27A3">
        <w:t xml:space="preserve"> </w:t>
      </w:r>
      <w:r w:rsidR="00D96636" w:rsidRPr="00D96636">
        <w:t>manufacturing,</w:t>
      </w:r>
      <w:r w:rsidR="001D27A3">
        <w:t xml:space="preserve"> </w:t>
      </w:r>
      <w:r w:rsidR="00D96636" w:rsidRPr="00D96636">
        <w:t>thanks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foundational</w:t>
      </w:r>
      <w:r w:rsidR="001D27A3">
        <w:t xml:space="preserve"> </w:t>
      </w:r>
      <w:r w:rsidR="00D96636" w:rsidRPr="00D96636">
        <w:t>work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420B1">
        <w:t>Sakichi</w:t>
      </w:r>
      <w:r w:rsidR="001D27A3">
        <w:t xml:space="preserve"> </w:t>
      </w:r>
      <w:r w:rsidR="00D96636" w:rsidRPr="00D96636">
        <w:t>Toyo</w:t>
      </w:r>
      <w:r w:rsidR="00D420B1">
        <w:t>d</w:t>
      </w:r>
      <w:r w:rsidR="00D96636" w:rsidRPr="00D96636">
        <w:t>a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driven</w:t>
      </w:r>
      <w:r w:rsidR="001D27A3">
        <w:t xml:space="preserve"> </w:t>
      </w:r>
      <w:r w:rsidR="00D96636" w:rsidRPr="00D96636">
        <w:t>by</w:t>
      </w:r>
      <w:r w:rsidR="001D27A3">
        <w:t xml:space="preserve"> </w:t>
      </w:r>
      <w:r w:rsidR="00D96636" w:rsidRPr="00D96636">
        <w:t>competition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adversity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post</w:t>
      </w:r>
      <w:r w:rsidR="00D420B1">
        <w:t>-</w:t>
      </w:r>
      <w:r w:rsidR="00D96636" w:rsidRPr="00D96636">
        <w:t>World</w:t>
      </w:r>
      <w:r w:rsidR="00D420B1">
        <w:t>-</w:t>
      </w:r>
      <w:r w:rsidR="00D96636" w:rsidRPr="00D96636">
        <w:t>War</w:t>
      </w:r>
      <w:r w:rsidR="001D27A3">
        <w:t xml:space="preserve"> </w:t>
      </w:r>
      <w:r w:rsidR="00D96636" w:rsidRPr="00D96636">
        <w:t>Two</w:t>
      </w:r>
      <w:r w:rsidR="001D27A3">
        <w:t xml:space="preserve"> </w:t>
      </w:r>
      <w:r w:rsidR="00D96636" w:rsidRPr="00D96636">
        <w:t>economy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>
        <w:t>Japan.</w:t>
      </w:r>
    </w:p>
    <w:p w14:paraId="576F04A2" w14:textId="0370849E" w:rsidR="003935A4" w:rsidRDefault="00D96636" w:rsidP="003935A4">
      <w:pPr>
        <w:pStyle w:val="cpParagraph"/>
      </w:pPr>
      <w:r w:rsidRPr="00D96636">
        <w:t>Taichi</w:t>
      </w:r>
      <w:r w:rsidR="001D27A3">
        <w:t xml:space="preserve"> </w:t>
      </w:r>
      <w:r w:rsidRPr="00D96636">
        <w:t>O</w:t>
      </w:r>
      <w:r w:rsidR="00D420B1">
        <w:t>h</w:t>
      </w:r>
      <w:r w:rsidRPr="00D96636">
        <w:t>no</w:t>
      </w:r>
      <w:r w:rsidR="001D27A3">
        <w:t xml:space="preserve"> </w:t>
      </w:r>
      <w:r w:rsidRPr="00D96636">
        <w:t>took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genius</w:t>
      </w:r>
      <w:r w:rsidR="00D420B1">
        <w:t>,</w:t>
      </w:r>
      <w:r w:rsidR="001D27A3">
        <w:t xml:space="preserve"> </w:t>
      </w:r>
      <w:r w:rsidR="00D420B1">
        <w:t xml:space="preserve">Sakichi </w:t>
      </w:r>
      <w:r w:rsidRPr="00D96636">
        <w:t>Toyota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created</w:t>
      </w:r>
      <w:r w:rsidR="001D27A3">
        <w:t xml:space="preserve"> </w:t>
      </w:r>
      <w:r w:rsidRPr="00D96636">
        <w:t>something</w:t>
      </w:r>
      <w:r w:rsidR="001D27A3">
        <w:t xml:space="preserve"> </w:t>
      </w:r>
      <w:r w:rsidRPr="00D96636">
        <w:t>special.</w:t>
      </w:r>
    </w:p>
    <w:p w14:paraId="0AD9146A" w14:textId="77777777" w:rsidR="00C47E8C" w:rsidRDefault="00D96636" w:rsidP="003935A4">
      <w:pPr>
        <w:pStyle w:val="cpParagraph"/>
      </w:pPr>
      <w:r w:rsidRPr="00D96636">
        <w:t>Of</w:t>
      </w:r>
      <w:r w:rsidR="001D27A3">
        <w:t xml:space="preserve"> </w:t>
      </w:r>
      <w:r w:rsidRPr="00D96636">
        <w:t>course,</w:t>
      </w:r>
      <w:r w:rsidR="001D27A3">
        <w:t xml:space="preserve"> </w:t>
      </w:r>
      <w:r w:rsidRPr="00D96636">
        <w:t>there</w:t>
      </w:r>
      <w:r w:rsidR="001D27A3">
        <w:t xml:space="preserve"> </w:t>
      </w:r>
      <w:r w:rsidRPr="00D96636">
        <w:t>wasn't</w:t>
      </w:r>
      <w:r w:rsidR="001D27A3">
        <w:t xml:space="preserve"> </w:t>
      </w:r>
      <w:r w:rsidRPr="00D96636">
        <w:t>really</w:t>
      </w:r>
      <w:r w:rsidR="001D27A3">
        <w:t xml:space="preserve"> </w:t>
      </w:r>
      <w:r w:rsidRPr="00D96636">
        <w:t>any</w:t>
      </w:r>
      <w:r w:rsidR="001D27A3">
        <w:t xml:space="preserve"> </w:t>
      </w:r>
      <w:r w:rsidRPr="00D96636">
        <w:t>transition</w:t>
      </w:r>
      <w:r w:rsidR="001D27A3">
        <w:t xml:space="preserve"> </w:t>
      </w:r>
      <w:r w:rsidRPr="00D96636">
        <w:t>at</w:t>
      </w:r>
      <w:r w:rsidR="001D27A3">
        <w:t xml:space="preserve"> </w:t>
      </w:r>
      <w:r w:rsidRPr="00D96636">
        <w:t>all.</w:t>
      </w:r>
      <w:r w:rsidR="001D27A3">
        <w:t xml:space="preserve"> </w:t>
      </w:r>
      <w:r w:rsidRPr="00D96636">
        <w:t>Toyota</w:t>
      </w:r>
      <w:r w:rsidR="001D27A3">
        <w:t xml:space="preserve"> </w:t>
      </w:r>
      <w:r w:rsidRPr="00D96636">
        <w:t>manufacturers</w:t>
      </w:r>
      <w:r w:rsidR="001D27A3">
        <w:t xml:space="preserve"> </w:t>
      </w:r>
      <w:r w:rsidRPr="00D96636">
        <w:t>textile</w:t>
      </w:r>
      <w:r w:rsidR="001D27A3">
        <w:t xml:space="preserve"> </w:t>
      </w:r>
      <w:r w:rsidRPr="00D96636">
        <w:t>equipment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very</w:t>
      </w:r>
      <w:r w:rsidR="001D27A3">
        <w:t xml:space="preserve"> </w:t>
      </w:r>
      <w:r w:rsidRPr="00D96636">
        <w:t>day,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business</w:t>
      </w:r>
      <w:r w:rsidR="001D27A3">
        <w:t xml:space="preserve"> </w:t>
      </w:r>
      <w:r w:rsidRPr="00D96636">
        <w:t>has</w:t>
      </w:r>
      <w:r w:rsidR="001D27A3">
        <w:t xml:space="preserve"> </w:t>
      </w:r>
      <w:r w:rsidRPr="00D96636">
        <w:t>been</w:t>
      </w:r>
      <w:r w:rsidR="001D27A3">
        <w:t xml:space="preserve"> </w:t>
      </w:r>
      <w:r w:rsidRPr="00D96636">
        <w:t>outshone</w:t>
      </w:r>
      <w:r w:rsidR="001D27A3">
        <w:t xml:space="preserve"> </w:t>
      </w:r>
      <w:r w:rsidRPr="00D96636">
        <w:t>by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performance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its</w:t>
      </w:r>
      <w:r w:rsidR="001D27A3">
        <w:t xml:space="preserve"> </w:t>
      </w:r>
      <w:r w:rsidRPr="00D96636">
        <w:t>sibling</w:t>
      </w:r>
      <w:r w:rsidR="001D27A3">
        <w:t xml:space="preserve"> </w:t>
      </w:r>
      <w:r w:rsidRPr="00D96636">
        <w:t>automobile</w:t>
      </w:r>
      <w:r w:rsidR="001D27A3">
        <w:t xml:space="preserve"> </w:t>
      </w:r>
      <w:r w:rsidRPr="00D96636">
        <w:t>corporation.</w:t>
      </w:r>
    </w:p>
    <w:p w14:paraId="5FBDE22A" w14:textId="48304F86" w:rsidR="003935A4" w:rsidRDefault="00C47E8C" w:rsidP="003935A4">
      <w:pPr>
        <w:pStyle w:val="cpParagraph"/>
      </w:pPr>
      <w:r>
        <w:t>W</w:t>
      </w:r>
      <w:r w:rsidR="00D96636" w:rsidRPr="00D96636">
        <w:t>e</w:t>
      </w:r>
      <w:r w:rsidR="001D27A3">
        <w:t xml:space="preserve"> </w:t>
      </w:r>
      <w:r w:rsidR="00D96636" w:rsidRPr="00D96636">
        <w:t>talked</w:t>
      </w:r>
      <w:r w:rsidR="001D27A3">
        <w:t xml:space="preserve"> </w:t>
      </w:r>
      <w:r w:rsidR="00D96636" w:rsidRPr="00D96636">
        <w:t>about</w:t>
      </w:r>
      <w:r w:rsidR="001D27A3">
        <w:t xml:space="preserve"> </w:t>
      </w:r>
      <w:r w:rsidR="00D96636" w:rsidRPr="00D96636">
        <w:t>what</w:t>
      </w:r>
      <w:r w:rsidR="001D27A3">
        <w:t xml:space="preserve"> </w:t>
      </w:r>
      <w:r w:rsidR="008F1277">
        <w:t>Lean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at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core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explored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history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Toyota</w:t>
      </w:r>
      <w:r w:rsidR="001D27A3">
        <w:t xml:space="preserve"> </w:t>
      </w:r>
      <w:r w:rsidR="00D96636" w:rsidRPr="00D96636">
        <w:t>System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K</w:t>
      </w:r>
      <w:r w:rsidR="003935A4">
        <w:t>a</w:t>
      </w:r>
      <w:r w:rsidR="00D96636" w:rsidRPr="00D96636">
        <w:t>n</w:t>
      </w:r>
      <w:r>
        <w:t>b</w:t>
      </w:r>
      <w:r w:rsidR="003935A4">
        <w:t>a</w:t>
      </w:r>
      <w:r w:rsidR="00D96636" w:rsidRPr="00D96636">
        <w:t>n</w:t>
      </w:r>
      <w:r w:rsidR="001D27A3">
        <w:t xml:space="preserve"> </w:t>
      </w:r>
      <w:r>
        <w:t>and</w:t>
      </w:r>
      <w:r w:rsidR="001D27A3">
        <w:t xml:space="preserve"> </w:t>
      </w:r>
      <w:r w:rsidR="00024005">
        <w:t>Kaizen</w:t>
      </w:r>
      <w:r>
        <w:t>.</w:t>
      </w:r>
      <w:r w:rsidR="001D27A3">
        <w:t xml:space="preserve"> </w:t>
      </w:r>
      <w:r>
        <w:t>T</w:t>
      </w:r>
      <w:r w:rsidR="00D96636" w:rsidRPr="00D96636">
        <w:t>wo</w:t>
      </w:r>
      <w:r w:rsidR="001D27A3">
        <w:t xml:space="preserve"> </w:t>
      </w:r>
      <w:r w:rsidR="00D96636" w:rsidRPr="00D96636">
        <w:t>concepts</w:t>
      </w:r>
      <w:r w:rsidR="001D27A3">
        <w:t xml:space="preserve"> </w:t>
      </w:r>
      <w:r w:rsidR="00D96636" w:rsidRPr="00D96636">
        <w:t>which</w:t>
      </w:r>
      <w:r w:rsidR="001D27A3">
        <w:t xml:space="preserve"> </w:t>
      </w:r>
      <w:r w:rsidR="00D96636" w:rsidRPr="00D96636">
        <w:t>arise</w:t>
      </w:r>
      <w:r w:rsidR="001D27A3">
        <w:t xml:space="preserve"> </w:t>
      </w:r>
      <w:r w:rsidR="00D96636" w:rsidRPr="00D96636">
        <w:t>naturally</w:t>
      </w:r>
      <w:r w:rsidR="001D27A3">
        <w:t xml:space="preserve"> </w:t>
      </w:r>
      <w:r w:rsidR="00D96636" w:rsidRPr="00D96636">
        <w:t>from</w:t>
      </w:r>
      <w:r w:rsidR="001D27A3">
        <w:t xml:space="preserve"> </w:t>
      </w:r>
      <w:r w:rsidR="008F1277">
        <w:t>Lean</w:t>
      </w:r>
      <w:r w:rsidR="001D27A3">
        <w:t xml:space="preserve"> </w:t>
      </w:r>
      <w:r w:rsidR="00D96636" w:rsidRPr="00D96636">
        <w:t>principles.</w:t>
      </w:r>
    </w:p>
    <w:p w14:paraId="2C027EB9" w14:textId="012257A8" w:rsidR="00C47E8C" w:rsidRDefault="00D96636" w:rsidP="003935A4">
      <w:pPr>
        <w:pStyle w:val="cpParagraph"/>
      </w:pPr>
      <w:r w:rsidRPr="00D96636">
        <w:t>Then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finished</w:t>
      </w:r>
      <w:r w:rsidR="001D27A3">
        <w:t xml:space="preserve"> </w:t>
      </w:r>
      <w:r w:rsidRPr="00D96636">
        <w:t>out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some</w:t>
      </w:r>
      <w:r w:rsidR="001D27A3">
        <w:t xml:space="preserve"> </w:t>
      </w:r>
      <w:r w:rsidRPr="00D96636">
        <w:t>notes</w:t>
      </w:r>
      <w:r w:rsidR="001D27A3">
        <w:t xml:space="preserve"> </w:t>
      </w:r>
      <w:r w:rsidRPr="00D96636">
        <w:t>about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="00C47E8C" w:rsidRPr="00D96636">
        <w:t>Poppendieck</w:t>
      </w:r>
      <w:r w:rsidR="00D5396C">
        <w:t>s</w:t>
      </w:r>
      <w:r w:rsidR="00C47E8C">
        <w:t>,</w:t>
      </w:r>
      <w:r w:rsidR="001D27A3">
        <w:t xml:space="preserve"> </w:t>
      </w:r>
      <w:r w:rsidR="00C47E8C">
        <w:t>the</w:t>
      </w:r>
      <w:r w:rsidR="001D27A3">
        <w:t xml:space="preserve"> </w:t>
      </w:r>
      <w:r w:rsidRPr="00D96636">
        <w:t>acknowledged</w:t>
      </w:r>
      <w:r w:rsidR="001D27A3">
        <w:t xml:space="preserve"> </w:t>
      </w:r>
      <w:r w:rsidRPr="00D96636">
        <w:t>parents</w:t>
      </w:r>
      <w:r w:rsidR="001D27A3">
        <w:t xml:space="preserve"> </w:t>
      </w:r>
      <w:r w:rsidRPr="00D96636">
        <w:t>of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development</w:t>
      </w:r>
      <w:r w:rsidR="00C47E8C">
        <w:t>.</w:t>
      </w:r>
    </w:p>
    <w:p w14:paraId="30D1AC90" w14:textId="19FF8413" w:rsidR="00C47E8C" w:rsidRDefault="00C47E8C" w:rsidP="003935A4">
      <w:pPr>
        <w:pStyle w:val="cpParagraph"/>
      </w:pPr>
      <w:r>
        <w:t>O</w:t>
      </w:r>
      <w:r w:rsidR="00D96636" w:rsidRPr="00D96636">
        <w:t>ne</w:t>
      </w:r>
      <w:r w:rsidR="001D27A3">
        <w:t xml:space="preserve"> </w:t>
      </w:r>
      <w:r w:rsidR="00D96636" w:rsidRPr="00D96636">
        <w:t>last</w:t>
      </w:r>
      <w:r w:rsidR="001D27A3">
        <w:t xml:space="preserve"> </w:t>
      </w:r>
      <w:r w:rsidR="00D96636" w:rsidRPr="00D96636">
        <w:t>item</w:t>
      </w:r>
      <w:r w:rsidR="001D27A3">
        <w:t xml:space="preserve"> </w:t>
      </w:r>
      <w:r w:rsidR="00D96636" w:rsidRPr="00D96636">
        <w:t>before</w:t>
      </w:r>
      <w:r w:rsidR="001D27A3">
        <w:t xml:space="preserve"> </w:t>
      </w:r>
      <w:r w:rsidR="00D96636" w:rsidRPr="00D96636">
        <w:t>we</w:t>
      </w:r>
      <w:r w:rsidR="001D27A3">
        <w:t xml:space="preserve"> </w:t>
      </w:r>
      <w:r w:rsidR="00D96636" w:rsidRPr="00D96636">
        <w:t>move</w:t>
      </w:r>
      <w:r w:rsidR="001D27A3">
        <w:t xml:space="preserve"> </w:t>
      </w:r>
      <w:r w:rsidR="00D96636" w:rsidRPr="00D96636">
        <w:t>ahead</w:t>
      </w:r>
      <w:r>
        <w:t xml:space="preserve">. </w:t>
      </w:r>
      <w:r w:rsidR="00D96636" w:rsidRPr="00D96636">
        <w:t>In</w:t>
      </w:r>
      <w:r w:rsidR="001D27A3">
        <w:t xml:space="preserve"> </w:t>
      </w:r>
      <w:r w:rsidR="00D96636" w:rsidRPr="00D96636">
        <w:t>my</w:t>
      </w:r>
      <w:r w:rsidR="001D27A3">
        <w:t xml:space="preserve"> </w:t>
      </w:r>
      <w:r w:rsidR="00D96636" w:rsidRPr="00D96636">
        <w:t>previous</w:t>
      </w:r>
      <w:r w:rsidR="001D27A3">
        <w:t xml:space="preserve"> </w:t>
      </w:r>
      <w:r w:rsidR="00D96636" w:rsidRPr="00D96636">
        <w:t>course,</w:t>
      </w:r>
      <w:r w:rsidR="001D27A3">
        <w:t xml:space="preserve"> </w:t>
      </w:r>
      <w:r w:rsidR="00D96636" w:rsidRPr="00D96636">
        <w:t>determining</w:t>
      </w:r>
      <w:r w:rsidR="001D27A3">
        <w:t xml:space="preserve"> </w:t>
      </w:r>
      <w:r w:rsidR="00D96636" w:rsidRPr="00D96636">
        <w:t>feasibility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refining</w:t>
      </w:r>
      <w:r w:rsidR="001D27A3">
        <w:t xml:space="preserve"> </w:t>
      </w:r>
      <w:r w:rsidR="00D96636" w:rsidRPr="00D96636">
        <w:t>requirements</w:t>
      </w:r>
      <w:r w:rsidR="001D27A3">
        <w:t xml:space="preserve"> </w:t>
      </w:r>
      <w:r w:rsidR="00D96636" w:rsidRPr="00D96636">
        <w:t>for</w:t>
      </w:r>
      <w:r w:rsidR="001D27A3">
        <w:t xml:space="preserve"> </w:t>
      </w:r>
      <w:r w:rsidR="00D96636" w:rsidRPr="00D96636">
        <w:t>Microsoft</w:t>
      </w:r>
      <w:r w:rsidR="001D27A3">
        <w:t xml:space="preserve"> </w:t>
      </w:r>
      <w:r w:rsidR="00D96636" w:rsidRPr="00D96636">
        <w:t>Azure</w:t>
      </w:r>
      <w:r w:rsidR="001905A4">
        <w:t xml:space="preserve">, </w:t>
      </w:r>
      <w:r w:rsidR="00D96636" w:rsidRPr="00D96636">
        <w:t>I</w:t>
      </w:r>
      <w:r w:rsidR="001D27A3">
        <w:t xml:space="preserve"> </w:t>
      </w:r>
      <w:r w:rsidR="00D96636" w:rsidRPr="00D96636">
        <w:t>explored</w:t>
      </w:r>
      <w:r w:rsidR="001D27A3">
        <w:t xml:space="preserve"> </w:t>
      </w:r>
      <w:r w:rsidR="008F1277">
        <w:t>Lean</w:t>
      </w:r>
      <w:r w:rsidR="001D27A3">
        <w:t xml:space="preserve"> </w:t>
      </w:r>
      <w:r w:rsidR="00D96636" w:rsidRPr="00D96636">
        <w:t>manufacturing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how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create</w:t>
      </w:r>
      <w:r w:rsidR="001D27A3">
        <w:t xml:space="preserve"> </w:t>
      </w:r>
      <w:r w:rsidR="00D96636" w:rsidRPr="00D96636">
        <w:t>user</w:t>
      </w:r>
      <w:r w:rsidR="001D27A3">
        <w:t xml:space="preserve"> </w:t>
      </w:r>
      <w:r w:rsidR="00D96636" w:rsidRPr="00D96636">
        <w:t>stories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8F1277">
        <w:t>Lean</w:t>
      </w:r>
      <w:r w:rsidR="001D27A3">
        <w:t xml:space="preserve"> </w:t>
      </w:r>
      <w:r w:rsidR="00D96636" w:rsidRPr="00D96636">
        <w:t>mindset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this</w:t>
      </w:r>
      <w:r w:rsidR="001D27A3">
        <w:t xml:space="preserve"> </w:t>
      </w:r>
      <w:r w:rsidR="00D96636" w:rsidRPr="00D96636">
        <w:t>section</w:t>
      </w:r>
      <w:r w:rsidR="001D27A3">
        <w:t xml:space="preserve"> </w:t>
      </w:r>
      <w:r w:rsidR="00D96636" w:rsidRPr="00D96636">
        <w:t>titled</w:t>
      </w:r>
      <w:r w:rsidR="001D27A3">
        <w:t xml:space="preserve"> </w:t>
      </w:r>
      <w:r>
        <w:t>“</w:t>
      </w:r>
      <w:r w:rsidR="00D96636" w:rsidRPr="00D96636">
        <w:t>Mitigating</w:t>
      </w:r>
      <w:r w:rsidR="001D27A3">
        <w:t xml:space="preserve"> </w:t>
      </w:r>
      <w:r w:rsidR="00D96636" w:rsidRPr="00D96636">
        <w:t>Risks</w:t>
      </w:r>
      <w:r w:rsidR="001D27A3">
        <w:t xml:space="preserve"> </w:t>
      </w:r>
      <w:r w:rsidR="00D96636" w:rsidRPr="00D96636">
        <w:t>with</w:t>
      </w:r>
      <w:r w:rsidR="001D27A3">
        <w:t xml:space="preserve"> </w:t>
      </w:r>
      <w:r w:rsidR="00D96636" w:rsidRPr="00D96636">
        <w:t>Good</w:t>
      </w:r>
      <w:r w:rsidR="001D27A3">
        <w:t xml:space="preserve"> </w:t>
      </w:r>
      <w:r w:rsidR="00D96636" w:rsidRPr="00D96636">
        <w:t>Requirements</w:t>
      </w:r>
      <w:r>
        <w:t>”.</w:t>
      </w:r>
    </w:p>
    <w:p w14:paraId="0F78A9D6" w14:textId="3FECF93C" w:rsidR="00D96636" w:rsidRPr="00D96636" w:rsidRDefault="00C47E8C" w:rsidP="003935A4">
      <w:pPr>
        <w:pStyle w:val="cpParagraph"/>
      </w:pPr>
      <w:r>
        <w:t>R</w:t>
      </w:r>
      <w:r w:rsidR="00D96636" w:rsidRPr="00D96636">
        <w:t>ather</w:t>
      </w:r>
      <w:r w:rsidR="001D27A3">
        <w:t xml:space="preserve"> </w:t>
      </w:r>
      <w:r w:rsidR="00D96636" w:rsidRPr="00D96636">
        <w:t>than</w:t>
      </w:r>
      <w:r w:rsidR="001D27A3">
        <w:t xml:space="preserve"> </w:t>
      </w:r>
      <w:r w:rsidR="00D96636" w:rsidRPr="00D96636">
        <w:t>recapitulate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content</w:t>
      </w:r>
      <w:r w:rsidR="001D27A3">
        <w:t xml:space="preserve"> </w:t>
      </w:r>
      <w:r w:rsidR="003935A4">
        <w:t xml:space="preserve">here. </w:t>
      </w:r>
      <w:r w:rsidR="00D96636" w:rsidRPr="00D96636">
        <w:t>I</w:t>
      </w:r>
      <w:r w:rsidR="001D27A3">
        <w:t xml:space="preserve"> </w:t>
      </w:r>
      <w:r w:rsidR="00D96636" w:rsidRPr="00D96636">
        <w:t>recommend</w:t>
      </w:r>
      <w:r w:rsidR="001D27A3">
        <w:t xml:space="preserve"> </w:t>
      </w:r>
      <w:r w:rsidR="00D96636" w:rsidRPr="00D96636">
        <w:t>you</w:t>
      </w:r>
      <w:r w:rsidR="001D27A3">
        <w:t xml:space="preserve"> </w:t>
      </w:r>
      <w:r w:rsidR="00D96636" w:rsidRPr="00D96636">
        <w:t>check</w:t>
      </w:r>
      <w:r w:rsidR="001D27A3">
        <w:t xml:space="preserve"> </w:t>
      </w:r>
      <w:r w:rsidR="00D96636" w:rsidRPr="00D96636">
        <w:t>it</w:t>
      </w:r>
      <w:r w:rsidR="001D27A3">
        <w:t xml:space="preserve"> </w:t>
      </w:r>
      <w:r w:rsidR="00D96636" w:rsidRPr="00D96636">
        <w:t>out.</w:t>
      </w:r>
      <w:r>
        <w:t xml:space="preserve"> </w:t>
      </w:r>
      <w:r w:rsidR="00D96636" w:rsidRPr="00D96636">
        <w:t>There's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good</w:t>
      </w:r>
      <w:r w:rsidR="001D27A3">
        <w:t xml:space="preserve"> </w:t>
      </w:r>
      <w:r w:rsidR="00D96636" w:rsidRPr="00D96636">
        <w:t>story</w:t>
      </w:r>
      <w:r w:rsidR="001D27A3">
        <w:t xml:space="preserve"> </w:t>
      </w:r>
      <w:r w:rsidR="00D96636" w:rsidRPr="00D96636">
        <w:t>I</w:t>
      </w:r>
      <w:r w:rsidR="001D27A3">
        <w:t xml:space="preserve"> </w:t>
      </w:r>
      <w:r w:rsidR="00D96636" w:rsidRPr="00D96636">
        <w:t>pulled</w:t>
      </w:r>
      <w:r w:rsidR="001D27A3">
        <w:t xml:space="preserve"> </w:t>
      </w:r>
      <w:r w:rsidR="00D96636" w:rsidRPr="00D96636">
        <w:t>right</w:t>
      </w:r>
      <w:r w:rsidR="001D27A3">
        <w:t xml:space="preserve"> </w:t>
      </w:r>
      <w:r w:rsidR="00D96636" w:rsidRPr="00D96636">
        <w:t>from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3935A4" w:rsidRPr="00D96636">
        <w:t>Pop</w:t>
      </w:r>
      <w:r w:rsidR="003935A4">
        <w:t>pendieck</w:t>
      </w:r>
      <w:r w:rsidR="00D5396C">
        <w:t>s</w:t>
      </w:r>
      <w:r w:rsidR="003935A4" w:rsidRPr="00D96636">
        <w:t xml:space="preserve"> </w:t>
      </w:r>
      <w:r w:rsidR="00D96636" w:rsidRPr="00D96636">
        <w:t>book</w:t>
      </w:r>
      <w:r w:rsidR="001D27A3">
        <w:t xml:space="preserve"> </w:t>
      </w:r>
      <w:r w:rsidR="00D96636" w:rsidRPr="00D96636">
        <w:t>about</w:t>
      </w:r>
      <w:r w:rsidR="001D27A3">
        <w:t xml:space="preserve"> </w:t>
      </w:r>
      <w:r w:rsidR="008F1277">
        <w:t>Lean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development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420B1">
        <w:t>a</w:t>
      </w:r>
      <w:r w:rsidR="001D27A3">
        <w:t xml:space="preserve"> </w:t>
      </w:r>
      <w:r w:rsidR="00D96636" w:rsidRPr="00D96636">
        <w:t>missile</w:t>
      </w:r>
      <w:r w:rsidR="001D27A3">
        <w:t xml:space="preserve"> </w:t>
      </w:r>
      <w:r w:rsidR="00D96636" w:rsidRPr="00D96636">
        <w:t>system.</w:t>
      </w:r>
    </w:p>
    <w:p w14:paraId="23181D2F" w14:textId="4CE8C1C0" w:rsidR="00D96636" w:rsidRPr="00D96636" w:rsidRDefault="00D96636" w:rsidP="00D5396C">
      <w:pPr>
        <w:pStyle w:val="Heading1"/>
      </w:pPr>
      <w:r w:rsidRPr="00D5396C">
        <w:lastRenderedPageBreak/>
        <w:t>Understanding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Principles</w:t>
      </w:r>
      <w:r w:rsidR="001D27A3">
        <w:t xml:space="preserve"> </w:t>
      </w:r>
      <w:r w:rsidRPr="00D96636">
        <w:t>of</w:t>
      </w:r>
      <w:r w:rsidR="001D27A3">
        <w:t xml:space="preserve"> </w:t>
      </w:r>
      <w:r w:rsidR="008F1277">
        <w:t>Lean</w:t>
      </w:r>
    </w:p>
    <w:p w14:paraId="6F244E84" w14:textId="16ECDEB6" w:rsidR="00D96636" w:rsidRPr="00D96636" w:rsidRDefault="00D96636" w:rsidP="00D5396C">
      <w:pPr>
        <w:pStyle w:val="Heading2"/>
      </w:pPr>
      <w:r w:rsidRPr="00D96636">
        <w:t>Introduction</w:t>
      </w:r>
    </w:p>
    <w:p w14:paraId="64540DFB" w14:textId="464E2BA3" w:rsidR="00044058" w:rsidRDefault="00DD7222" w:rsidP="00DD7222">
      <w:pPr>
        <w:pStyle w:val="cpParagraph"/>
      </w:pPr>
      <w:r>
        <w:t>O</w:t>
      </w:r>
      <w:r w:rsidR="00D96636" w:rsidRPr="00D96636">
        <w:t>ne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fundamental</w:t>
      </w:r>
      <w:r w:rsidR="001D27A3">
        <w:t xml:space="preserve"> </w:t>
      </w:r>
      <w:r w:rsidR="00D96636" w:rsidRPr="00D96636">
        <w:t>truths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5396C" w:rsidRPr="00D96636">
        <w:t>Pop</w:t>
      </w:r>
      <w:r w:rsidR="00D5396C">
        <w:t>pendiecks</w:t>
      </w:r>
      <w:r w:rsidR="00D5396C" w:rsidRPr="00D96636">
        <w:t xml:space="preserve"> </w:t>
      </w:r>
      <w:r w:rsidR="00D96636" w:rsidRPr="00D96636">
        <w:t>identified</w:t>
      </w:r>
      <w:r w:rsidR="001D27A3">
        <w:t xml:space="preserve"> </w:t>
      </w:r>
      <w:r w:rsidR="00D96636" w:rsidRPr="00D96636">
        <w:t>was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8F1277">
        <w:t>Lean</w:t>
      </w:r>
      <w:r w:rsidR="001D27A3">
        <w:t xml:space="preserve"> </w:t>
      </w:r>
      <w:r w:rsidR="00D96636" w:rsidRPr="00D96636">
        <w:t>truths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applied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manufacturing</w:t>
      </w:r>
      <w:r w:rsidR="001D27A3">
        <w:t xml:space="preserve"> </w:t>
      </w:r>
      <w:r w:rsidR="00D96636" w:rsidRPr="00D96636">
        <w:t>don't</w:t>
      </w:r>
      <w:r w:rsidR="001D27A3">
        <w:t xml:space="preserve"> </w:t>
      </w:r>
      <w:r w:rsidR="00D96636" w:rsidRPr="00D96636">
        <w:t>map</w:t>
      </w:r>
      <w:r w:rsidR="001D27A3">
        <w:t xml:space="preserve"> </w:t>
      </w:r>
      <w:r w:rsidR="00D96636" w:rsidRPr="00D96636">
        <w:t>one</w:t>
      </w:r>
      <w:r w:rsidR="00044058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one</w:t>
      </w:r>
      <w:r w:rsidR="001D27A3">
        <w:t xml:space="preserve"> </w:t>
      </w:r>
      <w:r w:rsidR="00044058">
        <w:t>to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software</w:t>
      </w:r>
      <w:r w:rsidR="001D27A3">
        <w:t xml:space="preserve"> </w:t>
      </w:r>
      <w:r w:rsidR="00D96636" w:rsidRPr="00D96636">
        <w:t>process.</w:t>
      </w:r>
    </w:p>
    <w:p w14:paraId="552D0EE2" w14:textId="5AE32C17" w:rsidR="00044058" w:rsidRDefault="00D96636" w:rsidP="00DD7222">
      <w:pPr>
        <w:pStyle w:val="cpParagraph"/>
      </w:pPr>
      <w:r w:rsidRPr="00D96636">
        <w:t>A</w:t>
      </w:r>
      <w:r w:rsidR="001D27A3">
        <w:t xml:space="preserve"> </w:t>
      </w:r>
      <w:r w:rsidRPr="00D96636">
        <w:t>key</w:t>
      </w:r>
      <w:r w:rsidR="001D27A3">
        <w:t xml:space="preserve"> </w:t>
      </w:r>
      <w:r w:rsidRPr="00D96636">
        <w:t>difference</w:t>
      </w:r>
      <w:r w:rsidR="001D27A3">
        <w:t xml:space="preserve"> </w:t>
      </w:r>
      <w:r w:rsidRPr="00D96636">
        <w:t>between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development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manufacturing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is,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at</w:t>
      </w:r>
      <w:r w:rsidR="001D27A3">
        <w:t xml:space="preserve"> </w:t>
      </w:r>
      <w:r w:rsidRPr="00D96636">
        <w:t>least</w:t>
      </w:r>
      <w:r w:rsidR="001D27A3">
        <w:t xml:space="preserve"> </w:t>
      </w:r>
      <w:r w:rsidRPr="00D96636">
        <w:t>should</w:t>
      </w:r>
      <w:r w:rsidR="001D27A3">
        <w:t xml:space="preserve"> </w:t>
      </w:r>
      <w:r w:rsidRPr="00D96636">
        <w:t>be</w:t>
      </w:r>
      <w:r w:rsidR="00D5396C">
        <w:t>,</w:t>
      </w:r>
      <w:r w:rsidR="001D27A3">
        <w:t xml:space="preserve"> </w:t>
      </w:r>
      <w:r w:rsidRPr="00D96636">
        <w:t>mostly</w:t>
      </w:r>
      <w:r w:rsidR="001D27A3">
        <w:t xml:space="preserve"> </w:t>
      </w:r>
      <w:r w:rsidRPr="00D96636">
        <w:t>research.</w:t>
      </w:r>
      <w:r w:rsidR="001D27A3">
        <w:t xml:space="preserve"> </w:t>
      </w:r>
      <w:r w:rsidRPr="00D96636">
        <w:t>If</w:t>
      </w:r>
      <w:r w:rsidR="001D27A3">
        <w:t xml:space="preserve"> </w:t>
      </w:r>
      <w:r w:rsidRPr="00D96636">
        <w:t>it's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research,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is,</w:t>
      </w:r>
      <w:r w:rsidR="001D27A3">
        <w:t xml:space="preserve"> </w:t>
      </w:r>
      <w:r w:rsidRPr="00D96636">
        <w:t>if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inputs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outputs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mostly</w:t>
      </w:r>
      <w:r w:rsidR="001D27A3">
        <w:t xml:space="preserve"> </w:t>
      </w:r>
      <w:r w:rsidRPr="00D96636">
        <w:t>predictable,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should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subject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judoka</w:t>
      </w:r>
      <w:r w:rsidR="00D5396C">
        <w:t>,</w:t>
      </w:r>
      <w:r w:rsidR="001D27A3">
        <w:t xml:space="preserve"> </w:t>
      </w:r>
      <w:r w:rsidRPr="00D96636">
        <w:t>intelligent</w:t>
      </w:r>
      <w:r w:rsidR="001D27A3">
        <w:t xml:space="preserve"> </w:t>
      </w:r>
      <w:r w:rsidRPr="00D96636">
        <w:t>automation</w:t>
      </w:r>
      <w:r w:rsidR="00D5396C">
        <w:t>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then</w:t>
      </w:r>
      <w:r w:rsidR="001D27A3">
        <w:t xml:space="preserve"> </w:t>
      </w:r>
      <w:r w:rsidRPr="00D96636">
        <w:t>never</w:t>
      </w:r>
      <w:r w:rsidR="001D27A3">
        <w:t xml:space="preserve"> </w:t>
      </w:r>
      <w:r w:rsidRPr="00D96636">
        <w:t>done</w:t>
      </w:r>
      <w:r w:rsidR="001D27A3">
        <w:t xml:space="preserve"> </w:t>
      </w:r>
      <w:r w:rsidRPr="00D96636">
        <w:t>again.</w:t>
      </w:r>
    </w:p>
    <w:p w14:paraId="3640CC58" w14:textId="77777777" w:rsidR="000A236C" w:rsidRDefault="00D96636" w:rsidP="00DD7222">
      <w:pPr>
        <w:pStyle w:val="cpParagraph"/>
      </w:pPr>
      <w:r w:rsidRPr="00D96636">
        <w:t>Keep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mind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day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day</w:t>
      </w:r>
      <w:r w:rsidR="001D27A3">
        <w:t xml:space="preserve"> </w:t>
      </w:r>
      <w:r w:rsidRPr="00D96636">
        <w:t>work,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will</w:t>
      </w:r>
      <w:r w:rsidR="001D27A3">
        <w:t xml:space="preserve"> </w:t>
      </w:r>
      <w:r w:rsidRPr="00D96636">
        <w:t>take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long</w:t>
      </w:r>
      <w:r w:rsidR="001D27A3">
        <w:t xml:space="preserve"> </w:t>
      </w:r>
      <w:r w:rsidRPr="00D96636">
        <w:t>way</w:t>
      </w:r>
      <w:r w:rsidR="001D27A3">
        <w:t xml:space="preserve"> </w:t>
      </w:r>
      <w:r w:rsidRPr="00D96636">
        <w:t>towards</w:t>
      </w:r>
      <w:r w:rsidR="001D27A3">
        <w:t xml:space="preserve"> </w:t>
      </w:r>
      <w:r w:rsidRPr="00D96636">
        <w:t>L</w:t>
      </w:r>
      <w:r w:rsidR="00D5396C">
        <w:t>ean</w:t>
      </w:r>
      <w:r w:rsidR="000A236C">
        <w:t>.</w:t>
      </w:r>
    </w:p>
    <w:p w14:paraId="77A94A3F" w14:textId="180E2482" w:rsidR="00044058" w:rsidRDefault="000A236C" w:rsidP="00DD7222">
      <w:pPr>
        <w:pStyle w:val="cpParagraph"/>
      </w:pPr>
      <w:r>
        <w:t>I</w:t>
      </w:r>
      <w:r w:rsidR="00D96636" w:rsidRPr="00D96636">
        <w:t>n</w:t>
      </w:r>
      <w:r w:rsidR="001D27A3">
        <w:t xml:space="preserve"> </w:t>
      </w:r>
      <w:r w:rsidR="00D96636" w:rsidRPr="00D96636">
        <w:t>their</w:t>
      </w:r>
      <w:r w:rsidR="001D27A3">
        <w:t xml:space="preserve"> </w:t>
      </w:r>
      <w:r w:rsidR="00D96636" w:rsidRPr="00D96636">
        <w:t>books</w:t>
      </w:r>
      <w:r>
        <w:t>, t</w:t>
      </w:r>
      <w:r w:rsidR="00D96636" w:rsidRPr="00D96636">
        <w:t>he</w:t>
      </w:r>
      <w:r w:rsidR="001D27A3">
        <w:t xml:space="preserve"> </w:t>
      </w:r>
      <w:r w:rsidR="00044058" w:rsidRPr="00D96636">
        <w:t>Pop</w:t>
      </w:r>
      <w:r w:rsidR="00044058">
        <w:t>pendieck</w:t>
      </w:r>
      <w:r w:rsidR="00D5396C">
        <w:t>s</w:t>
      </w:r>
      <w:r w:rsidR="00044058" w:rsidRPr="00D96636">
        <w:t xml:space="preserve"> </w:t>
      </w:r>
      <w:r w:rsidR="00044058">
        <w:t>i</w:t>
      </w:r>
      <w:r w:rsidR="00D96636" w:rsidRPr="00D96636">
        <w:t>dentify</w:t>
      </w:r>
      <w:r w:rsidR="001D27A3">
        <w:t xml:space="preserve"> </w:t>
      </w:r>
      <w:r w:rsidR="00D96636" w:rsidRPr="00D96636">
        <w:t>seven</w:t>
      </w:r>
      <w:r w:rsidR="001D27A3">
        <w:t xml:space="preserve"> </w:t>
      </w:r>
      <w:r w:rsidR="00D96636" w:rsidRPr="00D96636">
        <w:t>principles</w:t>
      </w:r>
      <w:r w:rsidR="001D27A3">
        <w:t xml:space="preserve"> </w:t>
      </w:r>
      <w:r w:rsidR="00D96636" w:rsidRPr="00D96636">
        <w:t>for</w:t>
      </w:r>
      <w:r w:rsidR="001D27A3">
        <w:t xml:space="preserve"> </w:t>
      </w:r>
      <w:r w:rsidR="008F1277">
        <w:t>Lean</w:t>
      </w:r>
      <w:r w:rsidR="001D27A3">
        <w:t xml:space="preserve"> </w:t>
      </w:r>
      <w:r w:rsidR="00D96636" w:rsidRPr="00D96636">
        <w:t>software</w:t>
      </w:r>
      <w:r w:rsidR="001D27A3">
        <w:t xml:space="preserve"> </w:t>
      </w:r>
      <w:r w:rsidR="00D96636" w:rsidRPr="00D96636">
        <w:t>development.</w:t>
      </w:r>
    </w:p>
    <w:p w14:paraId="444E16DB" w14:textId="77777777" w:rsidR="00044058" w:rsidRDefault="00D96636" w:rsidP="00044058">
      <w:pPr>
        <w:pStyle w:val="cpPoint"/>
      </w:pPr>
      <w:r w:rsidRPr="00D96636">
        <w:t>Eliminate</w:t>
      </w:r>
      <w:r w:rsidR="001D27A3">
        <w:t xml:space="preserve"> </w:t>
      </w:r>
      <w:r w:rsidR="00044058">
        <w:t>waste</w:t>
      </w:r>
    </w:p>
    <w:p w14:paraId="111542F6" w14:textId="08E13D91" w:rsidR="00044058" w:rsidRDefault="007D4EEA" w:rsidP="00044058">
      <w:pPr>
        <w:pStyle w:val="cpPoint"/>
      </w:pPr>
      <w:r>
        <w:t>B</w:t>
      </w:r>
      <w:r w:rsidR="00D96636" w:rsidRPr="00D96636">
        <w:t>uild</w:t>
      </w:r>
      <w:r w:rsidR="001D27A3">
        <w:t xml:space="preserve"> </w:t>
      </w:r>
      <w:r w:rsidR="00D96636" w:rsidRPr="00D96636">
        <w:t>quality</w:t>
      </w:r>
      <w:r w:rsidR="001D27A3">
        <w:t xml:space="preserve"> </w:t>
      </w:r>
      <w:r w:rsidR="00044058">
        <w:t>in</w:t>
      </w:r>
    </w:p>
    <w:p w14:paraId="360F569D" w14:textId="5A517340" w:rsidR="00044058" w:rsidRDefault="007D4EEA" w:rsidP="00044058">
      <w:pPr>
        <w:pStyle w:val="cpPoint"/>
      </w:pPr>
      <w:r>
        <w:t>C</w:t>
      </w:r>
      <w:r w:rsidR="00D96636" w:rsidRPr="00D96636">
        <w:t>reate</w:t>
      </w:r>
      <w:r w:rsidR="001D27A3">
        <w:t xml:space="preserve"> </w:t>
      </w:r>
      <w:r w:rsidR="00044058">
        <w:t>knowledge</w:t>
      </w:r>
    </w:p>
    <w:p w14:paraId="5423C8F6" w14:textId="220542F1" w:rsidR="00044058" w:rsidRDefault="007D4EEA" w:rsidP="00044058">
      <w:pPr>
        <w:pStyle w:val="cpPoint"/>
      </w:pPr>
      <w:r>
        <w:t>D</w:t>
      </w:r>
      <w:r w:rsidR="00D96636" w:rsidRPr="00D96636">
        <w:t>iffer</w:t>
      </w:r>
      <w:r w:rsidR="001D27A3">
        <w:t xml:space="preserve"> </w:t>
      </w:r>
      <w:r w:rsidR="00044058">
        <w:t>commitment</w:t>
      </w:r>
    </w:p>
    <w:p w14:paraId="630CC0FF" w14:textId="11852A64" w:rsidR="00044058" w:rsidRDefault="007D4EEA" w:rsidP="00044058">
      <w:pPr>
        <w:pStyle w:val="cpPoint"/>
      </w:pPr>
      <w:r>
        <w:t>D</w:t>
      </w:r>
      <w:r w:rsidR="00D96636" w:rsidRPr="00D96636">
        <w:t>eliver</w:t>
      </w:r>
      <w:r w:rsidR="001D27A3">
        <w:t xml:space="preserve"> </w:t>
      </w:r>
      <w:r w:rsidR="00044058">
        <w:t>fast</w:t>
      </w:r>
    </w:p>
    <w:p w14:paraId="78B06E17" w14:textId="7B257694" w:rsidR="00044058" w:rsidRDefault="007D4EEA" w:rsidP="00044058">
      <w:pPr>
        <w:pStyle w:val="cpPoint"/>
      </w:pPr>
      <w:r>
        <w:t>Re</w:t>
      </w:r>
      <w:r w:rsidR="00D96636" w:rsidRPr="00D96636">
        <w:t>spect</w:t>
      </w:r>
      <w:r w:rsidR="001D27A3">
        <w:t xml:space="preserve"> </w:t>
      </w:r>
      <w:r w:rsidR="00D96636" w:rsidRPr="00D96636">
        <w:t>people</w:t>
      </w:r>
    </w:p>
    <w:p w14:paraId="3A00EE25" w14:textId="103231CF" w:rsidR="00044058" w:rsidRDefault="007D4EEA" w:rsidP="00044058">
      <w:pPr>
        <w:pStyle w:val="cpPoint"/>
      </w:pPr>
      <w:r>
        <w:t>Op</w:t>
      </w:r>
      <w:r w:rsidR="00D96636" w:rsidRPr="00D96636">
        <w:t>timize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whole.</w:t>
      </w:r>
    </w:p>
    <w:p w14:paraId="0152CDC9" w14:textId="77777777" w:rsidR="00044058" w:rsidRDefault="00044058" w:rsidP="00044058">
      <w:pPr>
        <w:pStyle w:val="cpPoint"/>
        <w:numPr>
          <w:ilvl w:val="0"/>
          <w:numId w:val="0"/>
        </w:numPr>
        <w:ind w:left="1644" w:hanging="360"/>
      </w:pPr>
    </w:p>
    <w:p w14:paraId="5EE511DE" w14:textId="50BCDD14" w:rsidR="00D96636" w:rsidRPr="00D96636" w:rsidRDefault="00D96636" w:rsidP="00044058">
      <w:pPr>
        <w:pStyle w:val="cpParagraph"/>
      </w:pPr>
      <w:r w:rsidRPr="00D96636">
        <w:t>We're</w:t>
      </w:r>
      <w:r w:rsidR="001D27A3">
        <w:t xml:space="preserve"> </w:t>
      </w:r>
      <w:r w:rsidRPr="00D96636">
        <w:t>going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talk</w:t>
      </w:r>
      <w:r w:rsidR="001D27A3">
        <w:t xml:space="preserve"> </w:t>
      </w:r>
      <w:r w:rsidRPr="00D96636">
        <w:t>about</w:t>
      </w:r>
      <w:r w:rsidR="001D27A3">
        <w:t xml:space="preserve"> </w:t>
      </w:r>
      <w:r w:rsidRPr="00D96636">
        <w:t>all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these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how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apply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real</w:t>
      </w:r>
      <w:r w:rsidR="001D27A3">
        <w:t xml:space="preserve"> </w:t>
      </w:r>
      <w:r w:rsidRPr="00D96636">
        <w:t>world.</w:t>
      </w:r>
    </w:p>
    <w:p w14:paraId="14EB4B7E" w14:textId="1CBB7170" w:rsidR="00D96636" w:rsidRPr="00D96636" w:rsidRDefault="00D96636" w:rsidP="00D5396C">
      <w:pPr>
        <w:pStyle w:val="Heading2"/>
      </w:pPr>
      <w:r w:rsidRPr="00D96636">
        <w:t>What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Waste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Software?</w:t>
      </w:r>
    </w:p>
    <w:p w14:paraId="775DBD1E" w14:textId="77777777" w:rsidR="00B56097" w:rsidRDefault="00F30B62" w:rsidP="000A236C">
      <w:pPr>
        <w:pStyle w:val="cpParagraph"/>
      </w:pPr>
      <w:r>
        <w:t>W</w:t>
      </w:r>
      <w:r w:rsidR="00D96636" w:rsidRPr="00D96636">
        <w:t>aste,</w:t>
      </w:r>
      <w:r w:rsidR="001D27A3">
        <w:t xml:space="preserve"> </w:t>
      </w:r>
      <w:r w:rsidR="00D96636" w:rsidRPr="00D96636">
        <w:t>by</w:t>
      </w:r>
      <w:r w:rsidR="001D27A3">
        <w:t xml:space="preserve"> </w:t>
      </w:r>
      <w:r w:rsidR="00D96636" w:rsidRPr="00D96636">
        <w:t>definition,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something</w:t>
      </w:r>
      <w:r w:rsidR="001D27A3">
        <w:t xml:space="preserve"> </w:t>
      </w:r>
      <w:r w:rsidR="00D96636" w:rsidRPr="00D96636">
        <w:t>we</w:t>
      </w:r>
      <w:r w:rsidR="001D27A3">
        <w:t xml:space="preserve"> </w:t>
      </w:r>
      <w:r w:rsidR="00D96636" w:rsidRPr="00D96636">
        <w:t>don't</w:t>
      </w:r>
      <w:r w:rsidR="001D27A3">
        <w:t xml:space="preserve"> </w:t>
      </w:r>
      <w:r w:rsidR="00D96636" w:rsidRPr="00D96636">
        <w:t>want.</w:t>
      </w:r>
      <w:r w:rsidR="00B56097">
        <w:t xml:space="preserve"> </w:t>
      </w:r>
      <w:r w:rsidR="00D96636" w:rsidRPr="00D96636">
        <w:t>If</w:t>
      </w:r>
      <w:r w:rsidR="001D27A3">
        <w:t xml:space="preserve"> </w:t>
      </w:r>
      <w:r w:rsidR="00D96636" w:rsidRPr="00D96636">
        <w:t>we</w:t>
      </w:r>
      <w:r w:rsidR="001D27A3">
        <w:t xml:space="preserve"> </w:t>
      </w:r>
      <w:r w:rsidR="00D96636" w:rsidRPr="00D96636">
        <w:t>wanted,</w:t>
      </w:r>
      <w:r w:rsidR="001D27A3">
        <w:t xml:space="preserve"> </w:t>
      </w:r>
      <w:r w:rsidR="00D96636" w:rsidRPr="00D96636">
        <w:t>it</w:t>
      </w:r>
      <w:r w:rsidR="001D27A3">
        <w:t xml:space="preserve"> </w:t>
      </w:r>
      <w:r w:rsidR="00D96636" w:rsidRPr="00D96636">
        <w:t>wouldn't</w:t>
      </w:r>
      <w:r w:rsidR="001D27A3">
        <w:t xml:space="preserve"> </w:t>
      </w:r>
      <w:r w:rsidR="00D96636" w:rsidRPr="00D96636">
        <w:t>be</w:t>
      </w:r>
      <w:r w:rsidR="001D27A3">
        <w:t xml:space="preserve"> </w:t>
      </w:r>
      <w:r w:rsidR="00D96636" w:rsidRPr="00D96636">
        <w:t>waste.</w:t>
      </w:r>
    </w:p>
    <w:p w14:paraId="2763DA44" w14:textId="77777777" w:rsidR="00B56097" w:rsidRDefault="00D96636" w:rsidP="000A236C">
      <w:pPr>
        <w:pStyle w:val="cpParagraph"/>
      </w:pPr>
      <w:r w:rsidRPr="00D96636">
        <w:t>But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meaning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waste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entirely</w:t>
      </w:r>
      <w:r w:rsidR="001D27A3">
        <w:t xml:space="preserve"> </w:t>
      </w:r>
      <w:r w:rsidRPr="00D96636">
        <w:t>obvious.</w:t>
      </w:r>
    </w:p>
    <w:p w14:paraId="0634F975" w14:textId="77777777" w:rsidR="00B56097" w:rsidRDefault="00D96636" w:rsidP="00B56097">
      <w:pPr>
        <w:pStyle w:val="cpPoint"/>
      </w:pPr>
      <w:r w:rsidRPr="00D96636">
        <w:t>Is</w:t>
      </w:r>
      <w:r w:rsidR="001D27A3">
        <w:t xml:space="preserve"> </w:t>
      </w:r>
      <w:r w:rsidRPr="00D96636">
        <w:t>spending</w:t>
      </w:r>
      <w:r w:rsidR="001D27A3">
        <w:t xml:space="preserve"> </w:t>
      </w:r>
      <w:r w:rsidRPr="00D96636">
        <w:t>more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tool</w:t>
      </w:r>
      <w:r w:rsidR="00B56097">
        <w:t>s</w:t>
      </w:r>
      <w:r w:rsidR="001D27A3">
        <w:t xml:space="preserve"> </w:t>
      </w:r>
      <w:r w:rsidR="00B56097">
        <w:t>w</w:t>
      </w:r>
      <w:r w:rsidRPr="00D96636">
        <w:t>aste</w:t>
      </w:r>
      <w:r w:rsidR="00B56097">
        <w:t>?</w:t>
      </w:r>
    </w:p>
    <w:p w14:paraId="1EC61F32" w14:textId="6AAAA6E3" w:rsidR="00B56097" w:rsidRDefault="00B56097" w:rsidP="00B56097">
      <w:pPr>
        <w:pStyle w:val="cpPoint"/>
      </w:pPr>
      <w:r>
        <w:t>I</w:t>
      </w:r>
      <w:r w:rsidR="00D96636" w:rsidRPr="00D96636">
        <w:t>s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time</w:t>
      </w:r>
      <w:r w:rsidR="001D27A3">
        <w:t xml:space="preserve"> </w:t>
      </w:r>
      <w:r w:rsidR="00D96636" w:rsidRPr="00D96636">
        <w:t>spent</w:t>
      </w:r>
      <w:r w:rsidR="001D27A3">
        <w:t xml:space="preserve"> </w:t>
      </w:r>
      <w:r w:rsidR="00D96636" w:rsidRPr="00D96636">
        <w:t>generating</w:t>
      </w:r>
      <w:r w:rsidR="001D27A3">
        <w:t xml:space="preserve"> </w:t>
      </w:r>
      <w:r w:rsidR="00D96636" w:rsidRPr="00D96636">
        <w:t>documentation</w:t>
      </w:r>
      <w:r>
        <w:t>,</w:t>
      </w:r>
      <w:r w:rsidR="001D27A3">
        <w:t xml:space="preserve"> </w:t>
      </w:r>
      <w:r w:rsidR="00D96636" w:rsidRPr="00D96636">
        <w:t>when</w:t>
      </w:r>
      <w:r w:rsidR="001D27A3">
        <w:t xml:space="preserve"> </w:t>
      </w:r>
      <w:r w:rsidR="00D96636" w:rsidRPr="00D96636">
        <w:t>it</w:t>
      </w:r>
      <w:r w:rsidR="001D27A3">
        <w:t xml:space="preserve"> </w:t>
      </w:r>
      <w:r w:rsidR="00D96636" w:rsidRPr="00D96636">
        <w:t>might</w:t>
      </w:r>
      <w:r w:rsidR="001D27A3">
        <w:t xml:space="preserve"> </w:t>
      </w:r>
      <w:r w:rsidR="00D96636" w:rsidRPr="00D96636">
        <w:t>change</w:t>
      </w:r>
      <w:r>
        <w:t>,</w:t>
      </w:r>
      <w:r w:rsidR="001D27A3">
        <w:t xml:space="preserve"> </w:t>
      </w:r>
      <w:r w:rsidR="00D96636" w:rsidRPr="00D96636">
        <w:t>waste</w:t>
      </w:r>
      <w:r>
        <w:t>?</w:t>
      </w:r>
    </w:p>
    <w:p w14:paraId="6D329BFC" w14:textId="77777777" w:rsidR="00B56097" w:rsidRDefault="00B56097" w:rsidP="00B56097">
      <w:pPr>
        <w:pStyle w:val="cpPoint"/>
        <w:numPr>
          <w:ilvl w:val="0"/>
          <w:numId w:val="0"/>
        </w:numPr>
        <w:ind w:left="1644" w:hanging="360"/>
      </w:pPr>
    </w:p>
    <w:p w14:paraId="5B840091" w14:textId="3493C807" w:rsidR="00B56097" w:rsidRDefault="00A1532C" w:rsidP="00B56097">
      <w:pPr>
        <w:pStyle w:val="cpParagraph"/>
      </w:pPr>
      <w:r w:rsidRPr="00D96636">
        <w:t>Again,</w:t>
      </w:r>
      <w:r w:rsidR="00B56097">
        <w:t xml:space="preserve"> a</w:t>
      </w:r>
      <w:r w:rsidR="00D96636" w:rsidRPr="00D96636">
        <w:t>ntithesis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useful</w:t>
      </w:r>
      <w:r w:rsidR="001D27A3">
        <w:t xml:space="preserve"> </w:t>
      </w:r>
      <w:r w:rsidR="00D96636" w:rsidRPr="00D96636">
        <w:t>tool</w:t>
      </w:r>
      <w:r w:rsidR="001D27A3">
        <w:t xml:space="preserve"> </w:t>
      </w:r>
      <w:r w:rsidR="00D96636" w:rsidRPr="00D96636">
        <w:t>here.</w:t>
      </w:r>
      <w:r w:rsidR="00B56097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opposite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waste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value</w:t>
      </w:r>
      <w:r w:rsidR="00B56097">
        <w:t>.</w:t>
      </w:r>
      <w:r w:rsidR="001D27A3">
        <w:t xml:space="preserve"> </w:t>
      </w:r>
      <w:r w:rsidRPr="00D96636">
        <w:t>So,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job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identifying</w:t>
      </w:r>
      <w:r w:rsidR="001D27A3">
        <w:t xml:space="preserve"> </w:t>
      </w:r>
      <w:r w:rsidR="00D96636" w:rsidRPr="00D96636">
        <w:t>waste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job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identifying</w:t>
      </w:r>
      <w:r w:rsidR="001D27A3">
        <w:t xml:space="preserve"> </w:t>
      </w:r>
      <w:r w:rsidR="00D96636" w:rsidRPr="00D96636">
        <w:t>value</w:t>
      </w:r>
      <w:r w:rsidR="00B56097">
        <w:t>.</w:t>
      </w:r>
    </w:p>
    <w:p w14:paraId="274C98B7" w14:textId="4D648EEE" w:rsidR="00B56097" w:rsidRDefault="00B56097" w:rsidP="00B56097">
      <w:pPr>
        <w:pStyle w:val="cpParagraph"/>
      </w:pPr>
      <w:r>
        <w:t>I</w:t>
      </w:r>
      <w:r w:rsidR="00D96636" w:rsidRPr="00D96636">
        <w:t>n</w:t>
      </w:r>
      <w:r w:rsidR="001D27A3">
        <w:t xml:space="preserve"> </w:t>
      </w:r>
      <w:r w:rsidR="00D96636" w:rsidRPr="00D96636">
        <w:t>my</w:t>
      </w:r>
      <w:r w:rsidR="001D27A3">
        <w:t xml:space="preserve"> </w:t>
      </w:r>
      <w:r w:rsidR="00D96636" w:rsidRPr="00D96636">
        <w:t>war</w:t>
      </w:r>
      <w:r w:rsidR="001D27A3">
        <w:t xml:space="preserve"> </w:t>
      </w:r>
      <w:r w:rsidR="00D96636" w:rsidRPr="00D96636">
        <w:t>stories</w:t>
      </w:r>
      <w:r w:rsidR="001D27A3">
        <w:t xml:space="preserve"> </w:t>
      </w:r>
      <w:r w:rsidR="00D96636" w:rsidRPr="00D96636">
        <w:t>from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first</w:t>
      </w:r>
      <w:r w:rsidR="001D27A3">
        <w:t xml:space="preserve"> </w:t>
      </w:r>
      <w:r w:rsidR="00D96636" w:rsidRPr="00D96636">
        <w:t>section</w:t>
      </w:r>
      <w:r>
        <w:t>, c</w:t>
      </w:r>
      <w:r w:rsidR="00D96636" w:rsidRPr="00D96636">
        <w:t>learly,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enterprises</w:t>
      </w:r>
      <w:r w:rsidR="001D27A3">
        <w:t xml:space="preserve"> </w:t>
      </w:r>
      <w:r w:rsidR="00D96636" w:rsidRPr="00D96636">
        <w:t>I</w:t>
      </w:r>
      <w:r w:rsidR="001D27A3">
        <w:t xml:space="preserve"> </w:t>
      </w:r>
      <w:r w:rsidR="00D96636" w:rsidRPr="00D96636">
        <w:t>mentioned</w:t>
      </w:r>
      <w:r w:rsidR="001D27A3">
        <w:t xml:space="preserve"> </w:t>
      </w:r>
      <w:r w:rsidR="00D96636" w:rsidRPr="00D96636">
        <w:t>had</w:t>
      </w:r>
      <w:r w:rsidR="001D27A3">
        <w:t xml:space="preserve"> </w:t>
      </w:r>
      <w:r w:rsidR="00D96636" w:rsidRPr="00D96636">
        <w:t>not</w:t>
      </w:r>
      <w:r w:rsidR="001D27A3">
        <w:t xml:space="preserve"> </w:t>
      </w:r>
      <w:r w:rsidR="00D96636" w:rsidRPr="00D96636">
        <w:t>adequately</w:t>
      </w:r>
      <w:r w:rsidR="001D27A3">
        <w:t xml:space="preserve"> </w:t>
      </w:r>
      <w:r w:rsidR="00D96636" w:rsidRPr="00D96636">
        <w:t>done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job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identifying</w:t>
      </w:r>
      <w:r w:rsidR="001D27A3">
        <w:t xml:space="preserve"> </w:t>
      </w:r>
      <w:r w:rsidR="00D96636" w:rsidRPr="00D96636">
        <w:t>value</w:t>
      </w:r>
      <w:r w:rsidR="00780D3F">
        <w:t>.</w:t>
      </w:r>
    </w:p>
    <w:p w14:paraId="59DED5D3" w14:textId="77777777" w:rsidR="00B56097" w:rsidRDefault="00B56097" w:rsidP="00B56097">
      <w:pPr>
        <w:pStyle w:val="cpParagraph"/>
      </w:pPr>
      <w:r>
        <w:t>I</w:t>
      </w:r>
      <w:r w:rsidR="00D96636" w:rsidRPr="00D96636">
        <w:t>n</w:t>
      </w:r>
      <w:r w:rsidR="001D27A3">
        <w:t xml:space="preserve"> </w:t>
      </w:r>
      <w:r w:rsidR="00D96636" w:rsidRPr="00D96636">
        <w:t>manufacturing</w:t>
      </w:r>
      <w:r>
        <w:t xml:space="preserve"> </w:t>
      </w:r>
      <w:r w:rsidR="00D96636" w:rsidRPr="00D96636">
        <w:t>O</w:t>
      </w:r>
      <w:r>
        <w:t>h</w:t>
      </w:r>
      <w:r w:rsidR="00D96636" w:rsidRPr="00D96636">
        <w:t>no</w:t>
      </w:r>
      <w:r w:rsidR="001D27A3">
        <w:t xml:space="preserve"> </w:t>
      </w:r>
      <w:r w:rsidR="00D96636" w:rsidRPr="00D96636">
        <w:t>regarded</w:t>
      </w:r>
      <w:r w:rsidR="001D27A3">
        <w:t xml:space="preserve"> </w:t>
      </w:r>
      <w:r w:rsidR="00D96636" w:rsidRPr="00D96636">
        <w:t>inventory</w:t>
      </w:r>
      <w:r w:rsidR="001D27A3">
        <w:t xml:space="preserve"> </w:t>
      </w:r>
      <w:r w:rsidR="00D96636" w:rsidRPr="00D96636">
        <w:t>kept</w:t>
      </w:r>
      <w:r w:rsidR="001D27A3">
        <w:t xml:space="preserve"> </w:t>
      </w:r>
      <w:r>
        <w:t>“</w:t>
      </w:r>
      <w:r w:rsidR="00D96636" w:rsidRPr="00D96636">
        <w:t>just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case</w:t>
      </w:r>
      <w:r>
        <w:t>”</w:t>
      </w:r>
      <w:r w:rsidR="001D27A3">
        <w:t xml:space="preserve"> </w:t>
      </w:r>
      <w:r w:rsidR="00D96636" w:rsidRPr="00D96636">
        <w:t>as</w:t>
      </w:r>
      <w:r w:rsidR="001D27A3">
        <w:t xml:space="preserve"> </w:t>
      </w:r>
      <w:r w:rsidR="00D96636" w:rsidRPr="00D96636">
        <w:t>waste.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equivalent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this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software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partially</w:t>
      </w:r>
      <w:r w:rsidR="001D27A3">
        <w:t xml:space="preserve"> </w:t>
      </w:r>
      <w:r w:rsidR="00D96636" w:rsidRPr="00D96636">
        <w:t>completed</w:t>
      </w:r>
      <w:r w:rsidR="001D27A3">
        <w:t xml:space="preserve"> </w:t>
      </w:r>
      <w:r w:rsidR="00D96636" w:rsidRPr="00D96636">
        <w:t>features.</w:t>
      </w:r>
    </w:p>
    <w:p w14:paraId="0AE89A75" w14:textId="5354F050" w:rsidR="00B56097" w:rsidRDefault="00D96636" w:rsidP="00B56097">
      <w:pPr>
        <w:pStyle w:val="cpParagraph"/>
      </w:pPr>
      <w:r w:rsidRPr="00D96636">
        <w:t>This</w:t>
      </w:r>
      <w:r w:rsidR="001D27A3">
        <w:t xml:space="preserve"> </w:t>
      </w:r>
      <w:r w:rsidRPr="00D96636">
        <w:t>can</w:t>
      </w:r>
      <w:r w:rsidR="001D27A3">
        <w:t xml:space="preserve"> </w:t>
      </w:r>
      <w:r w:rsidR="00F21D45">
        <w:t>a</w:t>
      </w:r>
      <w:r w:rsidRPr="00D96636">
        <w:t>rise</w:t>
      </w:r>
      <w:r w:rsidR="001D27A3">
        <w:t xml:space="preserve"> </w:t>
      </w:r>
      <w:r w:rsidRPr="00D96636">
        <w:t>from</w:t>
      </w:r>
      <w:r w:rsidR="001D27A3">
        <w:t xml:space="preserve"> </w:t>
      </w:r>
      <w:r w:rsidRPr="00D96636">
        <w:t>developers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being</w:t>
      </w:r>
      <w:r w:rsidR="001D27A3">
        <w:t xml:space="preserve"> </w:t>
      </w:r>
      <w:r w:rsidRPr="00D96636">
        <w:t>allowed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focus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their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being</w:t>
      </w:r>
      <w:r w:rsidR="001D27A3">
        <w:t xml:space="preserve"> </w:t>
      </w:r>
      <w:r w:rsidRPr="00D96636">
        <w:t>constantly</w:t>
      </w:r>
      <w:r w:rsidR="001D27A3">
        <w:t xml:space="preserve"> </w:t>
      </w:r>
      <w:r w:rsidRPr="00D96636">
        <w:t>pulled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new</w:t>
      </w:r>
      <w:r w:rsidR="001D27A3">
        <w:t xml:space="preserve"> </w:t>
      </w:r>
      <w:r w:rsidRPr="00D96636">
        <w:t>directions</w:t>
      </w:r>
      <w:r w:rsidR="001D27A3">
        <w:t xml:space="preserve"> </w:t>
      </w:r>
      <w:r w:rsidRPr="00D96636">
        <w:t>by</w:t>
      </w:r>
      <w:r w:rsidR="001D27A3">
        <w:t xml:space="preserve"> </w:t>
      </w:r>
      <w:r w:rsidRPr="00D96636">
        <w:t>new</w:t>
      </w:r>
      <w:r w:rsidR="001D27A3">
        <w:t xml:space="preserve"> </w:t>
      </w:r>
      <w:r w:rsidRPr="00D96636">
        <w:t>requirements.</w:t>
      </w:r>
    </w:p>
    <w:p w14:paraId="09B17581" w14:textId="08D87339" w:rsidR="00206C7B" w:rsidRDefault="00D96636" w:rsidP="00B56097">
      <w:pPr>
        <w:pStyle w:val="cpParagraph"/>
      </w:pPr>
      <w:r w:rsidRPr="00D96636">
        <w:t>And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other</w:t>
      </w:r>
      <w:r w:rsidR="001D27A3">
        <w:t xml:space="preserve"> </w:t>
      </w:r>
      <w:r w:rsidRPr="00D96636">
        <w:t>end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scale,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arise</w:t>
      </w:r>
      <w:r w:rsidR="001D27A3">
        <w:t xml:space="preserve"> </w:t>
      </w:r>
      <w:r w:rsidRPr="00D96636">
        <w:t>from</w:t>
      </w:r>
      <w:r w:rsidR="001D27A3">
        <w:t xml:space="preserve"> </w:t>
      </w:r>
      <w:r w:rsidR="00206C7B">
        <w:t>“</w:t>
      </w:r>
      <w:r w:rsidRPr="00D96636">
        <w:t>gold</w:t>
      </w:r>
      <w:r w:rsidR="001D27A3">
        <w:t xml:space="preserve"> </w:t>
      </w:r>
      <w:r w:rsidRPr="00D96636">
        <w:t>plating</w:t>
      </w:r>
      <w:r w:rsidR="00206C7B">
        <w:t>”</w:t>
      </w:r>
      <w:r w:rsidRPr="00D96636">
        <w:t>,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practice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adding</w:t>
      </w:r>
      <w:r w:rsidR="001D27A3">
        <w:t xml:space="preserve"> </w:t>
      </w:r>
      <w:r w:rsidRPr="00D96636">
        <w:t>features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aren't</w:t>
      </w:r>
      <w:r w:rsidR="001D27A3">
        <w:t xml:space="preserve"> </w:t>
      </w:r>
      <w:r w:rsidRPr="00D96636">
        <w:t>really</w:t>
      </w:r>
      <w:r w:rsidR="001D27A3">
        <w:t xml:space="preserve"> </w:t>
      </w:r>
      <w:r w:rsidRPr="00D96636">
        <w:t>required</w:t>
      </w:r>
      <w:r w:rsidR="001D27A3">
        <w:t xml:space="preserve"> </w:t>
      </w:r>
      <w:r w:rsidRPr="00D96636">
        <w:t>just</w:t>
      </w:r>
      <w:r w:rsidR="001D27A3">
        <w:t xml:space="preserve"> </w:t>
      </w:r>
      <w:r w:rsidRPr="00D96636">
        <w:t>because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time</w:t>
      </w:r>
      <w:r w:rsidR="00206C7B">
        <w:t xml:space="preserve"> a</w:t>
      </w:r>
      <w:r w:rsidRPr="00D96636">
        <w:t>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end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schedule</w:t>
      </w:r>
      <w:r w:rsidR="00206C7B">
        <w:t>.</w:t>
      </w:r>
    </w:p>
    <w:p w14:paraId="6C69C582" w14:textId="3B8C236C" w:rsidR="00206C7B" w:rsidRDefault="00D96636" w:rsidP="00B56097">
      <w:pPr>
        <w:pStyle w:val="cpParagraph"/>
      </w:pPr>
      <w:r w:rsidRPr="00D96636">
        <w:t>I</w:t>
      </w:r>
      <w:r w:rsidR="001D27A3">
        <w:t xml:space="preserve"> </w:t>
      </w:r>
      <w:r w:rsidRPr="00D96636">
        <w:t>worked</w:t>
      </w:r>
      <w:r w:rsidR="001D27A3">
        <w:t xml:space="preserve"> </w:t>
      </w:r>
      <w:r w:rsidRPr="00D96636">
        <w:t>at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company</w:t>
      </w:r>
      <w:r w:rsidR="001D27A3">
        <w:t xml:space="preserve"> </w:t>
      </w:r>
      <w:r w:rsidRPr="00D96636">
        <w:t>where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package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transformed</w:t>
      </w:r>
      <w:r w:rsidR="001D27A3">
        <w:t xml:space="preserve"> </w:t>
      </w:r>
      <w:r w:rsidR="00206C7B">
        <w:t>W</w:t>
      </w:r>
      <w:r w:rsidRPr="00D96636">
        <w:t>ord</w:t>
      </w:r>
      <w:r w:rsidR="001D27A3">
        <w:t xml:space="preserve"> </w:t>
      </w:r>
      <w:r w:rsidRPr="00D96636">
        <w:t>documents</w:t>
      </w:r>
      <w:r w:rsidR="001D27A3">
        <w:t xml:space="preserve"> </w:t>
      </w:r>
      <w:r w:rsidRPr="00D96636">
        <w:t>into</w:t>
      </w:r>
      <w:r w:rsidR="001D27A3">
        <w:t xml:space="preserve"> </w:t>
      </w:r>
      <w:r w:rsidRPr="00D96636">
        <w:t>Web</w:t>
      </w:r>
      <w:r w:rsidR="001D27A3">
        <w:t xml:space="preserve"> </w:t>
      </w:r>
      <w:r w:rsidRPr="00D96636">
        <w:t>pages,</w:t>
      </w:r>
      <w:r w:rsidR="001D27A3">
        <w:t xml:space="preserve"> </w:t>
      </w:r>
      <w:r w:rsidRPr="00D96636">
        <w:t>along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some</w:t>
      </w:r>
      <w:r w:rsidR="001D27A3">
        <w:t xml:space="preserve"> </w:t>
      </w:r>
      <w:r w:rsidRPr="00D96636">
        <w:t>transformation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content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different</w:t>
      </w:r>
      <w:r w:rsidR="001D27A3">
        <w:t xml:space="preserve"> </w:t>
      </w:r>
      <w:r w:rsidRPr="00D96636">
        <w:t>security</w:t>
      </w:r>
      <w:r w:rsidR="001D27A3">
        <w:t xml:space="preserve"> </w:t>
      </w:r>
      <w:r w:rsidRPr="00D96636">
        <w:t>levels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groups</w:t>
      </w:r>
      <w:r w:rsidR="00206C7B">
        <w:t>.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argued</w:t>
      </w:r>
      <w:r w:rsidR="001D27A3">
        <w:t xml:space="preserve"> </w:t>
      </w:r>
      <w:r w:rsidRPr="00D96636">
        <w:t>passionately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a</w:t>
      </w:r>
      <w:r w:rsidR="00206C7B">
        <w:t xml:space="preserve"> R</w:t>
      </w:r>
      <w:r w:rsidRPr="00D96636">
        <w:t>est</w:t>
      </w:r>
      <w:r w:rsidR="00206C7B">
        <w:t>-</w:t>
      </w:r>
      <w:r w:rsidRPr="00D96636">
        <w:t>API</w:t>
      </w:r>
      <w:r w:rsidR="00206C7B">
        <w:t xml:space="preserve">, </w:t>
      </w:r>
      <w:r w:rsidRPr="00D96636">
        <w:t>so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deploy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server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our</w:t>
      </w:r>
      <w:r w:rsidR="001D27A3">
        <w:t xml:space="preserve"> </w:t>
      </w:r>
      <w:r w:rsidRPr="00D96636">
        <w:t>customers.</w:t>
      </w:r>
    </w:p>
    <w:p w14:paraId="70D7DA6B" w14:textId="21D1F0E1" w:rsidR="00206C7B" w:rsidRDefault="00D96636" w:rsidP="00B56097">
      <w:pPr>
        <w:pStyle w:val="cpParagraph"/>
      </w:pPr>
      <w:r w:rsidRPr="00D96636">
        <w:t>And</w:t>
      </w:r>
      <w:r w:rsidR="001D27A3">
        <w:t xml:space="preserve"> </w:t>
      </w:r>
      <w:r w:rsidRPr="00D96636">
        <w:t>then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just</w:t>
      </w:r>
      <w:r w:rsidR="001D27A3">
        <w:t xml:space="preserve"> </w:t>
      </w:r>
      <w:r w:rsidRPr="00D96636">
        <w:t>make</w:t>
      </w:r>
      <w:r w:rsidR="001D27A3">
        <w:t xml:space="preserve"> </w:t>
      </w:r>
      <w:r w:rsidRPr="00D96636">
        <w:t>simple</w:t>
      </w:r>
      <w:r w:rsidR="001D27A3">
        <w:t xml:space="preserve"> </w:t>
      </w:r>
      <w:r w:rsidRPr="00D96636">
        <w:t>API</w:t>
      </w:r>
      <w:r w:rsidR="001D27A3">
        <w:t xml:space="preserve"> </w:t>
      </w:r>
      <w:r w:rsidRPr="00D96636">
        <w:t>calls</w:t>
      </w:r>
      <w:r w:rsidR="001D27A3">
        <w:t xml:space="preserve"> </w:t>
      </w:r>
      <w:r w:rsidRPr="00D96636">
        <w:t>into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and</w:t>
      </w:r>
      <w:r w:rsidR="001D27A3">
        <w:t xml:space="preserve"> </w:t>
      </w:r>
      <w:r w:rsidR="00780D3F">
        <w:t>e</w:t>
      </w:r>
      <w:r w:rsidR="00206C7B">
        <w:t>m</w:t>
      </w:r>
      <w:r w:rsidRPr="00D96636">
        <w:t>bed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content</w:t>
      </w:r>
      <w:r w:rsidR="001D27A3">
        <w:t xml:space="preserve"> </w:t>
      </w:r>
      <w:r w:rsidRPr="00D96636">
        <w:t>directly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their</w:t>
      </w:r>
      <w:r w:rsidR="001D27A3">
        <w:t xml:space="preserve"> </w:t>
      </w:r>
      <w:r w:rsidRPr="00D96636">
        <w:t>company</w:t>
      </w:r>
      <w:r w:rsidR="001D27A3">
        <w:t xml:space="preserve"> </w:t>
      </w:r>
      <w:r w:rsidRPr="00D96636">
        <w:t>websites.</w:t>
      </w:r>
    </w:p>
    <w:p w14:paraId="26F9A96E" w14:textId="71E4AEFF" w:rsidR="00206C7B" w:rsidRDefault="00206C7B" w:rsidP="00206C7B">
      <w:pPr>
        <w:pStyle w:val="cpParagraph"/>
      </w:pPr>
      <w:r>
        <w:t>It</w:t>
      </w:r>
      <w:r w:rsidR="001D27A3">
        <w:t xml:space="preserve"> </w:t>
      </w:r>
      <w:r w:rsidR="00D96636" w:rsidRPr="00D96636">
        <w:t>was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good</w:t>
      </w:r>
      <w:r w:rsidR="001D27A3">
        <w:t xml:space="preserve"> </w:t>
      </w:r>
      <w:r w:rsidR="00D96636" w:rsidRPr="00D96636">
        <w:t>idea,</w:t>
      </w:r>
      <w:r w:rsidR="001D27A3">
        <w:t xml:space="preserve"> </w:t>
      </w:r>
      <w:r w:rsidR="00D96636" w:rsidRPr="00D96636">
        <w:t>but</w:t>
      </w:r>
      <w:r w:rsidR="001D27A3">
        <w:t xml:space="preserve"> </w:t>
      </w:r>
      <w:r w:rsidR="00D96636" w:rsidRPr="00D96636">
        <w:t>over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next</w:t>
      </w:r>
      <w:r w:rsidR="001D27A3">
        <w:t xml:space="preserve"> </w:t>
      </w:r>
      <w:r w:rsidR="00D96636" w:rsidRPr="00D96636">
        <w:t>eight</w:t>
      </w:r>
      <w:r w:rsidR="001D27A3">
        <w:t xml:space="preserve"> </w:t>
      </w:r>
      <w:r w:rsidR="00D96636" w:rsidRPr="00D96636">
        <w:t>years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I</w:t>
      </w:r>
      <w:r w:rsidR="001D27A3">
        <w:t xml:space="preserve"> </w:t>
      </w:r>
      <w:r w:rsidR="00D96636" w:rsidRPr="00D96636">
        <w:t>supported</w:t>
      </w:r>
      <w:r w:rsidR="001D27A3">
        <w:t xml:space="preserve"> </w:t>
      </w:r>
      <w:r w:rsidR="00D96636" w:rsidRPr="00D96636">
        <w:t>it.</w:t>
      </w:r>
      <w:r w:rsidR="001D27A3">
        <w:t xml:space="preserve"> </w:t>
      </w:r>
      <w:r w:rsidR="00D96636" w:rsidRPr="00D96636">
        <w:t>No</w:t>
      </w:r>
      <w:r w:rsidR="001D27A3">
        <w:t xml:space="preserve"> </w:t>
      </w:r>
      <w:r w:rsidR="00D96636" w:rsidRPr="00D96636">
        <w:t>customer</w:t>
      </w:r>
      <w:r w:rsidR="001D27A3">
        <w:t xml:space="preserve"> </w:t>
      </w:r>
      <w:r w:rsidR="00D96636" w:rsidRPr="00D96636">
        <w:t>ever</w:t>
      </w:r>
      <w:r w:rsidR="001D27A3">
        <w:t xml:space="preserve"> </w:t>
      </w:r>
      <w:r w:rsidR="00D96636" w:rsidRPr="00D96636">
        <w:t>used</w:t>
      </w:r>
      <w:r>
        <w:t xml:space="preserve"> it.</w:t>
      </w:r>
      <w:r w:rsidR="005B567F">
        <w:t xml:space="preserve"> </w:t>
      </w:r>
      <w:r>
        <w:t>N</w:t>
      </w:r>
      <w:r w:rsidR="00D96636" w:rsidRPr="00D96636">
        <w:t>ot</w:t>
      </w:r>
      <w:r w:rsidR="001D27A3">
        <w:t xml:space="preserve"> </w:t>
      </w:r>
      <w:r w:rsidR="00D96636" w:rsidRPr="00D96636">
        <w:t>even</w:t>
      </w:r>
      <w:r w:rsidR="001D27A3">
        <w:t xml:space="preserve"> </w:t>
      </w:r>
      <w:r w:rsidR="00D96636" w:rsidRPr="00D96636">
        <w:t>on</w:t>
      </w:r>
      <w:r>
        <w:t>c</w:t>
      </w:r>
      <w:r w:rsidR="00D96636" w:rsidRPr="00D96636">
        <w:t>e</w:t>
      </w:r>
      <w:r>
        <w:t>.</w:t>
      </w:r>
      <w:r w:rsidR="001D27A3">
        <w:t xml:space="preserve"> </w:t>
      </w:r>
      <w:r>
        <w:t>N</w:t>
      </w:r>
      <w:r w:rsidR="00D96636" w:rsidRPr="00D96636">
        <w:t>ot</w:t>
      </w:r>
      <w:r w:rsidR="001D27A3">
        <w:t xml:space="preserve"> </w:t>
      </w:r>
      <w:r w:rsidR="00D96636" w:rsidRPr="00D96636">
        <w:t>even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companies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were</w:t>
      </w:r>
      <w:r w:rsidR="001D27A3">
        <w:t xml:space="preserve"> </w:t>
      </w:r>
      <w:r w:rsidR="00D96636" w:rsidRPr="00D96636">
        <w:t>sophisticated</w:t>
      </w:r>
      <w:r w:rsidR="001D27A3">
        <w:t xml:space="preserve"> </w:t>
      </w:r>
      <w:r w:rsidR="00D96636" w:rsidRPr="00D96636">
        <w:t>enough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set</w:t>
      </w:r>
      <w:r w:rsidR="001D27A3">
        <w:t xml:space="preserve"> </w:t>
      </w:r>
      <w:r w:rsidR="00D96636" w:rsidRPr="00D96636">
        <w:t>up</w:t>
      </w:r>
      <w:r w:rsidR="001D27A3">
        <w:t xml:space="preserve"> </w:t>
      </w:r>
      <w:r w:rsidR="00D96636" w:rsidRPr="00D96636">
        <w:t>complex</w:t>
      </w:r>
      <w:r w:rsidR="001D27A3">
        <w:t xml:space="preserve"> </w:t>
      </w:r>
      <w:r w:rsidR="00D96636" w:rsidRPr="00D96636">
        <w:t>single</w:t>
      </w:r>
      <w:r w:rsidR="001D27A3">
        <w:t xml:space="preserve"> </w:t>
      </w:r>
      <w:r w:rsidR="00D96636" w:rsidRPr="00D96636">
        <w:lastRenderedPageBreak/>
        <w:t>sign</w:t>
      </w:r>
      <w:r>
        <w:t>-on</w:t>
      </w:r>
      <w:r w:rsidR="001D27A3">
        <w:t xml:space="preserve"> </w:t>
      </w:r>
      <w:r w:rsidR="00D96636" w:rsidRPr="00D96636">
        <w:t>applications</w:t>
      </w:r>
      <w:r w:rsidR="001D27A3">
        <w:t xml:space="preserve"> </w:t>
      </w:r>
      <w:r w:rsidR="00D96636" w:rsidRPr="00D96636">
        <w:t>with</w:t>
      </w:r>
      <w:r w:rsidR="001D27A3">
        <w:t xml:space="preserve"> </w:t>
      </w:r>
      <w:r w:rsidR="00D96636" w:rsidRPr="00D96636">
        <w:t>our</w:t>
      </w:r>
      <w:r w:rsidR="001D27A3">
        <w:t xml:space="preserve"> </w:t>
      </w:r>
      <w:r w:rsidR="00D96636" w:rsidRPr="00D96636">
        <w:t>systems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avoid</w:t>
      </w:r>
      <w:r w:rsidR="001D27A3">
        <w:t xml:space="preserve"> </w:t>
      </w:r>
      <w:r w:rsidR="00D96636" w:rsidRPr="00D96636">
        <w:t>having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use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>
        <w:t>API</w:t>
      </w:r>
      <w:r w:rsidR="00D96636" w:rsidRPr="00D96636">
        <w:t>.</w:t>
      </w:r>
      <w:r>
        <w:t xml:space="preserve"> </w:t>
      </w:r>
      <w:r w:rsidR="00D96636" w:rsidRPr="00D96636">
        <w:t>I</w:t>
      </w:r>
      <w:r w:rsidR="001D27A3">
        <w:t xml:space="preserve"> </w:t>
      </w:r>
      <w:r w:rsidR="00D96636" w:rsidRPr="00D96636">
        <w:t>had</w:t>
      </w:r>
      <w:r w:rsidR="001D27A3">
        <w:t xml:space="preserve"> </w:t>
      </w:r>
      <w:r w:rsidR="00D96636" w:rsidRPr="00D96636">
        <w:t>failed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adequately</w:t>
      </w:r>
      <w:r w:rsidR="001D27A3">
        <w:t xml:space="preserve"> </w:t>
      </w:r>
      <w:r w:rsidR="00D96636" w:rsidRPr="00D96636">
        <w:t>identify</w:t>
      </w:r>
      <w:r w:rsidR="001D27A3">
        <w:t xml:space="preserve"> </w:t>
      </w:r>
      <w:r w:rsidR="00D96636" w:rsidRPr="00D96636">
        <w:t>value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my</w:t>
      </w:r>
      <w:r w:rsidR="001D27A3">
        <w:t xml:space="preserve"> </w:t>
      </w:r>
      <w:r w:rsidR="00D96636" w:rsidRPr="00D96636">
        <w:t>pet</w:t>
      </w:r>
      <w:r w:rsidR="001D27A3">
        <w:t xml:space="preserve"> </w:t>
      </w:r>
      <w:r>
        <w:t>Re</w:t>
      </w:r>
      <w:r w:rsidR="00D96636" w:rsidRPr="00D96636">
        <w:t>st</w:t>
      </w:r>
      <w:r>
        <w:t>-</w:t>
      </w:r>
      <w:r w:rsidR="00D96636" w:rsidRPr="00D96636">
        <w:t>API</w:t>
      </w:r>
      <w:r w:rsidR="001D27A3">
        <w:t xml:space="preserve"> </w:t>
      </w:r>
      <w:r w:rsidR="00D96636" w:rsidRPr="00D96636">
        <w:t>was</w:t>
      </w:r>
      <w:r w:rsidR="001D27A3">
        <w:t xml:space="preserve"> </w:t>
      </w:r>
      <w:r w:rsidR="00D96636" w:rsidRPr="00D96636">
        <w:t>waist</w:t>
      </w:r>
      <w:r>
        <w:t>.</w:t>
      </w:r>
    </w:p>
    <w:p w14:paraId="21BBCC16" w14:textId="663A9FC8" w:rsidR="00D96636" w:rsidRPr="00D96636" w:rsidRDefault="00206C7B" w:rsidP="00B56097">
      <w:pPr>
        <w:pStyle w:val="cpParagraph"/>
      </w:pPr>
      <w:r>
        <w:t>P</w:t>
      </w:r>
      <w:r w:rsidR="00D96636" w:rsidRPr="00D96636">
        <w:t>rinciple</w:t>
      </w:r>
      <w:r w:rsidR="001D27A3">
        <w:t xml:space="preserve"> </w:t>
      </w:r>
      <w:r w:rsidR="00D96636" w:rsidRPr="00D96636">
        <w:t>one.</w:t>
      </w:r>
      <w:r w:rsidR="001D27A3">
        <w:t xml:space="preserve"> </w:t>
      </w:r>
      <w:r w:rsidR="00D96636" w:rsidRPr="00D96636">
        <w:t>Eliminate</w:t>
      </w:r>
      <w:r w:rsidR="001D27A3">
        <w:t xml:space="preserve"> </w:t>
      </w:r>
      <w:r w:rsidR="00D96636" w:rsidRPr="00D96636">
        <w:t>waste</w:t>
      </w:r>
      <w:r>
        <w:t xml:space="preserve">. We </w:t>
      </w:r>
      <w:r w:rsidR="00D96636" w:rsidRPr="00D96636">
        <w:t>will</w:t>
      </w:r>
      <w:r w:rsidR="001D27A3">
        <w:t xml:space="preserve"> </w:t>
      </w:r>
      <w:r w:rsidR="00D96636" w:rsidRPr="00D96636">
        <w:t>spend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entire</w:t>
      </w:r>
      <w:r w:rsidR="001D27A3">
        <w:t xml:space="preserve"> </w:t>
      </w:r>
      <w:r w:rsidR="00D96636" w:rsidRPr="00D96636">
        <w:t>next</w:t>
      </w:r>
      <w:r w:rsidR="001D27A3">
        <w:t xml:space="preserve"> </w:t>
      </w:r>
      <w:r w:rsidR="00D96636" w:rsidRPr="00D96636">
        <w:t>section</w:t>
      </w:r>
      <w:r w:rsidR="001D27A3">
        <w:t xml:space="preserve"> </w:t>
      </w:r>
      <w:r w:rsidR="00D96636" w:rsidRPr="00D96636">
        <w:t>with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magnifying</w:t>
      </w:r>
      <w:r w:rsidR="001D27A3">
        <w:t xml:space="preserve"> </w:t>
      </w:r>
      <w:r w:rsidR="00D96636" w:rsidRPr="00D96636">
        <w:t>glass</w:t>
      </w:r>
      <w:r w:rsidR="001D27A3">
        <w:t xml:space="preserve"> </w:t>
      </w:r>
      <w:r w:rsidR="00D96636" w:rsidRPr="00D96636">
        <w:t>on</w:t>
      </w:r>
      <w:r w:rsidR="001D27A3">
        <w:t xml:space="preserve"> </w:t>
      </w:r>
      <w:r w:rsidR="00D96636" w:rsidRPr="00D96636">
        <w:t>software</w:t>
      </w:r>
      <w:r w:rsidR="001D27A3">
        <w:t xml:space="preserve"> </w:t>
      </w:r>
      <w:r w:rsidR="00D96636" w:rsidRPr="00D96636">
        <w:t>waste.</w:t>
      </w:r>
    </w:p>
    <w:p w14:paraId="3C911B05" w14:textId="0F447BDF" w:rsidR="00D96636" w:rsidRPr="00D96636" w:rsidRDefault="00D96636" w:rsidP="00D5396C">
      <w:pPr>
        <w:pStyle w:val="Heading2"/>
      </w:pPr>
      <w:r w:rsidRPr="00D96636">
        <w:t>Build</w:t>
      </w:r>
      <w:r w:rsidR="001D27A3">
        <w:t xml:space="preserve"> </w:t>
      </w:r>
      <w:r w:rsidRPr="00D96636">
        <w:t>Quality</w:t>
      </w:r>
      <w:r w:rsidR="001D27A3">
        <w:t xml:space="preserve"> </w:t>
      </w:r>
      <w:r w:rsidRPr="00D96636">
        <w:t>In</w:t>
      </w:r>
    </w:p>
    <w:p w14:paraId="78BC72F8" w14:textId="77777777" w:rsidR="00902A60" w:rsidRDefault="00D96636" w:rsidP="00902A60">
      <w:pPr>
        <w:pStyle w:val="cpParagraph"/>
      </w:pPr>
      <w:r w:rsidRPr="00D96636">
        <w:t>I</w:t>
      </w:r>
      <w:r w:rsidR="001D27A3">
        <w:t xml:space="preserve"> </w:t>
      </w:r>
      <w:r w:rsidRPr="00D96636">
        <w:t>remember</w:t>
      </w:r>
      <w:r w:rsidR="001D27A3">
        <w:t xml:space="preserve"> </w:t>
      </w:r>
      <w:r w:rsidRPr="00D96636">
        <w:t>working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client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trying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sell</w:t>
      </w:r>
      <w:r w:rsidR="001D27A3">
        <w:t xml:space="preserve"> </w:t>
      </w:r>
      <w:r w:rsidRPr="00D96636">
        <w:t>them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value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automated</w:t>
      </w:r>
      <w:r w:rsidR="001D27A3">
        <w:t xml:space="preserve"> </w:t>
      </w:r>
      <w:r w:rsidRPr="00D96636">
        <w:t>testing.</w:t>
      </w:r>
    </w:p>
    <w:p w14:paraId="413253A7" w14:textId="545D4F75" w:rsidR="00902A60" w:rsidRDefault="00D96636" w:rsidP="00902A60">
      <w:pPr>
        <w:pStyle w:val="cpParagraph"/>
      </w:pPr>
      <w:r w:rsidRPr="00D96636">
        <w:t>The</w:t>
      </w:r>
      <w:r w:rsidR="001D27A3">
        <w:t xml:space="preserve"> </w:t>
      </w:r>
      <w:r w:rsidRPr="00D96636">
        <w:t>project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some</w:t>
      </w:r>
      <w:r w:rsidR="001D27A3">
        <w:t xml:space="preserve"> </w:t>
      </w:r>
      <w:r w:rsidRPr="00D96636">
        <w:t>problems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delivery</w:t>
      </w:r>
      <w:r w:rsidR="001D27A3">
        <w:t xml:space="preserve"> </w:t>
      </w:r>
      <w:r w:rsidRPr="00D96636">
        <w:t>time,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always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testing</w:t>
      </w:r>
      <w:r w:rsidR="001D27A3">
        <w:t xml:space="preserve"> </w:t>
      </w:r>
      <w:r w:rsidRPr="00D96636">
        <w:t>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end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took</w:t>
      </w:r>
      <w:r w:rsidR="001D27A3">
        <w:t xml:space="preserve"> </w:t>
      </w:r>
      <w:r w:rsidRPr="00D96636">
        <w:t>too</w:t>
      </w:r>
      <w:r w:rsidR="001D27A3">
        <w:t xml:space="preserve"> </w:t>
      </w:r>
      <w:r w:rsidRPr="00D96636">
        <w:t>long.</w:t>
      </w:r>
      <w:r w:rsidR="00902A60">
        <w:t xml:space="preserve"> </w:t>
      </w:r>
      <w:r w:rsidR="00A1532C" w:rsidRPr="00D96636">
        <w:t>Testing</w:t>
      </w:r>
      <w:r w:rsidR="001D27A3">
        <w:t xml:space="preserve"> </w:t>
      </w:r>
      <w:r w:rsidRPr="00D96636">
        <w:t>worked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found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bunch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defects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derailed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release.</w:t>
      </w:r>
    </w:p>
    <w:p w14:paraId="5CFBFF6A" w14:textId="77777777" w:rsidR="00902A60" w:rsidRDefault="00D96636" w:rsidP="00902A60">
      <w:pPr>
        <w:pStyle w:val="cpParagraph"/>
      </w:pPr>
      <w:r w:rsidRPr="00D96636">
        <w:t>I</w:t>
      </w:r>
      <w:r w:rsidR="001D27A3">
        <w:t xml:space="preserve"> </w:t>
      </w:r>
      <w:r w:rsidRPr="00D96636">
        <w:t>explained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mind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how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worked,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end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tell</w:t>
      </w:r>
      <w:r w:rsidR="001D27A3">
        <w:t xml:space="preserve"> </w:t>
      </w:r>
      <w:r w:rsidRPr="00D96636">
        <w:t>he</w:t>
      </w:r>
      <w:r w:rsidR="001D27A3">
        <w:t xml:space="preserve"> </w:t>
      </w:r>
      <w:r w:rsidRPr="00D96636">
        <w:t>wasn't</w:t>
      </w:r>
      <w:r w:rsidR="001D27A3">
        <w:t xml:space="preserve"> </w:t>
      </w:r>
      <w:r w:rsidRPr="00D96636">
        <w:t>sold.</w:t>
      </w:r>
      <w:r w:rsidR="00902A60">
        <w:t xml:space="preserve"> </w:t>
      </w:r>
      <w:r w:rsidRPr="00D96636">
        <w:t>He</w:t>
      </w:r>
      <w:r w:rsidR="001D27A3">
        <w:t xml:space="preserve"> </w:t>
      </w:r>
      <w:r w:rsidRPr="00D96636">
        <w:t>asked</w:t>
      </w:r>
      <w:r w:rsidR="00902A60">
        <w:t>: “</w:t>
      </w:r>
      <w:r w:rsidRPr="00D96636">
        <w:t>How</w:t>
      </w:r>
      <w:r w:rsidR="001D27A3">
        <w:t xml:space="preserve"> </w:t>
      </w:r>
      <w:r w:rsidRPr="00D96636">
        <w:t>much</w:t>
      </w:r>
      <w:r w:rsidR="001D27A3">
        <w:t xml:space="preserve"> </w:t>
      </w:r>
      <w:r w:rsidRPr="00D96636">
        <w:t>extra</w:t>
      </w:r>
      <w:r w:rsidR="001D27A3">
        <w:t xml:space="preserve"> </w:t>
      </w:r>
      <w:r w:rsidRPr="00D96636">
        <w:t>time</w:t>
      </w:r>
      <w:r w:rsidR="001D27A3">
        <w:t xml:space="preserve"> </w:t>
      </w:r>
      <w:r w:rsidRPr="00D96636">
        <w:t>will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take?</w:t>
      </w:r>
      <w:r w:rsidR="00902A60">
        <w:t xml:space="preserve"> </w:t>
      </w:r>
      <w:r w:rsidRPr="00D96636">
        <w:t>We're</w:t>
      </w:r>
      <w:r w:rsidR="001D27A3">
        <w:t xml:space="preserve"> </w:t>
      </w:r>
      <w:r w:rsidRPr="00D96636">
        <w:t>already</w:t>
      </w:r>
      <w:r w:rsidR="001D27A3">
        <w:t xml:space="preserve"> </w:t>
      </w:r>
      <w:r w:rsidRPr="00D96636">
        <w:t>taking</w:t>
      </w:r>
      <w:r w:rsidR="001D27A3">
        <w:t xml:space="preserve"> </w:t>
      </w:r>
      <w:r w:rsidRPr="00D96636">
        <w:t>too</w:t>
      </w:r>
      <w:r w:rsidR="001D27A3">
        <w:t xml:space="preserve"> </w:t>
      </w:r>
      <w:r w:rsidRPr="00D96636">
        <w:t>long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deliver.</w:t>
      </w:r>
      <w:r w:rsidR="00902A60">
        <w:t>”</w:t>
      </w:r>
    </w:p>
    <w:p w14:paraId="4FDB3703" w14:textId="31808CBA" w:rsidR="00902A60" w:rsidRDefault="00902A60" w:rsidP="00902A60">
      <w:pPr>
        <w:pStyle w:val="cpParagraph"/>
      </w:pPr>
      <w:r>
        <w:t>I</w:t>
      </w:r>
      <w:r w:rsidR="001D27A3">
        <w:t xml:space="preserve"> </w:t>
      </w:r>
      <w:r w:rsidR="00D96636" w:rsidRPr="00D96636">
        <w:t>tried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explain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him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question</w:t>
      </w:r>
      <w:r w:rsidR="001D27A3">
        <w:t xml:space="preserve"> </w:t>
      </w:r>
      <w:r w:rsidR="00D96636" w:rsidRPr="00D96636">
        <w:t>was</w:t>
      </w:r>
      <w:r w:rsidR="001D27A3">
        <w:t xml:space="preserve"> </w:t>
      </w:r>
      <w:r w:rsidR="00A1532C" w:rsidRPr="00D96636">
        <w:t>wrong,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it</w:t>
      </w:r>
      <w:r w:rsidR="001D27A3">
        <w:t xml:space="preserve"> </w:t>
      </w:r>
      <w:r w:rsidR="00D96636" w:rsidRPr="00D96636">
        <w:t>couldn't</w:t>
      </w:r>
      <w:r w:rsidR="001D27A3">
        <w:t xml:space="preserve"> </w:t>
      </w:r>
      <w:r w:rsidR="00D96636" w:rsidRPr="00D96636">
        <w:t>effectively</w:t>
      </w:r>
      <w:r w:rsidR="001D27A3">
        <w:t xml:space="preserve"> </w:t>
      </w:r>
      <w:r w:rsidR="00D96636" w:rsidRPr="00D96636">
        <w:t>be</w:t>
      </w:r>
      <w:r w:rsidR="001D27A3">
        <w:t xml:space="preserve"> </w:t>
      </w:r>
      <w:r w:rsidR="00D96636" w:rsidRPr="00D96636">
        <w:t>answered.</w:t>
      </w:r>
    </w:p>
    <w:p w14:paraId="378920D5" w14:textId="77777777" w:rsidR="00902A60" w:rsidRDefault="00D96636" w:rsidP="00902A60">
      <w:pPr>
        <w:pStyle w:val="cpParagraph"/>
      </w:pPr>
      <w:r w:rsidRPr="00D96636">
        <w:t>The</w:t>
      </w:r>
      <w:r w:rsidR="001D27A3">
        <w:t xml:space="preserve"> </w:t>
      </w:r>
      <w:r w:rsidRPr="00D96636">
        <w:t>point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implementing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automated</w:t>
      </w:r>
      <w:r w:rsidR="001D27A3">
        <w:t xml:space="preserve"> </w:t>
      </w:r>
      <w:r w:rsidRPr="00D96636">
        <w:t>testing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decrease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overall</w:t>
      </w:r>
      <w:r w:rsidR="001D27A3">
        <w:t xml:space="preserve"> </w:t>
      </w:r>
      <w:r w:rsidRPr="00D96636">
        <w:t>time.</w:t>
      </w:r>
      <w:r w:rsidR="001D27A3">
        <w:t xml:space="preserve"> </w:t>
      </w:r>
      <w:r w:rsidRPr="00D96636">
        <w:t>Otherwise,</w:t>
      </w:r>
      <w:r w:rsidR="001D27A3">
        <w:t xml:space="preserve"> </w:t>
      </w:r>
      <w:r w:rsidRPr="00D96636">
        <w:t>it's</w:t>
      </w:r>
      <w:r w:rsidR="001D27A3">
        <w:t xml:space="preserve"> </w:t>
      </w:r>
      <w:r w:rsidRPr="00D96636">
        <w:t>pointless.</w:t>
      </w:r>
    </w:p>
    <w:p w14:paraId="34F9A7EC" w14:textId="33C5BA52" w:rsidR="00902A60" w:rsidRDefault="00D96636" w:rsidP="00902A60">
      <w:pPr>
        <w:pStyle w:val="cpParagraph"/>
      </w:pPr>
      <w:r w:rsidRPr="00D96636">
        <w:t>But</w:t>
      </w:r>
      <w:r w:rsidR="001D27A3">
        <w:t xml:space="preserve"> </w:t>
      </w:r>
      <w:r w:rsidRPr="00D96636">
        <w:t>certainly</w:t>
      </w:r>
      <w:r w:rsidR="00A20154">
        <w:t xml:space="preserve">, </w:t>
      </w:r>
      <w:r w:rsidRPr="00D96636">
        <w:t>for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while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going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increase</w:t>
      </w:r>
      <w:r w:rsidR="001D27A3">
        <w:t xml:space="preserve"> </w:t>
      </w:r>
      <w:r w:rsidRPr="00D96636">
        <w:t>our</w:t>
      </w:r>
      <w:r w:rsidR="001D27A3">
        <w:t xml:space="preserve"> </w:t>
      </w:r>
      <w:r w:rsidRPr="00D96636">
        <w:t>delivery</w:t>
      </w:r>
      <w:r w:rsidR="001D27A3">
        <w:t xml:space="preserve"> </w:t>
      </w:r>
      <w:r w:rsidRPr="00D96636">
        <w:t>time</w:t>
      </w:r>
      <w:r w:rsidR="001D27A3">
        <w:t xml:space="preserve"> </w:t>
      </w:r>
      <w:r w:rsidRPr="00D96636">
        <w:t>as</w:t>
      </w:r>
      <w:r w:rsidR="001D27A3">
        <w:t xml:space="preserve"> </w:t>
      </w:r>
      <w:r w:rsidRPr="00D96636">
        <w:t>developers</w:t>
      </w:r>
      <w:r w:rsidR="001D27A3">
        <w:t xml:space="preserve"> </w:t>
      </w:r>
      <w:r w:rsidRPr="00D96636">
        <w:t>came</w:t>
      </w:r>
      <w:r w:rsidR="001D27A3">
        <w:t xml:space="preserve"> </w:t>
      </w:r>
      <w:r w:rsidRPr="00D96636">
        <w:t>up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speed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how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do</w:t>
      </w:r>
      <w:r w:rsidR="001D27A3">
        <w:t xml:space="preserve"> </w:t>
      </w:r>
      <w:r w:rsidRPr="00D96636">
        <w:t>it.</w:t>
      </w:r>
      <w:r w:rsidR="00902A60">
        <w:t xml:space="preserve"> </w:t>
      </w:r>
      <w:r w:rsidR="00A20154">
        <w:t>H</w:t>
      </w:r>
      <w:r w:rsidRPr="00D96636">
        <w:t>e</w:t>
      </w:r>
      <w:r w:rsidR="001D27A3">
        <w:t xml:space="preserve"> </w:t>
      </w:r>
      <w:r w:rsidRPr="00D96636">
        <w:t>decided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veto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proposal.</w:t>
      </w:r>
    </w:p>
    <w:p w14:paraId="2E3DCABC" w14:textId="5705D31D" w:rsidR="00902A60" w:rsidRDefault="00D96636" w:rsidP="00902A60">
      <w:pPr>
        <w:pStyle w:val="cpParagraph"/>
      </w:pPr>
      <w:r w:rsidRPr="00D96636">
        <w:t>What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failed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make</w:t>
      </w:r>
      <w:r w:rsidR="001D27A3">
        <w:t xml:space="preserve"> </w:t>
      </w:r>
      <w:r w:rsidRPr="00D96636">
        <w:t>him</w:t>
      </w:r>
      <w:r w:rsidR="001D27A3">
        <w:t xml:space="preserve"> </w:t>
      </w:r>
      <w:r w:rsidRPr="00D96636">
        <w:t>understand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testing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find</w:t>
      </w:r>
      <w:r w:rsidR="001D27A3">
        <w:t xml:space="preserve"> </w:t>
      </w:r>
      <w:r w:rsidRPr="00D96636">
        <w:t>problems.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prevent</w:t>
      </w:r>
      <w:r w:rsidR="001D27A3">
        <w:t xml:space="preserve"> </w:t>
      </w:r>
      <w:r w:rsidRPr="00D96636">
        <w:t>problems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first</w:t>
      </w:r>
      <w:r w:rsidR="001D27A3">
        <w:t xml:space="preserve"> </w:t>
      </w:r>
      <w:r w:rsidRPr="00D96636">
        <w:t>place</w:t>
      </w:r>
      <w:r w:rsidR="00594580">
        <w:t>.</w:t>
      </w:r>
      <w:r w:rsidR="001D27A3">
        <w:t xml:space="preserve"> </w:t>
      </w:r>
      <w:r w:rsidR="00594580">
        <w:t>W</w:t>
      </w:r>
      <w:r w:rsidRPr="00D96636">
        <w:t>hen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developer</w:t>
      </w:r>
      <w:r w:rsidR="001D27A3">
        <w:t xml:space="preserve"> </w:t>
      </w:r>
      <w:r w:rsidRPr="00D96636">
        <w:t>knows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he's</w:t>
      </w:r>
      <w:r w:rsidR="001D27A3">
        <w:t xml:space="preserve"> </w:t>
      </w:r>
      <w:r w:rsidRPr="00D96636">
        <w:t>going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write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automated</w:t>
      </w:r>
      <w:r w:rsidR="001D27A3">
        <w:t xml:space="preserve"> </w:t>
      </w:r>
      <w:r w:rsidRPr="00D96636">
        <w:t>test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validate</w:t>
      </w:r>
      <w:r w:rsidR="001D27A3">
        <w:t xml:space="preserve"> </w:t>
      </w:r>
      <w:r w:rsidRPr="00D96636">
        <w:t>his</w:t>
      </w:r>
      <w:r w:rsidR="001D27A3">
        <w:t xml:space="preserve"> </w:t>
      </w:r>
      <w:r w:rsidRPr="00D96636">
        <w:t>code,</w:t>
      </w:r>
      <w:r w:rsidR="001D27A3">
        <w:t xml:space="preserve"> </w:t>
      </w:r>
      <w:r w:rsidRPr="00D96636">
        <w:t>he</w:t>
      </w:r>
      <w:r w:rsidR="001D27A3">
        <w:t xml:space="preserve"> </w:t>
      </w:r>
      <w:r w:rsidRPr="00D96636">
        <w:t>writes</w:t>
      </w:r>
      <w:r w:rsidR="001D27A3">
        <w:t xml:space="preserve"> </w:t>
      </w:r>
      <w:r w:rsidRPr="00D96636">
        <w:t>different</w:t>
      </w:r>
      <w:r w:rsidR="001D27A3">
        <w:t xml:space="preserve"> </w:t>
      </w:r>
      <w:r w:rsidRPr="00D96636">
        <w:t>code.</w:t>
      </w:r>
    </w:p>
    <w:p w14:paraId="0D41FEAB" w14:textId="77777777" w:rsidR="00A20154" w:rsidRDefault="00D96636" w:rsidP="00902A60">
      <w:pPr>
        <w:pStyle w:val="cpParagraph"/>
      </w:pPr>
      <w:r w:rsidRPr="00D96636">
        <w:t>He</w:t>
      </w:r>
      <w:r w:rsidR="001D27A3">
        <w:t xml:space="preserve"> </w:t>
      </w:r>
      <w:r w:rsidRPr="00D96636">
        <w:t>writes</w:t>
      </w:r>
      <w:r w:rsidR="001D27A3">
        <w:t xml:space="preserve"> </w:t>
      </w:r>
      <w:r w:rsidRPr="00D96636">
        <w:t>code</w:t>
      </w:r>
      <w:r w:rsidR="001D27A3">
        <w:t xml:space="preserve"> </w:t>
      </w:r>
      <w:r w:rsidRPr="00D96636">
        <w:t>so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it's</w:t>
      </w:r>
      <w:r w:rsidR="001D27A3">
        <w:t xml:space="preserve"> </w:t>
      </w:r>
      <w:r w:rsidRPr="00D96636">
        <w:t>testable,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its</w:t>
      </w:r>
      <w:r w:rsidR="001D27A3">
        <w:t xml:space="preserve"> </w:t>
      </w:r>
      <w:r w:rsidRPr="00D96636">
        <w:t>interface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c</w:t>
      </w:r>
      <w:r w:rsidR="00A20154">
        <w:t>l</w:t>
      </w:r>
      <w:r w:rsidR="008F1277">
        <w:t>ean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accessible,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above</w:t>
      </w:r>
      <w:r w:rsidR="001D27A3">
        <w:t xml:space="preserve"> </w:t>
      </w:r>
      <w:r w:rsidRPr="00D96636">
        <w:t>all,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he</w:t>
      </w:r>
      <w:r w:rsidR="001D27A3">
        <w:t xml:space="preserve"> </w:t>
      </w:r>
      <w:r w:rsidRPr="00D96636">
        <w:t>has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clear</w:t>
      </w:r>
      <w:r w:rsidR="001D27A3">
        <w:t xml:space="preserve"> </w:t>
      </w:r>
      <w:r w:rsidRPr="00D96636">
        <w:t>picture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Pr="00D96636">
        <w:t>right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wrong</w:t>
      </w:r>
      <w:r w:rsidR="001D27A3">
        <w:t xml:space="preserve"> </w:t>
      </w:r>
      <w:r w:rsidRPr="00D96636">
        <w:t>means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his</w:t>
      </w:r>
      <w:r w:rsidR="001D27A3">
        <w:t xml:space="preserve"> </w:t>
      </w:r>
      <w:r w:rsidRPr="00D96636">
        <w:t>function.</w:t>
      </w:r>
    </w:p>
    <w:p w14:paraId="5DA4C8F9" w14:textId="66D7DFBA" w:rsidR="00A20154" w:rsidRDefault="00D96636" w:rsidP="00902A60">
      <w:pPr>
        <w:pStyle w:val="cpParagraph"/>
      </w:pPr>
      <w:r w:rsidRPr="00D96636">
        <w:t>If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re</w:t>
      </w:r>
      <w:r w:rsidR="00A20154">
        <w:t>-</w:t>
      </w:r>
      <w:r w:rsidRPr="00D96636">
        <w:t>apply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manufacturing</w:t>
      </w:r>
      <w:r w:rsidR="001D27A3">
        <w:t xml:space="preserve"> </w:t>
      </w:r>
      <w:r w:rsidRPr="00D96636">
        <w:t>paradigm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stuff</w:t>
      </w:r>
      <w:r w:rsidR="00594580">
        <w:t>.</w:t>
      </w:r>
      <w:r w:rsidR="001D27A3">
        <w:t xml:space="preserve"> </w:t>
      </w:r>
      <w:r w:rsidR="00594580">
        <w:t>D</w:t>
      </w:r>
      <w:r w:rsidRPr="00D96636">
        <w:t>evelopment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testing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stages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assembly</w:t>
      </w:r>
      <w:r w:rsidR="001D27A3">
        <w:t xml:space="preserve"> </w:t>
      </w:r>
      <w:r w:rsidRPr="00D96636">
        <w:t>line.</w:t>
      </w:r>
    </w:p>
    <w:p w14:paraId="77C20336" w14:textId="77777777" w:rsidR="00ED480E" w:rsidRDefault="00D96636" w:rsidP="00902A60">
      <w:pPr>
        <w:pStyle w:val="cpParagraph"/>
      </w:pPr>
      <w:r w:rsidRPr="00D96636">
        <w:t>Imagine</w:t>
      </w:r>
      <w:r w:rsidR="001D27A3">
        <w:t xml:space="preserve"> </w:t>
      </w:r>
      <w:r w:rsidRPr="00D96636">
        <w:t>if</w:t>
      </w:r>
      <w:r w:rsidR="001D27A3">
        <w:t xml:space="preserve"> </w:t>
      </w:r>
      <w:r w:rsidRPr="00D96636">
        <w:t>Toyota</w:t>
      </w:r>
      <w:r w:rsidR="001D27A3">
        <w:t xml:space="preserve"> </w:t>
      </w:r>
      <w:r w:rsidRPr="00D96636">
        <w:t>assembled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car</w:t>
      </w:r>
      <w:r w:rsidR="001D27A3">
        <w:t xml:space="preserve"> </w:t>
      </w:r>
      <w:r w:rsidRPr="00D96636">
        <w:t>from</w:t>
      </w:r>
      <w:r w:rsidR="001D27A3">
        <w:t xml:space="preserve"> </w:t>
      </w:r>
      <w:r w:rsidRPr="00D96636">
        <w:t>frame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glove</w:t>
      </w:r>
      <w:r w:rsidR="001D27A3">
        <w:t xml:space="preserve"> </w:t>
      </w:r>
      <w:r w:rsidRPr="00D96636">
        <w:t>box,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="00ED480E">
        <w:t>only</w:t>
      </w:r>
      <w:r w:rsidR="001D27A3">
        <w:t xml:space="preserve"> </w:t>
      </w:r>
      <w:r w:rsidRPr="00D96636">
        <w:t>tested</w:t>
      </w:r>
      <w:r w:rsidR="001D27A3">
        <w:t xml:space="preserve"> </w:t>
      </w:r>
      <w:r w:rsidRPr="00D96636">
        <w:t>whether</w:t>
      </w:r>
      <w:r w:rsidR="001D27A3">
        <w:t xml:space="preserve"> </w:t>
      </w:r>
      <w:r w:rsidRPr="00D96636">
        <w:t>every</w:t>
      </w:r>
      <w:r w:rsidR="001D27A3">
        <w:t xml:space="preserve"> </w:t>
      </w:r>
      <w:r w:rsidRPr="00D96636">
        <w:t>part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installed</w:t>
      </w:r>
      <w:r w:rsidR="001D27A3">
        <w:t xml:space="preserve"> </w:t>
      </w:r>
      <w:r w:rsidRPr="00D96636">
        <w:t>correctly</w:t>
      </w:r>
      <w:r w:rsidR="001D27A3">
        <w:t xml:space="preserve"> </w:t>
      </w:r>
      <w:r w:rsidRPr="00D96636">
        <w:t>right</w:t>
      </w:r>
      <w:r w:rsidR="001D27A3">
        <w:t xml:space="preserve"> </w:t>
      </w:r>
      <w:r w:rsidRPr="00D96636">
        <w:t>before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rolled</w:t>
      </w:r>
      <w:r w:rsidR="001D27A3">
        <w:t xml:space="preserve"> </w:t>
      </w:r>
      <w:r w:rsidRPr="00D96636">
        <w:t>onto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truck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head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dealership.</w:t>
      </w:r>
    </w:p>
    <w:p w14:paraId="5F0CC61E" w14:textId="77777777" w:rsidR="00ED480E" w:rsidRDefault="00D96636" w:rsidP="00902A60">
      <w:pPr>
        <w:pStyle w:val="cpParagraph"/>
      </w:pPr>
      <w:r w:rsidRPr="00D96636">
        <w:t>Now,</w:t>
      </w:r>
      <w:r w:rsidR="001D27A3">
        <w:t xml:space="preserve"> </w:t>
      </w:r>
      <w:r w:rsidRPr="00D96636">
        <w:t>also</w:t>
      </w:r>
      <w:r w:rsidR="001D27A3">
        <w:t xml:space="preserve"> </w:t>
      </w:r>
      <w:r w:rsidRPr="00D96636">
        <w:t>imagine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instead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design</w:t>
      </w:r>
      <w:r w:rsidR="001D27A3">
        <w:t xml:space="preserve"> </w:t>
      </w:r>
      <w:r w:rsidRPr="00D96636">
        <w:t>parameters</w:t>
      </w:r>
      <w:r w:rsidR="001D27A3">
        <w:t xml:space="preserve"> </w:t>
      </w:r>
      <w:r w:rsidRPr="00D96636">
        <w:t>down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Micron,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line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single</w:t>
      </w:r>
      <w:r w:rsidR="001D27A3">
        <w:t xml:space="preserve"> </w:t>
      </w:r>
      <w:r w:rsidRPr="00D96636">
        <w:t>sentence.</w:t>
      </w:r>
      <w:r w:rsidR="001D27A3">
        <w:t xml:space="preserve"> </w:t>
      </w:r>
      <w:r w:rsidRPr="00D96636">
        <w:t>Like</w:t>
      </w:r>
      <w:r w:rsidR="001D27A3">
        <w:t xml:space="preserve"> </w:t>
      </w:r>
      <w:r w:rsidRPr="00D96636">
        <w:t>implement</w:t>
      </w:r>
      <w:r w:rsidR="001D27A3">
        <w:t xml:space="preserve"> </w:t>
      </w:r>
      <w:r w:rsidRPr="00D96636">
        <w:t>cruise</w:t>
      </w:r>
      <w:r w:rsidR="001D27A3">
        <w:t xml:space="preserve"> </w:t>
      </w:r>
      <w:r w:rsidRPr="00D96636">
        <w:t>control</w:t>
      </w:r>
      <w:r w:rsidR="00ED480E">
        <w:t>.</w:t>
      </w:r>
    </w:p>
    <w:p w14:paraId="1171F4B0" w14:textId="16EB2AE1" w:rsidR="00ED480E" w:rsidRDefault="00ED480E" w:rsidP="00902A60">
      <w:pPr>
        <w:pStyle w:val="cpParagraph"/>
      </w:pPr>
      <w:r>
        <w:t>Y</w:t>
      </w:r>
      <w:r w:rsidR="00D96636" w:rsidRPr="00D96636">
        <w:t>ou</w:t>
      </w:r>
      <w:r w:rsidR="001D27A3">
        <w:t xml:space="preserve"> </w:t>
      </w:r>
      <w:r w:rsidR="00D96636" w:rsidRPr="00D96636">
        <w:t>might</w:t>
      </w:r>
      <w:r w:rsidR="001D27A3">
        <w:t xml:space="preserve"> </w:t>
      </w:r>
      <w:r w:rsidR="00D96636" w:rsidRPr="00D96636">
        <w:t>laugh</w:t>
      </w:r>
      <w:r>
        <w:t>,</w:t>
      </w:r>
      <w:r w:rsidR="001D27A3">
        <w:t xml:space="preserve"> </w:t>
      </w:r>
      <w:r>
        <w:t>b</w:t>
      </w:r>
      <w:r w:rsidR="00D96636" w:rsidRPr="00D96636">
        <w:t>ut</w:t>
      </w:r>
      <w:r w:rsidR="001D27A3">
        <w:t xml:space="preserve"> </w:t>
      </w:r>
      <w:r w:rsidR="00D96636" w:rsidRPr="00D96636">
        <w:t>even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2020</w:t>
      </w:r>
      <w:r w:rsidR="001D27A3">
        <w:t xml:space="preserve"> </w:t>
      </w:r>
      <w:r w:rsidR="00D96636" w:rsidRPr="00D96636">
        <w:t>that's</w:t>
      </w:r>
      <w:r w:rsidR="001D27A3">
        <w:t xml:space="preserve"> </w:t>
      </w:r>
      <w:r w:rsidR="00D96636" w:rsidRPr="00D96636">
        <w:t>about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extent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most</w:t>
      </w:r>
      <w:r w:rsidR="001D27A3">
        <w:t xml:space="preserve"> </w:t>
      </w:r>
      <w:r w:rsidR="00D96636" w:rsidRPr="00D96636">
        <w:t>small</w:t>
      </w:r>
      <w:r w:rsidR="001D27A3">
        <w:t xml:space="preserve"> </w:t>
      </w:r>
      <w:r w:rsidRPr="00D96636">
        <w:t>companies’</w:t>
      </w:r>
      <w:r w:rsidR="001D27A3">
        <w:t xml:space="preserve"> </w:t>
      </w:r>
      <w:r w:rsidR="00D96636" w:rsidRPr="00D96636">
        <w:t>requirements.</w:t>
      </w:r>
    </w:p>
    <w:p w14:paraId="1C3A9ACE" w14:textId="77777777" w:rsidR="00ED480E" w:rsidRDefault="00D96636" w:rsidP="00902A60">
      <w:pPr>
        <w:pStyle w:val="cpParagraph"/>
      </w:pPr>
      <w:r w:rsidRPr="00D96636">
        <w:t>The</w:t>
      </w:r>
      <w:r w:rsidR="001D27A3">
        <w:t xml:space="preserve"> </w:t>
      </w:r>
      <w:r w:rsidRPr="00D96636">
        <w:t>price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fixing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bug</w:t>
      </w:r>
      <w:r w:rsidR="001D27A3">
        <w:t xml:space="preserve"> </w:t>
      </w:r>
      <w:r w:rsidRPr="00D96636">
        <w:t>increases</w:t>
      </w:r>
      <w:r w:rsidR="001D27A3">
        <w:t xml:space="preserve"> </w:t>
      </w:r>
      <w:r w:rsidRPr="00D96636">
        <w:t>over</w:t>
      </w:r>
      <w:r w:rsidR="001D27A3">
        <w:t xml:space="preserve"> </w:t>
      </w:r>
      <w:r w:rsidRPr="00D96636">
        <w:t>its</w:t>
      </w:r>
      <w:r w:rsidR="001D27A3">
        <w:t xml:space="preserve"> </w:t>
      </w:r>
      <w:r w:rsidRPr="00D96636">
        <w:t>lifetime.</w:t>
      </w:r>
      <w:r w:rsidR="00ED480E">
        <w:t xml:space="preserve"> </w:t>
      </w:r>
      <w:r w:rsidRPr="00D96636">
        <w:t>If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spot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defect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requirements,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cost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nearly</w:t>
      </w:r>
      <w:r w:rsidR="001D27A3">
        <w:t xml:space="preserve"> </w:t>
      </w:r>
      <w:r w:rsidRPr="00D96636">
        <w:t>nothing.</w:t>
      </w:r>
      <w:r w:rsidR="001D27A3">
        <w:t xml:space="preserve"> </w:t>
      </w:r>
      <w:r w:rsidRPr="00D96636">
        <w:t>If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spot</w:t>
      </w:r>
      <w:r w:rsidR="001D27A3">
        <w:t xml:space="preserve"> </w:t>
      </w:r>
      <w:r w:rsidRPr="00D96636">
        <w:t>defect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automated</w:t>
      </w:r>
      <w:r w:rsidR="001D27A3">
        <w:t xml:space="preserve"> </w:t>
      </w:r>
      <w:r w:rsidRPr="00D96636">
        <w:t>test</w:t>
      </w:r>
      <w:r w:rsidR="001D27A3">
        <w:t xml:space="preserve"> </w:t>
      </w:r>
      <w:r w:rsidRPr="00D96636">
        <w:t>during</w:t>
      </w:r>
      <w:r w:rsidR="001D27A3">
        <w:t xml:space="preserve"> </w:t>
      </w:r>
      <w:r w:rsidRPr="00D96636">
        <w:t>development,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will</w:t>
      </w:r>
      <w:r w:rsidR="001D27A3">
        <w:t xml:space="preserve"> </w:t>
      </w:r>
      <w:r w:rsidRPr="00D96636">
        <w:t>take</w:t>
      </w:r>
      <w:r w:rsidR="001D27A3">
        <w:t xml:space="preserve"> </w:t>
      </w:r>
      <w:r w:rsidRPr="00D96636">
        <w:t>longer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untangle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defect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how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should</w:t>
      </w:r>
      <w:r w:rsidR="001D27A3">
        <w:t xml:space="preserve"> </w:t>
      </w:r>
      <w:r w:rsidRPr="00D96636">
        <w:t>behave.</w:t>
      </w:r>
    </w:p>
    <w:p w14:paraId="179DBF30" w14:textId="356D7321" w:rsidR="00ED480E" w:rsidRDefault="00D96636" w:rsidP="00902A60">
      <w:pPr>
        <w:pStyle w:val="cpParagraph"/>
      </w:pPr>
      <w:r w:rsidRPr="00D96636">
        <w:t>I've</w:t>
      </w:r>
      <w:r w:rsidR="001D27A3">
        <w:t xml:space="preserve"> </w:t>
      </w:r>
      <w:r w:rsidRPr="00D96636">
        <w:t>worked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several</w:t>
      </w:r>
      <w:r w:rsidR="001D27A3">
        <w:t xml:space="preserve"> </w:t>
      </w:r>
      <w:r w:rsidRPr="00D96636">
        <w:t>healthcare</w:t>
      </w:r>
      <w:r w:rsidR="001D27A3">
        <w:t xml:space="preserve"> </w:t>
      </w:r>
      <w:r w:rsidRPr="00D96636">
        <w:t>data</w:t>
      </w:r>
      <w:r w:rsidR="001D27A3">
        <w:t xml:space="preserve"> </w:t>
      </w:r>
      <w:r w:rsidRPr="00D96636">
        <w:t>providers</w:t>
      </w:r>
      <w:r w:rsidR="001D27A3">
        <w:t xml:space="preserve"> </w:t>
      </w:r>
      <w:r w:rsidRPr="00D96636">
        <w:t>subject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HIPPA,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Health</w:t>
      </w:r>
      <w:r w:rsidR="001D27A3">
        <w:t xml:space="preserve"> </w:t>
      </w:r>
      <w:r w:rsidRPr="00D96636">
        <w:t>Insurance</w:t>
      </w:r>
      <w:r w:rsidR="001D27A3">
        <w:t xml:space="preserve"> </w:t>
      </w:r>
      <w:r w:rsidRPr="00D96636">
        <w:t>Portability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Accountability</w:t>
      </w:r>
      <w:r w:rsidR="001D27A3">
        <w:t xml:space="preserve"> </w:t>
      </w:r>
      <w:r w:rsidRPr="00D96636">
        <w:t>Act</w:t>
      </w:r>
      <w:r w:rsidR="00ED480E">
        <w:t>. T</w:t>
      </w:r>
      <w:r w:rsidRPr="00D96636">
        <w:t>he</w:t>
      </w:r>
      <w:r w:rsidR="001D27A3">
        <w:t xml:space="preserve"> </w:t>
      </w:r>
      <w:r w:rsidRPr="00D96636">
        <w:t>cost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defect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kind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data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easily</w:t>
      </w:r>
      <w:r w:rsidR="001D27A3">
        <w:t xml:space="preserve"> </w:t>
      </w:r>
      <w:r w:rsidRPr="00D96636">
        <w:t>extend</w:t>
      </w:r>
      <w:r w:rsidR="001D27A3">
        <w:t xml:space="preserve"> </w:t>
      </w:r>
      <w:r w:rsidRPr="00D96636">
        <w:t>into</w:t>
      </w:r>
      <w:r w:rsidR="001D27A3">
        <w:t xml:space="preserve"> </w:t>
      </w:r>
      <w:r w:rsidRPr="00D96636">
        <w:t>millions</w:t>
      </w:r>
      <w:r w:rsidR="00ED480E">
        <w:t>.</w:t>
      </w:r>
    </w:p>
    <w:p w14:paraId="216B88D7" w14:textId="77777777" w:rsidR="00ED480E" w:rsidRDefault="00ED480E" w:rsidP="00902A60">
      <w:pPr>
        <w:pStyle w:val="cpParagraph"/>
      </w:pPr>
      <w:r>
        <w:t>P</w:t>
      </w:r>
      <w:r w:rsidR="00D96636" w:rsidRPr="00D96636">
        <w:t>rincipal</w:t>
      </w:r>
      <w:r w:rsidR="001D27A3">
        <w:t xml:space="preserve"> </w:t>
      </w:r>
      <w:r w:rsidR="00D96636" w:rsidRPr="00D96636">
        <w:t>t</w:t>
      </w:r>
      <w:r>
        <w:t>w</w:t>
      </w:r>
      <w:r w:rsidR="00D96636" w:rsidRPr="00D96636">
        <w:t>o.</w:t>
      </w:r>
      <w:r w:rsidR="001D27A3">
        <w:t xml:space="preserve"> </w:t>
      </w:r>
      <w:r w:rsidR="00D96636" w:rsidRPr="00D96636">
        <w:t>Build</w:t>
      </w:r>
      <w:r w:rsidR="001D27A3">
        <w:t xml:space="preserve"> </w:t>
      </w:r>
      <w:r w:rsidR="00D96636" w:rsidRPr="00D96636">
        <w:t>quality</w:t>
      </w:r>
      <w:r w:rsidR="001D27A3">
        <w:t xml:space="preserve"> </w:t>
      </w:r>
      <w:r w:rsidR="00D96636" w:rsidRPr="00D96636">
        <w:t>in.</w:t>
      </w:r>
    </w:p>
    <w:p w14:paraId="633B516A" w14:textId="77777777" w:rsidR="00594580" w:rsidRDefault="00D96636" w:rsidP="00902A60">
      <w:pPr>
        <w:pStyle w:val="cpParagraph"/>
      </w:pPr>
      <w:r w:rsidRPr="00D96636">
        <w:t>Let</w:t>
      </w:r>
      <w:r w:rsidR="001D27A3">
        <w:t xml:space="preserve"> </w:t>
      </w:r>
      <w:r w:rsidRPr="00D96636">
        <w:t>me</w:t>
      </w:r>
      <w:r w:rsidR="001D27A3">
        <w:t xml:space="preserve"> </w:t>
      </w:r>
      <w:r w:rsidRPr="00D96636">
        <w:t>point</w:t>
      </w:r>
      <w:r w:rsidR="001D27A3">
        <w:t xml:space="preserve"> </w:t>
      </w:r>
      <w:r w:rsidRPr="00D96636">
        <w:t>out</w:t>
      </w:r>
      <w:r w:rsidR="001D27A3">
        <w:t xml:space="preserve"> </w:t>
      </w:r>
      <w:r w:rsidRPr="00D96636">
        <w:t>here</w:t>
      </w:r>
      <w:r w:rsidR="001D27A3">
        <w:t xml:space="preserve"> </w:t>
      </w:r>
      <w:r w:rsidRPr="00D96636">
        <w:t>that</w:t>
      </w:r>
      <w:r w:rsidR="00ED480E">
        <w:t>,</w:t>
      </w:r>
      <w:r w:rsidR="001D27A3">
        <w:t xml:space="preserve"> </w:t>
      </w:r>
      <w:r w:rsidRPr="00D96636">
        <w:t>if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do</w:t>
      </w:r>
      <w:r w:rsidR="001D27A3">
        <w:t xml:space="preserve"> </w:t>
      </w:r>
      <w:r w:rsidRPr="00D96636">
        <w:t>our</w:t>
      </w:r>
      <w:r w:rsidR="001D27A3">
        <w:t xml:space="preserve"> </w:t>
      </w:r>
      <w:r w:rsidRPr="00D96636">
        <w:t>job</w:t>
      </w:r>
      <w:r w:rsidR="001D27A3">
        <w:t xml:space="preserve"> </w:t>
      </w:r>
      <w:r w:rsidRPr="00D96636">
        <w:t>well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first</w:t>
      </w:r>
      <w:r w:rsidR="001D27A3">
        <w:t xml:space="preserve"> </w:t>
      </w:r>
      <w:r w:rsidRPr="00D96636">
        <w:t>principle</w:t>
      </w:r>
      <w:r w:rsidR="00594580">
        <w:t xml:space="preserve"> “</w:t>
      </w:r>
      <w:r w:rsidRPr="00D96636">
        <w:t>eliminating</w:t>
      </w:r>
      <w:r w:rsidR="001D27A3">
        <w:t xml:space="preserve"> </w:t>
      </w:r>
      <w:r w:rsidRPr="00D96636">
        <w:t>waste</w:t>
      </w:r>
      <w:r w:rsidR="00594580">
        <w:t>”.</w:t>
      </w:r>
      <w:r w:rsidR="001D27A3">
        <w:t xml:space="preserve"> </w:t>
      </w:r>
      <w:r w:rsidR="00594580">
        <w:t>T</w:t>
      </w:r>
      <w:r w:rsidRPr="00D96636">
        <w:t>hat</w:t>
      </w:r>
      <w:r w:rsidR="001D27A3">
        <w:t xml:space="preserve"> </w:t>
      </w:r>
      <w:r w:rsidRPr="00D96636">
        <w:t>enables</w:t>
      </w:r>
      <w:r w:rsidR="001D27A3">
        <w:t xml:space="preserve"> </w:t>
      </w:r>
      <w:r w:rsidRPr="00D96636">
        <w:t>our</w:t>
      </w:r>
      <w:r w:rsidR="001D27A3">
        <w:t xml:space="preserve"> </w:t>
      </w:r>
      <w:r w:rsidRPr="00D96636">
        <w:t>second</w:t>
      </w:r>
      <w:r w:rsidR="001D27A3">
        <w:t xml:space="preserve"> </w:t>
      </w:r>
      <w:r w:rsidRPr="00D96636">
        <w:t>principle</w:t>
      </w:r>
      <w:r w:rsidR="00594580">
        <w:t>.</w:t>
      </w:r>
    </w:p>
    <w:p w14:paraId="25C65D0B" w14:textId="5E53102A" w:rsidR="00D96636" w:rsidRPr="00D96636" w:rsidRDefault="00594580" w:rsidP="00902A60">
      <w:pPr>
        <w:pStyle w:val="cpParagraph"/>
      </w:pPr>
      <w:r>
        <w:t>T</w:t>
      </w:r>
      <w:r w:rsidR="00D96636" w:rsidRPr="00D96636">
        <w:t>he</w:t>
      </w:r>
      <w:r w:rsidR="001D27A3">
        <w:t xml:space="preserve"> </w:t>
      </w:r>
      <w:r w:rsidR="00D96636" w:rsidRPr="00D96636">
        <w:t>most</w:t>
      </w:r>
      <w:r w:rsidR="001D27A3">
        <w:t xml:space="preserve"> </w:t>
      </w:r>
      <w:r w:rsidR="00D96636" w:rsidRPr="00D96636">
        <w:t>maintainable,</w:t>
      </w:r>
      <w:r w:rsidR="001D27A3">
        <w:t xml:space="preserve"> </w:t>
      </w:r>
      <w:r w:rsidR="00D96636" w:rsidRPr="00D96636">
        <w:t>best</w:t>
      </w:r>
      <w:r w:rsidR="001D27A3">
        <w:t xml:space="preserve"> </w:t>
      </w:r>
      <w:r w:rsidR="00D96636" w:rsidRPr="00D96636">
        <w:t>performing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most</w:t>
      </w:r>
      <w:r w:rsidR="001D27A3">
        <w:t xml:space="preserve"> </w:t>
      </w:r>
      <w:r w:rsidR="00D96636" w:rsidRPr="00D96636">
        <w:t>extensively</w:t>
      </w:r>
      <w:r w:rsidR="001D27A3">
        <w:t xml:space="preserve"> </w:t>
      </w:r>
      <w:r w:rsidR="00D96636" w:rsidRPr="00D96636">
        <w:t>documented</w:t>
      </w:r>
      <w:r w:rsidR="001D27A3">
        <w:t xml:space="preserve"> </w:t>
      </w:r>
      <w:r w:rsidR="00D96636" w:rsidRPr="00D96636">
        <w:t>line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code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one</w:t>
      </w:r>
      <w:r w:rsidR="001D27A3">
        <w:t xml:space="preserve"> </w:t>
      </w:r>
      <w:r w:rsidR="00D96636" w:rsidRPr="00D96636">
        <w:t>you</w:t>
      </w:r>
      <w:r w:rsidR="001D27A3">
        <w:t xml:space="preserve"> </w:t>
      </w:r>
      <w:r w:rsidR="00D96636" w:rsidRPr="00D96636">
        <w:t>never</w:t>
      </w:r>
      <w:r w:rsidR="001D27A3">
        <w:t xml:space="preserve"> </w:t>
      </w:r>
      <w:r w:rsidR="00ED480E">
        <w:t>write</w:t>
      </w:r>
      <w:r w:rsidR="00D96636" w:rsidRPr="00D96636">
        <w:t>.</w:t>
      </w:r>
    </w:p>
    <w:p w14:paraId="45EC3AC0" w14:textId="3499E9E3" w:rsidR="00D96636" w:rsidRPr="00D96636" w:rsidRDefault="00D96636" w:rsidP="00D5396C">
      <w:pPr>
        <w:pStyle w:val="Heading2"/>
      </w:pPr>
      <w:r w:rsidRPr="00D96636">
        <w:t>Create</w:t>
      </w:r>
      <w:r w:rsidR="001D27A3">
        <w:t xml:space="preserve"> </w:t>
      </w:r>
      <w:r w:rsidRPr="00D96636">
        <w:t>Knowledge</w:t>
      </w:r>
    </w:p>
    <w:p w14:paraId="51EC2C02" w14:textId="77777777" w:rsidR="00ED1C4C" w:rsidRDefault="005B1B3E" w:rsidP="005B1B3E">
      <w:pPr>
        <w:pStyle w:val="cpParagraph"/>
      </w:pPr>
      <w:r>
        <w:t>P</w:t>
      </w:r>
      <w:r w:rsidR="00D96636" w:rsidRPr="00D96636">
        <w:t>art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being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software</w:t>
      </w:r>
      <w:r w:rsidR="001D27A3">
        <w:t xml:space="preserve"> </w:t>
      </w:r>
      <w:r w:rsidR="00D96636" w:rsidRPr="00D96636">
        <w:t>engineer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smaller</w:t>
      </w:r>
      <w:r w:rsidR="001D27A3">
        <w:t xml:space="preserve"> </w:t>
      </w:r>
      <w:r w:rsidR="00D96636" w:rsidRPr="00D96636">
        <w:t>companies,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delivering</w:t>
      </w:r>
      <w:r w:rsidR="001D27A3">
        <w:t xml:space="preserve"> </w:t>
      </w:r>
      <w:r w:rsidR="00D96636" w:rsidRPr="00D96636">
        <w:t>estimates.</w:t>
      </w:r>
    </w:p>
    <w:p w14:paraId="591D831F" w14:textId="77777777" w:rsidR="00ED1C4C" w:rsidRDefault="00D96636" w:rsidP="005B1B3E">
      <w:pPr>
        <w:pStyle w:val="cpParagraph"/>
      </w:pPr>
      <w:r w:rsidRPr="00D96636">
        <w:lastRenderedPageBreak/>
        <w:t>Sometimes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tasks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well</w:t>
      </w:r>
      <w:r w:rsidR="001D27A3">
        <w:t xml:space="preserve"> </w:t>
      </w:r>
      <w:r w:rsidRPr="00D96636">
        <w:t>defined,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say</w:t>
      </w:r>
      <w:r w:rsidR="00ED1C4C">
        <w:t>:</w:t>
      </w:r>
    </w:p>
    <w:p w14:paraId="6FB0874D" w14:textId="77777777" w:rsidR="00ED1C4C" w:rsidRDefault="00ED1C4C" w:rsidP="00ED1C4C">
      <w:pPr>
        <w:pStyle w:val="cpPoint"/>
      </w:pPr>
      <w:r>
        <w:t>T</w:t>
      </w:r>
      <w:r w:rsidR="00D96636" w:rsidRPr="00D96636">
        <w:t>his</w:t>
      </w:r>
      <w:r w:rsidR="001D27A3">
        <w:t xml:space="preserve"> </w:t>
      </w:r>
      <w:r w:rsidR="00D96636" w:rsidRPr="00D96636">
        <w:t>will</w:t>
      </w:r>
      <w:r w:rsidR="001D27A3">
        <w:t xml:space="preserve"> </w:t>
      </w:r>
      <w:r w:rsidR="00D96636" w:rsidRPr="00D96636">
        <w:t>take</w:t>
      </w:r>
      <w:r w:rsidR="001D27A3">
        <w:t xml:space="preserve"> </w:t>
      </w:r>
      <w:r w:rsidR="00D96636" w:rsidRPr="00D96636">
        <w:t>an</w:t>
      </w:r>
      <w:r w:rsidR="001D27A3">
        <w:t xml:space="preserve"> </w:t>
      </w:r>
      <w:r w:rsidR="00D96636" w:rsidRPr="00D96636">
        <w:t>hour.</w:t>
      </w:r>
    </w:p>
    <w:p w14:paraId="401BEE2F" w14:textId="255C03D5" w:rsidR="00ED1C4C" w:rsidRDefault="00D96636" w:rsidP="00ED1C4C">
      <w:pPr>
        <w:pStyle w:val="cpPoint"/>
      </w:pPr>
      <w:r w:rsidRPr="00D96636">
        <w:t>This</w:t>
      </w:r>
      <w:r w:rsidR="001D27A3">
        <w:t xml:space="preserve"> </w:t>
      </w:r>
      <w:r w:rsidRPr="00D96636">
        <w:t>will</w:t>
      </w:r>
      <w:r w:rsidR="001D27A3">
        <w:t xml:space="preserve"> </w:t>
      </w:r>
      <w:r w:rsidRPr="00D96636">
        <w:t>take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day</w:t>
      </w:r>
      <w:r w:rsidR="00ED1C4C">
        <w:t>.</w:t>
      </w:r>
    </w:p>
    <w:p w14:paraId="69369396" w14:textId="77777777" w:rsidR="00ED1C4C" w:rsidRDefault="00ED1C4C" w:rsidP="00ED1C4C">
      <w:pPr>
        <w:pStyle w:val="cpPoint"/>
        <w:numPr>
          <w:ilvl w:val="0"/>
          <w:numId w:val="0"/>
        </w:numPr>
        <w:ind w:left="1644" w:hanging="360"/>
      </w:pPr>
    </w:p>
    <w:p w14:paraId="0EE6AF48" w14:textId="291C0DDF" w:rsidR="00ED1C4C" w:rsidRDefault="00ED1C4C" w:rsidP="00ED1C4C">
      <w:pPr>
        <w:pStyle w:val="cpParagraph"/>
      </w:pPr>
      <w:r>
        <w:t>B</w:t>
      </w:r>
      <w:r w:rsidR="00D96636" w:rsidRPr="00D96636">
        <w:t>ut</w:t>
      </w:r>
      <w:r w:rsidR="001D27A3">
        <w:t xml:space="preserve"> </w:t>
      </w:r>
      <w:r w:rsidR="00D96636" w:rsidRPr="00D96636">
        <w:t>often</w:t>
      </w:r>
      <w:r w:rsidR="001D27A3">
        <w:t xml:space="preserve"> </w:t>
      </w:r>
      <w:r w:rsidR="00D96636" w:rsidRPr="00D96636">
        <w:t>you'll</w:t>
      </w:r>
      <w:r w:rsidR="001D27A3">
        <w:t xml:space="preserve"> </w:t>
      </w:r>
      <w:r w:rsidR="00D96636" w:rsidRPr="00D96636">
        <w:t>get</w:t>
      </w:r>
      <w:r w:rsidR="001D27A3">
        <w:t xml:space="preserve"> </w:t>
      </w:r>
      <w:r w:rsidR="00D96636" w:rsidRPr="00D96636">
        <w:t>something</w:t>
      </w:r>
      <w:r w:rsidR="001D27A3">
        <w:t xml:space="preserve"> </w:t>
      </w:r>
      <w:r w:rsidR="00D96636" w:rsidRPr="00D96636">
        <w:t>like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customer</w:t>
      </w:r>
      <w:r w:rsidR="001D27A3">
        <w:t xml:space="preserve"> </w:t>
      </w:r>
      <w:r w:rsidR="00D96636" w:rsidRPr="00D96636">
        <w:t>wants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create</w:t>
      </w:r>
      <w:r w:rsidR="001D27A3">
        <w:t xml:space="preserve"> </w:t>
      </w:r>
      <w:r w:rsidR="00D96636" w:rsidRPr="00D96636">
        <w:t>an</w:t>
      </w:r>
      <w:r w:rsidR="001D27A3">
        <w:t xml:space="preserve"> </w:t>
      </w:r>
      <w:r w:rsidR="00D96636" w:rsidRPr="00D96636">
        <w:t>application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lets</w:t>
      </w:r>
      <w:r w:rsidR="001D27A3">
        <w:t xml:space="preserve"> </w:t>
      </w:r>
      <w:r w:rsidR="00D96636" w:rsidRPr="00D96636">
        <w:t>them</w:t>
      </w:r>
      <w:r w:rsidR="001D27A3">
        <w:t xml:space="preserve"> </w:t>
      </w:r>
      <w:r w:rsidR="00D96636" w:rsidRPr="00D96636">
        <w:t>do</w:t>
      </w:r>
      <w:r w:rsidR="001D27A3">
        <w:t xml:space="preserve"> </w:t>
      </w:r>
      <w:r w:rsidR="00D96636" w:rsidRPr="00D96636">
        <w:t>X</w:t>
      </w:r>
      <w:r w:rsidR="001D27A3">
        <w:t xml:space="preserve"> </w:t>
      </w:r>
      <w:r w:rsidR="00D96636" w:rsidRPr="00D96636">
        <w:t>with</w:t>
      </w:r>
      <w:r w:rsidR="001D27A3">
        <w:t xml:space="preserve"> </w:t>
      </w:r>
      <w:r>
        <w:t>Y.</w:t>
      </w:r>
      <w:r w:rsidR="005B567F">
        <w:t xml:space="preserve"> </w:t>
      </w:r>
      <w:r>
        <w:t>W</w:t>
      </w:r>
      <w:r w:rsidR="00D96636" w:rsidRPr="00D96636">
        <w:t>ith</w:t>
      </w:r>
      <w:r w:rsidR="001D27A3">
        <w:t xml:space="preserve"> </w:t>
      </w:r>
      <w:r w:rsidR="00D96636" w:rsidRPr="00D96636">
        <w:t>what,</w:t>
      </w:r>
      <w:r w:rsidR="001D27A3">
        <w:t xml:space="preserve"> </w:t>
      </w:r>
      <w:r w:rsidR="00D96636" w:rsidRPr="00D96636">
        <w:t>exactly</w:t>
      </w:r>
      <w:r w:rsidR="001D27A3">
        <w:t xml:space="preserve"> </w:t>
      </w:r>
      <w:r w:rsidR="00D96636" w:rsidRPr="00D96636">
        <w:t>X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>
        <w:t xml:space="preserve">Y </w:t>
      </w:r>
      <w:r w:rsidR="00D96636" w:rsidRPr="00D96636">
        <w:t>are</w:t>
      </w:r>
      <w:r>
        <w:t>,</w:t>
      </w:r>
      <w:r w:rsidR="001D27A3">
        <w:t xml:space="preserve"> </w:t>
      </w:r>
      <w:r w:rsidR="00D96636" w:rsidRPr="00D96636">
        <w:t>not</w:t>
      </w:r>
      <w:r w:rsidR="001D27A3">
        <w:t xml:space="preserve"> </w:t>
      </w:r>
      <w:r w:rsidR="00D96636" w:rsidRPr="00D96636">
        <w:t>really</w:t>
      </w:r>
      <w:r w:rsidR="001D27A3">
        <w:t xml:space="preserve"> </w:t>
      </w:r>
      <w:r w:rsidR="00D96636" w:rsidRPr="00D96636">
        <w:t>nailed</w:t>
      </w:r>
      <w:r w:rsidR="001D27A3">
        <w:t xml:space="preserve"> </w:t>
      </w:r>
      <w:r w:rsidR="00D96636" w:rsidRPr="00D96636">
        <w:t>down.</w:t>
      </w:r>
    </w:p>
    <w:p w14:paraId="04E63C97" w14:textId="77777777" w:rsidR="00ED1C4C" w:rsidRDefault="00D96636" w:rsidP="00ED1C4C">
      <w:pPr>
        <w:pStyle w:val="cpParagraph"/>
      </w:pPr>
      <w:r w:rsidRPr="00D96636">
        <w:t>I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purposely</w:t>
      </w:r>
      <w:r w:rsidR="001D27A3">
        <w:t xml:space="preserve"> </w:t>
      </w:r>
      <w:r w:rsidRPr="00D96636">
        <w:t>odd</w:t>
      </w:r>
      <w:r w:rsidR="001D27A3">
        <w:t xml:space="preserve"> </w:t>
      </w:r>
      <w:r w:rsidRPr="00D96636">
        <w:t>phrase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used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pressed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estimate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these</w:t>
      </w:r>
      <w:r w:rsidR="001D27A3">
        <w:t xml:space="preserve"> </w:t>
      </w:r>
      <w:r w:rsidRPr="00D96636">
        <w:t>projects.</w:t>
      </w:r>
    </w:p>
    <w:p w14:paraId="6F7E04C0" w14:textId="0FAF2B80" w:rsidR="00ED1C4C" w:rsidRDefault="00D96636" w:rsidP="00ED1C4C">
      <w:pPr>
        <w:pStyle w:val="cpPoint"/>
      </w:pPr>
      <w:r w:rsidRPr="00D96636">
        <w:t>The</w:t>
      </w:r>
      <w:r w:rsidR="001D27A3">
        <w:t xml:space="preserve"> </w:t>
      </w:r>
      <w:r w:rsidRPr="00D96636">
        <w:t>knowledge</w:t>
      </w:r>
      <w:r w:rsidR="001D27A3">
        <w:t xml:space="preserve"> </w:t>
      </w:r>
      <w:r w:rsidRPr="00D96636">
        <w:t>you're</w:t>
      </w:r>
      <w:r w:rsidR="001D27A3">
        <w:t xml:space="preserve"> </w:t>
      </w:r>
      <w:r w:rsidRPr="00D96636">
        <w:t>looking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doesn't</w:t>
      </w:r>
      <w:r w:rsidR="001D27A3">
        <w:t xml:space="preserve"> </w:t>
      </w:r>
      <w:r w:rsidRPr="00D96636">
        <w:t>exist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universe.</w:t>
      </w:r>
    </w:p>
    <w:p w14:paraId="4E247B48" w14:textId="77777777" w:rsidR="00ED1C4C" w:rsidRDefault="00ED1C4C" w:rsidP="00ED1C4C">
      <w:pPr>
        <w:pStyle w:val="cpPoint"/>
        <w:numPr>
          <w:ilvl w:val="0"/>
          <w:numId w:val="0"/>
        </w:numPr>
        <w:ind w:left="1644" w:hanging="360"/>
      </w:pPr>
    </w:p>
    <w:p w14:paraId="5DB2DA82" w14:textId="2DA557F4" w:rsidR="00ED1C4C" w:rsidRDefault="00D96636" w:rsidP="00ED1C4C">
      <w:pPr>
        <w:pStyle w:val="cpParagraph"/>
      </w:pPr>
      <w:r w:rsidRPr="00D96636">
        <w:t>This</w:t>
      </w:r>
      <w:r w:rsidR="001D27A3">
        <w:t xml:space="preserve"> </w:t>
      </w:r>
      <w:r w:rsidRPr="00D96636">
        <w:t>usually</w:t>
      </w:r>
      <w:r w:rsidR="001D27A3">
        <w:t xml:space="preserve"> </w:t>
      </w:r>
      <w:r w:rsidRPr="00D96636">
        <w:t>gets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eye</w:t>
      </w:r>
      <w:r w:rsidR="001D27A3">
        <w:t xml:space="preserve"> </w:t>
      </w:r>
      <w:r w:rsidRPr="00D96636">
        <w:t>roll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two,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gets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point</w:t>
      </w:r>
      <w:r w:rsidR="001D27A3">
        <w:t xml:space="preserve"> </w:t>
      </w:r>
      <w:r w:rsidRPr="00D96636">
        <w:t>across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it's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know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I'm</w:t>
      </w:r>
      <w:r w:rsidR="001D27A3">
        <w:t xml:space="preserve"> </w:t>
      </w:r>
      <w:r w:rsidRPr="00D96636">
        <w:t>unwilling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answer.</w:t>
      </w:r>
      <w:r w:rsidR="00ED1C4C">
        <w:t xml:space="preserve"> </w:t>
      </w:r>
      <w:r w:rsidRPr="00D96636">
        <w:t>It's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it's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possible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answer.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information</w:t>
      </w:r>
      <w:r w:rsidR="001D27A3">
        <w:t xml:space="preserve"> </w:t>
      </w:r>
      <w:r w:rsidR="00507C01" w:rsidRPr="00D96636">
        <w:t>must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created.</w:t>
      </w:r>
    </w:p>
    <w:p w14:paraId="7626FD67" w14:textId="77777777" w:rsidR="00ED1C4C" w:rsidRDefault="00D96636" w:rsidP="00ED1C4C">
      <w:pPr>
        <w:pStyle w:val="cpParagraph"/>
      </w:pPr>
      <w:r w:rsidRPr="00D96636">
        <w:t>And</w:t>
      </w:r>
      <w:r w:rsidR="001D27A3">
        <w:t xml:space="preserve"> </w:t>
      </w:r>
      <w:r w:rsidRPr="00D96636">
        <w:t>while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create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estimate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relatively</w:t>
      </w:r>
      <w:r w:rsidR="001D27A3">
        <w:t xml:space="preserve"> </w:t>
      </w:r>
      <w:r w:rsidRPr="00D96636">
        <w:t>short</w:t>
      </w:r>
      <w:r w:rsidR="001D27A3">
        <w:t xml:space="preserve"> </w:t>
      </w:r>
      <w:r w:rsidRPr="00D96636">
        <w:t>order</w:t>
      </w:r>
      <w:r w:rsidR="001D27A3">
        <w:t xml:space="preserve"> </w:t>
      </w:r>
      <w:r w:rsidRPr="00D96636">
        <w:t>by</w:t>
      </w:r>
      <w:r w:rsidR="001D27A3">
        <w:t xml:space="preserve"> </w:t>
      </w:r>
      <w:r w:rsidRPr="00D96636">
        <w:t>pinning</w:t>
      </w:r>
      <w:r w:rsidR="001D27A3">
        <w:t xml:space="preserve"> </w:t>
      </w:r>
      <w:r w:rsidRPr="00D96636">
        <w:t>down</w:t>
      </w:r>
      <w:r w:rsidR="001D27A3">
        <w:t xml:space="preserve"> </w:t>
      </w:r>
      <w:r w:rsidRPr="00D96636">
        <w:t>some</w:t>
      </w:r>
      <w:r w:rsidR="001D27A3">
        <w:t xml:space="preserve"> </w:t>
      </w:r>
      <w:r w:rsidRPr="00D96636">
        <w:t>broad</w:t>
      </w:r>
      <w:r w:rsidR="001D27A3">
        <w:t xml:space="preserve"> </w:t>
      </w:r>
      <w:r w:rsidRPr="00D96636">
        <w:t>specifics,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has</w:t>
      </w:r>
      <w:r w:rsidR="001D27A3">
        <w:t xml:space="preserve"> </w:t>
      </w:r>
      <w:r w:rsidRPr="00D96636">
        <w:t>been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experience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industry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last</w:t>
      </w:r>
      <w:r w:rsidR="001D27A3">
        <w:t xml:space="preserve"> </w:t>
      </w:r>
      <w:r w:rsidRPr="00D96636">
        <w:t>20</w:t>
      </w:r>
      <w:r w:rsidR="001D27A3">
        <w:t xml:space="preserve"> </w:t>
      </w:r>
      <w:r w:rsidRPr="00D96636">
        <w:t>years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trying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do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big</w:t>
      </w:r>
      <w:r w:rsidR="001D27A3">
        <w:t xml:space="preserve"> </w:t>
      </w:r>
      <w:r w:rsidRPr="00D96636">
        <w:t>design</w:t>
      </w:r>
      <w:r w:rsidR="001D27A3">
        <w:t xml:space="preserve"> </w:t>
      </w:r>
      <w:r w:rsidRPr="00D96636">
        <w:t>up</w:t>
      </w:r>
      <w:r w:rsidR="001D27A3">
        <w:t xml:space="preserve"> </w:t>
      </w:r>
      <w:r w:rsidRPr="00D96636">
        <w:t>front</w:t>
      </w:r>
      <w:r w:rsidR="001D27A3">
        <w:t xml:space="preserve"> </w:t>
      </w:r>
      <w:r w:rsidRPr="00D96636">
        <w:t>specifications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tenable.</w:t>
      </w:r>
    </w:p>
    <w:p w14:paraId="7ABA2366" w14:textId="77777777" w:rsidR="00ED1C4C" w:rsidRDefault="00D96636" w:rsidP="00ED1C4C">
      <w:pPr>
        <w:pStyle w:val="cpParagraph"/>
      </w:pPr>
      <w:r w:rsidRPr="00D96636">
        <w:t>What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believe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going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tension</w:t>
      </w:r>
      <w:r w:rsidR="001D27A3">
        <w:t xml:space="preserve"> </w:t>
      </w:r>
      <w:r w:rsidRPr="00D96636">
        <w:t>between</w:t>
      </w:r>
      <w:r w:rsidR="001D27A3">
        <w:t xml:space="preserve"> </w:t>
      </w:r>
      <w:r w:rsidRPr="00D96636">
        <w:t>detailed</w:t>
      </w:r>
      <w:r w:rsidR="001D27A3">
        <w:t xml:space="preserve"> </w:t>
      </w:r>
      <w:r w:rsidRPr="00D96636">
        <w:t>prescriptive</w:t>
      </w:r>
      <w:r w:rsidR="001D27A3">
        <w:t xml:space="preserve"> </w:t>
      </w:r>
      <w:r w:rsidRPr="00D96636">
        <w:t>design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agility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development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inappropriate</w:t>
      </w:r>
      <w:r w:rsidR="001D27A3">
        <w:t xml:space="preserve"> </w:t>
      </w:r>
      <w:r w:rsidRPr="00D96636">
        <w:t>application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engineering</w:t>
      </w:r>
      <w:r w:rsidR="001D27A3">
        <w:t xml:space="preserve"> </w:t>
      </w:r>
      <w:r w:rsidRPr="00D96636">
        <w:t>model,</w:t>
      </w:r>
      <w:r w:rsidR="001D27A3">
        <w:t xml:space="preserve"> </w:t>
      </w:r>
      <w:r w:rsidRPr="00D96636">
        <w:t>specifically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civil</w:t>
      </w:r>
      <w:r w:rsidR="001D27A3">
        <w:t xml:space="preserve"> </w:t>
      </w:r>
      <w:r w:rsidRPr="00D96636">
        <w:t>engineering</w:t>
      </w:r>
      <w:r w:rsidR="001D27A3">
        <w:t xml:space="preserve"> </w:t>
      </w:r>
      <w:r w:rsidRPr="00D96636">
        <w:t>model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process.</w:t>
      </w:r>
    </w:p>
    <w:p w14:paraId="62D7435D" w14:textId="77777777" w:rsidR="00ED1C4C" w:rsidRDefault="00D96636" w:rsidP="00ED1C4C">
      <w:pPr>
        <w:pStyle w:val="cpParagraph"/>
      </w:pPr>
      <w:r w:rsidRPr="00D96636">
        <w:t>What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mean</w:t>
      </w:r>
      <w:r w:rsidR="001D27A3">
        <w:t xml:space="preserve"> </w:t>
      </w:r>
      <w:r w:rsidRPr="00D96636">
        <w:t>by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if</w:t>
      </w:r>
      <w:r w:rsidR="001D27A3">
        <w:t xml:space="preserve"> </w:t>
      </w:r>
      <w:r w:rsidRPr="00D96636">
        <w:t>you're</w:t>
      </w:r>
      <w:r w:rsidR="001D27A3">
        <w:t xml:space="preserve"> </w:t>
      </w:r>
      <w:r w:rsidRPr="00D96636">
        <w:t>going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build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bridge,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piece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engineering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has</w:t>
      </w:r>
      <w:r w:rsidR="001D27A3">
        <w:t xml:space="preserve"> </w:t>
      </w:r>
      <w:r w:rsidRPr="00D96636">
        <w:t>been</w:t>
      </w:r>
      <w:r w:rsidR="001D27A3">
        <w:t xml:space="preserve"> </w:t>
      </w:r>
      <w:r w:rsidRPr="00D96636">
        <w:t>refined</w:t>
      </w:r>
      <w:r w:rsidR="001D27A3">
        <w:t xml:space="preserve"> </w:t>
      </w:r>
      <w:r w:rsidRPr="00D96636">
        <w:t>over</w:t>
      </w:r>
      <w:r w:rsidR="001D27A3">
        <w:t xml:space="preserve"> </w:t>
      </w:r>
      <w:r w:rsidRPr="00D96636">
        <w:t>millennia,</w:t>
      </w:r>
      <w:r w:rsidR="001D27A3">
        <w:t xml:space="preserve"> </w:t>
      </w:r>
      <w:r w:rsidRPr="00D96636">
        <w:t>you'd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insane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start</w:t>
      </w:r>
      <w:r w:rsidR="001D27A3">
        <w:t xml:space="preserve"> </w:t>
      </w:r>
      <w:r w:rsidRPr="00D96636">
        <w:t>pouring</w:t>
      </w:r>
      <w:r w:rsidR="001D27A3">
        <w:t xml:space="preserve"> </w:t>
      </w:r>
      <w:r w:rsidRPr="00D96636">
        <w:t>concrete</w:t>
      </w:r>
      <w:r w:rsidR="001D27A3">
        <w:t xml:space="preserve"> </w:t>
      </w:r>
      <w:r w:rsidRPr="00D96636">
        <w:t>without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detailed</w:t>
      </w:r>
      <w:r w:rsidR="001D27A3">
        <w:t xml:space="preserve"> </w:t>
      </w:r>
      <w:r w:rsidRPr="00D96636">
        <w:t>plan,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same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foundations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bank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highway.</w:t>
      </w:r>
    </w:p>
    <w:p w14:paraId="0A33B0CB" w14:textId="77777777" w:rsidR="00ED1C4C" w:rsidRDefault="00D96636" w:rsidP="00ED1C4C">
      <w:pPr>
        <w:pStyle w:val="cpParagraph"/>
      </w:pPr>
      <w:r w:rsidRPr="00D96636">
        <w:t>The</w:t>
      </w:r>
      <w:r w:rsidR="001D27A3">
        <w:t xml:space="preserve"> </w:t>
      </w:r>
      <w:r w:rsidRPr="00D96636">
        <w:t>reason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knowledge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how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apply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laws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physics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chemistry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these</w:t>
      </w:r>
      <w:r w:rsidR="001D27A3">
        <w:t xml:space="preserve"> </w:t>
      </w:r>
      <w:r w:rsidRPr="00D96636">
        <w:t>problems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well</w:t>
      </w:r>
      <w:r w:rsidR="001D27A3">
        <w:t xml:space="preserve"> </w:t>
      </w:r>
      <w:r w:rsidRPr="00D96636">
        <w:t>established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deeply</w:t>
      </w:r>
      <w:r w:rsidR="001D27A3">
        <w:t xml:space="preserve"> </w:t>
      </w:r>
      <w:r w:rsidRPr="00D96636">
        <w:t>understood.</w:t>
      </w:r>
    </w:p>
    <w:p w14:paraId="30A09F78" w14:textId="77777777" w:rsidR="00ED1C4C" w:rsidRDefault="00D96636" w:rsidP="00ED1C4C">
      <w:pPr>
        <w:pStyle w:val="cpParagraph"/>
      </w:pPr>
      <w:r w:rsidRPr="00D96636">
        <w:t>But</w:t>
      </w:r>
      <w:r w:rsidR="001D27A3">
        <w:t xml:space="preserve"> </w:t>
      </w:r>
      <w:r w:rsidRPr="00D96636">
        <w:t>like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mentioned</w:t>
      </w:r>
      <w:r w:rsidR="001D27A3">
        <w:t xml:space="preserve"> </w:t>
      </w:r>
      <w:r w:rsidRPr="00D96636">
        <w:t>earlier,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development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necessarily</w:t>
      </w:r>
      <w:r w:rsidR="001D27A3">
        <w:t xml:space="preserve"> </w:t>
      </w:r>
      <w:r w:rsidRPr="00D96636">
        <w:t>research.</w:t>
      </w:r>
      <w:r w:rsidR="00ED1C4C">
        <w:t xml:space="preserve"> </w:t>
      </w:r>
      <w:r w:rsidRPr="00D96636">
        <w:t>There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time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art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bridge</w:t>
      </w:r>
      <w:r w:rsidR="001D27A3">
        <w:t xml:space="preserve"> </w:t>
      </w:r>
      <w:r w:rsidRPr="00D96636">
        <w:t>building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just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art,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science.</w:t>
      </w:r>
    </w:p>
    <w:p w14:paraId="2DBA6967" w14:textId="316CA91E" w:rsidR="00ED1C4C" w:rsidRDefault="00D96636" w:rsidP="00ED1C4C">
      <w:pPr>
        <w:pStyle w:val="cpParagraph"/>
      </w:pPr>
      <w:r w:rsidRPr="00D96636">
        <w:t>I</w:t>
      </w:r>
      <w:r w:rsidR="001D27A3">
        <w:t xml:space="preserve"> </w:t>
      </w:r>
      <w:r w:rsidRPr="00D96636">
        <w:t>believe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engineering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its</w:t>
      </w:r>
      <w:r w:rsidR="001D27A3">
        <w:t xml:space="preserve"> </w:t>
      </w:r>
      <w:r w:rsidRPr="00D96636">
        <w:t>adolescence.</w:t>
      </w:r>
      <w:r w:rsidR="001D27A3">
        <w:t xml:space="preserve"> </w:t>
      </w:r>
      <w:r w:rsidRPr="00D96636">
        <w:t>We're</w:t>
      </w:r>
      <w:r w:rsidR="001D27A3">
        <w:t xml:space="preserve"> </w:t>
      </w:r>
      <w:r w:rsidRPr="00D96636">
        <w:t>still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long,</w:t>
      </w:r>
      <w:r w:rsidR="001D27A3">
        <w:t xml:space="preserve"> </w:t>
      </w:r>
      <w:r w:rsidRPr="00D96636">
        <w:t>probably</w:t>
      </w:r>
      <w:r w:rsidR="001D27A3">
        <w:t xml:space="preserve"> </w:t>
      </w:r>
      <w:r w:rsidRPr="00D96636">
        <w:t>centuries</w:t>
      </w:r>
      <w:r w:rsidR="001D27A3">
        <w:t xml:space="preserve"> </w:t>
      </w:r>
      <w:r w:rsidRPr="00D96636">
        <w:t>long</w:t>
      </w:r>
      <w:r w:rsidR="001D27A3">
        <w:t xml:space="preserve"> </w:t>
      </w:r>
      <w:r w:rsidRPr="00D96636">
        <w:t>process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establishing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right</w:t>
      </w:r>
      <w:r w:rsidR="001D27A3">
        <w:t xml:space="preserve"> </w:t>
      </w:r>
      <w:r w:rsidRPr="00D96636">
        <w:t>way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do</w:t>
      </w:r>
      <w:r w:rsidR="001D27A3">
        <w:t xml:space="preserve"> </w:t>
      </w:r>
      <w:r w:rsidRPr="00D96636">
        <w:t>things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is</w:t>
      </w:r>
      <w:r w:rsidR="00ED1C4C">
        <w:t>.</w:t>
      </w:r>
    </w:p>
    <w:p w14:paraId="7204F00D" w14:textId="77777777" w:rsidR="00ED1C4C" w:rsidRDefault="00D96636" w:rsidP="00ED1C4C">
      <w:pPr>
        <w:pStyle w:val="cpParagraph"/>
      </w:pPr>
      <w:r w:rsidRPr="00D96636">
        <w:t>The</w:t>
      </w:r>
      <w:r w:rsidR="001D27A3">
        <w:t xml:space="preserve"> </w:t>
      </w:r>
      <w:r w:rsidRPr="00D96636">
        <w:t>art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creating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art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creating</w:t>
      </w:r>
      <w:r w:rsidR="001D27A3">
        <w:t xml:space="preserve"> </w:t>
      </w:r>
      <w:r w:rsidRPr="00D96636">
        <w:t>knowledge.</w:t>
      </w:r>
    </w:p>
    <w:p w14:paraId="74A515DE" w14:textId="77777777" w:rsidR="00ED1C4C" w:rsidRDefault="00D96636" w:rsidP="00ED1C4C">
      <w:pPr>
        <w:pStyle w:val="cpParagraph"/>
      </w:pPr>
      <w:r w:rsidRPr="00D96636">
        <w:t>This</w:t>
      </w:r>
      <w:r w:rsidR="001D27A3">
        <w:t xml:space="preserve"> </w:t>
      </w:r>
      <w:r w:rsidRPr="00D96636">
        <w:t>knowledge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created</w:t>
      </w:r>
      <w:r w:rsidR="001D27A3">
        <w:t xml:space="preserve"> </w:t>
      </w:r>
      <w:r w:rsidRPr="00D96636">
        <w:t>badly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form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incomprehensible</w:t>
      </w:r>
      <w:r w:rsidR="001D27A3">
        <w:t xml:space="preserve"> </w:t>
      </w:r>
      <w:r w:rsidRPr="00D96636">
        <w:t>code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only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understood</w:t>
      </w:r>
      <w:r w:rsidR="001D27A3">
        <w:t xml:space="preserve"> </w:t>
      </w:r>
      <w:r w:rsidRPr="00D96636">
        <w:t>by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creator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well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form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self</w:t>
      </w:r>
      <w:r w:rsidR="005B1B3E">
        <w:t>-</w:t>
      </w:r>
      <w:r w:rsidRPr="00D96636">
        <w:t>documenting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well</w:t>
      </w:r>
      <w:r w:rsidR="001D27A3">
        <w:t xml:space="preserve"> </w:t>
      </w:r>
      <w:r w:rsidRPr="00D96636">
        <w:t>documented</w:t>
      </w:r>
      <w:r w:rsidR="001D27A3">
        <w:t xml:space="preserve"> </w:t>
      </w:r>
      <w:r w:rsidRPr="00D96636">
        <w:t>content.</w:t>
      </w:r>
    </w:p>
    <w:p w14:paraId="6C14E235" w14:textId="1D128195" w:rsidR="00ED1C4C" w:rsidRDefault="00D96636" w:rsidP="00ED1C4C">
      <w:pPr>
        <w:pStyle w:val="cpParagraph"/>
      </w:pPr>
      <w:r w:rsidRPr="00D96636">
        <w:t>This</w:t>
      </w:r>
      <w:r w:rsidR="001D27A3">
        <w:t xml:space="preserve"> </w:t>
      </w:r>
      <w:r w:rsidRPr="00D96636">
        <w:t>knowledge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locked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head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developer,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domain</w:t>
      </w:r>
      <w:r w:rsidR="001D27A3">
        <w:t xml:space="preserve"> </w:t>
      </w:r>
      <w:r w:rsidRPr="00D96636">
        <w:t>knowledge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team</w:t>
      </w:r>
      <w:r w:rsidR="001D27A3">
        <w:t xml:space="preserve"> </w:t>
      </w:r>
      <w:r w:rsidRPr="00D96636">
        <w:t>distributed</w:t>
      </w:r>
      <w:r w:rsidR="001D27A3">
        <w:t xml:space="preserve"> </w:t>
      </w:r>
      <w:r w:rsidRPr="00D96636">
        <w:t>by</w:t>
      </w:r>
      <w:r w:rsidR="001D27A3">
        <w:t xml:space="preserve"> </w:t>
      </w:r>
      <w:r w:rsidRPr="00D96636">
        <w:t>pair</w:t>
      </w:r>
      <w:r w:rsidR="001D27A3">
        <w:t xml:space="preserve"> </w:t>
      </w:r>
      <w:r w:rsidRPr="00D96636">
        <w:t>programming</w:t>
      </w:r>
      <w:r w:rsidR="00ED1C4C">
        <w:t>,</w:t>
      </w:r>
      <w:r w:rsidR="001D27A3">
        <w:t xml:space="preserve"> </w:t>
      </w:r>
      <w:r w:rsidRPr="00D96636">
        <w:t>code</w:t>
      </w:r>
      <w:r w:rsidR="001D27A3">
        <w:t xml:space="preserve"> </w:t>
      </w:r>
      <w:r w:rsidRPr="00D96636">
        <w:t>reviews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occasional</w:t>
      </w:r>
      <w:r w:rsidR="001D27A3">
        <w:t xml:space="preserve"> </w:t>
      </w:r>
      <w:r w:rsidRPr="00D96636">
        <w:t>entry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project</w:t>
      </w:r>
      <w:r w:rsidR="00ED1C4C">
        <w:t xml:space="preserve"> </w:t>
      </w:r>
      <w:r w:rsidRPr="00D96636">
        <w:t>Wiki</w:t>
      </w:r>
      <w:r w:rsidR="00ED1C4C">
        <w:t>.</w:t>
      </w:r>
    </w:p>
    <w:p w14:paraId="2885856A" w14:textId="77777777" w:rsidR="00ED1C4C" w:rsidRDefault="00ED1C4C" w:rsidP="00ED1C4C">
      <w:pPr>
        <w:pStyle w:val="cpParagraph"/>
      </w:pPr>
      <w:r>
        <w:t>P</w:t>
      </w:r>
      <w:r w:rsidR="00D96636" w:rsidRPr="00D96636">
        <w:t>rinciple</w:t>
      </w:r>
      <w:r w:rsidR="001D27A3">
        <w:t xml:space="preserve"> </w:t>
      </w:r>
      <w:r w:rsidR="00D96636" w:rsidRPr="00D96636">
        <w:t>three.</w:t>
      </w:r>
      <w:r w:rsidR="001D27A3">
        <w:t xml:space="preserve"> </w:t>
      </w:r>
      <w:r w:rsidR="00D96636" w:rsidRPr="00D96636">
        <w:t>Create</w:t>
      </w:r>
      <w:r w:rsidR="001D27A3">
        <w:t xml:space="preserve"> </w:t>
      </w:r>
      <w:r w:rsidR="00D96636" w:rsidRPr="00D96636">
        <w:t>knowledge</w:t>
      </w:r>
      <w:r>
        <w:t>.</w:t>
      </w:r>
    </w:p>
    <w:p w14:paraId="1296A3BB" w14:textId="0CDA29E2" w:rsidR="00D96636" w:rsidRPr="00D96636" w:rsidRDefault="00D96636" w:rsidP="00ED1C4C">
      <w:pPr>
        <w:pStyle w:val="cpParagraph"/>
      </w:pPr>
      <w:r w:rsidRPr="00D96636">
        <w:t>When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complete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function,</w:t>
      </w:r>
      <w:r w:rsidR="001D27A3">
        <w:t xml:space="preserve"> </w:t>
      </w:r>
      <w:r w:rsidRPr="00D96636">
        <w:t>ask</w:t>
      </w:r>
      <w:r w:rsidR="001D27A3">
        <w:t xml:space="preserve"> </w:t>
      </w:r>
      <w:r w:rsidRPr="00D96636">
        <w:t>how</w:t>
      </w:r>
      <w:r w:rsidR="001D27A3">
        <w:t xml:space="preserve"> </w:t>
      </w:r>
      <w:r w:rsidRPr="00D96636">
        <w:t>well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created</w:t>
      </w:r>
      <w:r w:rsidR="001D27A3">
        <w:t xml:space="preserve"> </w:t>
      </w:r>
      <w:r w:rsidRPr="00D96636">
        <w:t>knowledge?</w:t>
      </w:r>
      <w:r w:rsidR="001D27A3">
        <w:t xml:space="preserve"> </w:t>
      </w:r>
      <w:r w:rsidRPr="00D96636">
        <w:t>Does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name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function</w:t>
      </w:r>
      <w:r w:rsidR="001D27A3">
        <w:t xml:space="preserve"> </w:t>
      </w:r>
      <w:r w:rsidRPr="00D96636">
        <w:t>describe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knowledge?</w:t>
      </w:r>
      <w:r w:rsidR="001D27A3">
        <w:t xml:space="preserve"> </w:t>
      </w:r>
      <w:r w:rsidRPr="00D96636">
        <w:t>Does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unit</w:t>
      </w:r>
      <w:r w:rsidR="001D27A3">
        <w:t xml:space="preserve"> </w:t>
      </w:r>
      <w:r w:rsidRPr="00D96636">
        <w:t>test?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made</w:t>
      </w:r>
      <w:r w:rsidR="001D27A3">
        <w:t xml:space="preserve"> </w:t>
      </w:r>
      <w:r w:rsidRPr="00D96636">
        <w:t>logical</w:t>
      </w:r>
      <w:r w:rsidR="001D27A3">
        <w:t xml:space="preserve"> </w:t>
      </w:r>
      <w:r w:rsidRPr="00D96636">
        <w:t>choices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execution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function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describe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nature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problem</w:t>
      </w:r>
      <w:r w:rsidR="001D27A3">
        <w:t xml:space="preserve"> </w:t>
      </w:r>
      <w:r w:rsidRPr="00D96636">
        <w:t>I'm</w:t>
      </w:r>
      <w:r w:rsidR="001D27A3">
        <w:t xml:space="preserve"> </w:t>
      </w:r>
      <w:r w:rsidRPr="00D96636">
        <w:t>trying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solve?</w:t>
      </w:r>
    </w:p>
    <w:p w14:paraId="3813F774" w14:textId="3B286C28" w:rsidR="00D96636" w:rsidRPr="00D96636" w:rsidRDefault="00D96636" w:rsidP="00D5396C">
      <w:pPr>
        <w:pStyle w:val="Heading2"/>
      </w:pPr>
      <w:r w:rsidRPr="00D96636">
        <w:t>Defer</w:t>
      </w:r>
      <w:r w:rsidR="001D27A3">
        <w:t xml:space="preserve"> </w:t>
      </w:r>
      <w:r w:rsidRPr="00D96636">
        <w:t>Commitment</w:t>
      </w:r>
    </w:p>
    <w:p w14:paraId="10609BE3" w14:textId="695D4524" w:rsidR="00744509" w:rsidRDefault="006E1B3B" w:rsidP="006E1B3B">
      <w:pPr>
        <w:pStyle w:val="cpParagraph"/>
      </w:pPr>
      <w:r>
        <w:t>T</w:t>
      </w:r>
      <w:r w:rsidR="00D96636" w:rsidRPr="00D96636">
        <w:t>here's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tongue</w:t>
      </w:r>
      <w:r w:rsidR="001D27A3">
        <w:t xml:space="preserve"> </w:t>
      </w:r>
      <w:r w:rsidR="00BF08F4">
        <w:t>in</w:t>
      </w:r>
      <w:r w:rsidR="001D27A3">
        <w:t xml:space="preserve"> </w:t>
      </w:r>
      <w:r w:rsidR="00D96636" w:rsidRPr="00D96636">
        <w:t>cheek</w:t>
      </w:r>
      <w:r w:rsidR="001D27A3">
        <w:t xml:space="preserve"> </w:t>
      </w:r>
      <w:r w:rsidR="00D96636" w:rsidRPr="00D96636">
        <w:t>phrase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arose</w:t>
      </w:r>
      <w:r w:rsidR="001D27A3">
        <w:t xml:space="preserve"> </w:t>
      </w:r>
      <w:r w:rsidR="00D96636" w:rsidRPr="00D96636">
        <w:t>from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corruption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Chicago</w:t>
      </w:r>
      <w:r w:rsidR="001D27A3">
        <w:t xml:space="preserve"> </w:t>
      </w:r>
      <w:r w:rsidR="00D96636" w:rsidRPr="00D96636">
        <w:t>politics</w:t>
      </w:r>
      <w:r w:rsidR="00BF08F4">
        <w:t>.</w:t>
      </w:r>
      <w:r w:rsidR="001D27A3">
        <w:t xml:space="preserve"> </w:t>
      </w:r>
      <w:r w:rsidR="00BF08F4">
        <w:t>“V</w:t>
      </w:r>
      <w:r w:rsidR="00D96636" w:rsidRPr="00D96636">
        <w:t>ote</w:t>
      </w:r>
      <w:r w:rsidR="001D27A3">
        <w:t xml:space="preserve"> </w:t>
      </w:r>
      <w:r w:rsidR="00D96636" w:rsidRPr="00D96636">
        <w:t>early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often</w:t>
      </w:r>
      <w:r w:rsidR="00BF08F4">
        <w:t>”.</w:t>
      </w:r>
      <w:r w:rsidR="001D27A3">
        <w:t xml:space="preserve"> </w:t>
      </w:r>
      <w:r w:rsidR="00BF08F4">
        <w:t>T</w:t>
      </w:r>
      <w:r w:rsidR="00D96636" w:rsidRPr="00D96636">
        <w:t>he</w:t>
      </w:r>
      <w:r w:rsidR="001D27A3">
        <w:t xml:space="preserve"> </w:t>
      </w:r>
      <w:r w:rsidR="00D96636" w:rsidRPr="00D96636">
        <w:t>joke</w:t>
      </w:r>
      <w:r w:rsidR="001D27A3">
        <w:t xml:space="preserve"> </w:t>
      </w:r>
      <w:r w:rsidR="00D96636" w:rsidRPr="00D96636">
        <w:t>being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election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rigged</w:t>
      </w:r>
      <w:r w:rsidR="001D27A3">
        <w:t xml:space="preserve"> </w:t>
      </w:r>
      <w:r w:rsidR="00D96636" w:rsidRPr="00D96636">
        <w:t>by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mob.</w:t>
      </w:r>
    </w:p>
    <w:p w14:paraId="42CC6AC8" w14:textId="325D0347" w:rsidR="00744509" w:rsidRDefault="00D96636" w:rsidP="006E1B3B">
      <w:pPr>
        <w:pStyle w:val="cpParagraph"/>
      </w:pPr>
      <w:r w:rsidRPr="00D96636">
        <w:t>Early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my</w:t>
      </w:r>
      <w:r w:rsidR="001D27A3">
        <w:t xml:space="preserve"> </w:t>
      </w:r>
      <w:r w:rsidRPr="00D96636">
        <w:t>career,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adapted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phrase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my</w:t>
      </w:r>
      <w:r w:rsidR="001D27A3">
        <w:t xml:space="preserve"> </w:t>
      </w:r>
      <w:r w:rsidRPr="00D96636">
        <w:t>own</w:t>
      </w:r>
      <w:r w:rsidR="001D27A3">
        <w:t xml:space="preserve"> </w:t>
      </w:r>
      <w:r w:rsidRPr="00D96636">
        <w:t>purposes</w:t>
      </w:r>
      <w:r w:rsidR="00BF08F4">
        <w:t>, a</w:t>
      </w:r>
      <w:r w:rsidRPr="00D96636">
        <w:t>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decision</w:t>
      </w:r>
      <w:r w:rsidR="001D27A3">
        <w:t xml:space="preserve"> </w:t>
      </w:r>
      <w:r w:rsidRPr="00D96636">
        <w:t>principal</w:t>
      </w:r>
      <w:r w:rsidR="00BF08F4">
        <w:t>.</w:t>
      </w:r>
      <w:r w:rsidR="001D27A3">
        <w:t xml:space="preserve"> </w:t>
      </w:r>
      <w:r w:rsidR="00BF08F4">
        <w:t>“D</w:t>
      </w:r>
      <w:r w:rsidRPr="00D96636">
        <w:t>ecide</w:t>
      </w:r>
      <w:r w:rsidR="001D27A3">
        <w:t xml:space="preserve"> </w:t>
      </w:r>
      <w:r w:rsidRPr="00D96636">
        <w:t>early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often</w:t>
      </w:r>
      <w:r w:rsidR="00BF08F4">
        <w:t>”</w:t>
      </w:r>
      <w:r w:rsidRPr="00D96636">
        <w:t>.</w:t>
      </w:r>
    </w:p>
    <w:p w14:paraId="276A2C16" w14:textId="77777777" w:rsidR="00BF08F4" w:rsidRDefault="00D96636" w:rsidP="006E1B3B">
      <w:pPr>
        <w:pStyle w:val="cpParagraph"/>
      </w:pPr>
      <w:r w:rsidRPr="00D96636">
        <w:lastRenderedPageBreak/>
        <w:t>These</w:t>
      </w:r>
      <w:r w:rsidR="001D27A3">
        <w:t xml:space="preserve"> </w:t>
      </w:r>
      <w:r w:rsidRPr="00D96636">
        <w:t>two</w:t>
      </w:r>
      <w:r w:rsidR="001D27A3">
        <w:t xml:space="preserve"> </w:t>
      </w:r>
      <w:r w:rsidRPr="00D96636">
        <w:t>elements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obviously</w:t>
      </w:r>
      <w:r w:rsidR="001D27A3">
        <w:t xml:space="preserve"> </w:t>
      </w:r>
      <w:r w:rsidRPr="00D96636">
        <w:t>intention.</w:t>
      </w:r>
      <w:r w:rsidR="00BF08F4">
        <w:t xml:space="preserve"> </w:t>
      </w:r>
      <w:r w:rsidRPr="00D96636">
        <w:t>You</w:t>
      </w:r>
      <w:r w:rsidR="001D27A3">
        <w:t xml:space="preserve"> </w:t>
      </w:r>
      <w:r w:rsidRPr="00D96636">
        <w:t>got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kind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Zen</w:t>
      </w:r>
      <w:r w:rsidR="001D27A3">
        <w:t xml:space="preserve"> </w:t>
      </w:r>
      <w:r w:rsidRPr="00D96636">
        <w:t>thing</w:t>
      </w:r>
      <w:r w:rsidR="001D27A3">
        <w:t xml:space="preserve"> </w:t>
      </w:r>
      <w:r w:rsidRPr="00D96636">
        <w:t>where</w:t>
      </w:r>
      <w:r w:rsidR="001D27A3">
        <w:t xml:space="preserve"> </w:t>
      </w:r>
      <w:r w:rsidRPr="00D96636">
        <w:t>you're</w:t>
      </w:r>
      <w:r w:rsidR="001D27A3">
        <w:t xml:space="preserve"> </w:t>
      </w:r>
      <w:r w:rsidRPr="00D96636">
        <w:t>both</w:t>
      </w:r>
      <w:r w:rsidR="001D27A3">
        <w:t xml:space="preserve"> </w:t>
      </w:r>
      <w:r w:rsidRPr="00D96636">
        <w:t>decisive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yet</w:t>
      </w:r>
      <w:r w:rsidR="001D27A3">
        <w:t xml:space="preserve"> </w:t>
      </w:r>
      <w:r w:rsidRPr="00D96636">
        <w:t>flexible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adaptive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change</w:t>
      </w:r>
      <w:r w:rsidR="001D27A3">
        <w:t xml:space="preserve"> </w:t>
      </w:r>
      <w:r w:rsidRPr="00D96636">
        <w:t>without</w:t>
      </w:r>
      <w:r w:rsidR="001D27A3">
        <w:t xml:space="preserve"> </w:t>
      </w:r>
      <w:r w:rsidRPr="00D96636">
        <w:t>being</w:t>
      </w:r>
      <w:r w:rsidR="001D27A3">
        <w:t xml:space="preserve"> </w:t>
      </w:r>
      <w:r w:rsidRPr="00D96636">
        <w:t>indecisive</w:t>
      </w:r>
      <w:r w:rsidR="00BF08F4">
        <w:t>.</w:t>
      </w:r>
    </w:p>
    <w:p w14:paraId="014EFA0F" w14:textId="4EE18EDD" w:rsidR="00744509" w:rsidRDefault="00BF08F4" w:rsidP="006E1B3B">
      <w:pPr>
        <w:pStyle w:val="cpParagraph"/>
      </w:pPr>
      <w:r>
        <w:t>T</w:t>
      </w:r>
      <w:r w:rsidR="00D96636" w:rsidRPr="00D96636">
        <w:t>o</w:t>
      </w:r>
      <w:r w:rsidR="001D27A3">
        <w:t xml:space="preserve"> </w:t>
      </w:r>
      <w:r w:rsidR="00D96636" w:rsidRPr="00D96636">
        <w:t>put</w:t>
      </w:r>
      <w:r w:rsidR="001D27A3">
        <w:t xml:space="preserve"> </w:t>
      </w:r>
      <w:r w:rsidR="00D96636" w:rsidRPr="00D96636">
        <w:t>nuts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bolts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it</w:t>
      </w:r>
      <w:r>
        <w:t>, w</w:t>
      </w:r>
      <w:r w:rsidR="00D96636" w:rsidRPr="00D96636">
        <w:t>hen</w:t>
      </w:r>
      <w:r w:rsidR="001D27A3">
        <w:t xml:space="preserve"> </w:t>
      </w:r>
      <w:r w:rsidR="00D96636" w:rsidRPr="00D96636">
        <w:t>you</w:t>
      </w:r>
      <w:r w:rsidR="001D27A3">
        <w:t xml:space="preserve"> </w:t>
      </w:r>
      <w:r w:rsidR="00D96636" w:rsidRPr="00D96636">
        <w:t>know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your</w:t>
      </w:r>
      <w:r w:rsidR="001D27A3">
        <w:t xml:space="preserve"> </w:t>
      </w:r>
      <w:r w:rsidR="00D96636" w:rsidRPr="00D96636">
        <w:t>decision</w:t>
      </w:r>
      <w:r w:rsidR="001D27A3">
        <w:t xml:space="preserve"> </w:t>
      </w:r>
      <w:r w:rsidR="00D96636" w:rsidRPr="00D96636">
        <w:t>may</w:t>
      </w:r>
      <w:r w:rsidR="001D27A3">
        <w:t xml:space="preserve"> </w:t>
      </w:r>
      <w:r w:rsidR="00D96636" w:rsidRPr="00D96636">
        <w:t>need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change</w:t>
      </w:r>
      <w:r w:rsidR="001D27A3">
        <w:t xml:space="preserve"> </w:t>
      </w:r>
      <w:r w:rsidR="00D96636" w:rsidRPr="00D96636">
        <w:t>tomorrow,</w:t>
      </w:r>
      <w:r w:rsidR="001D27A3">
        <w:t xml:space="preserve"> </w:t>
      </w:r>
      <w:r w:rsidR="00D96636" w:rsidRPr="00D96636">
        <w:t>you</w:t>
      </w:r>
      <w:r w:rsidR="001D27A3">
        <w:t xml:space="preserve"> </w:t>
      </w:r>
      <w:r w:rsidR="00D96636" w:rsidRPr="00D96636">
        <w:t>make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qualitatively</w:t>
      </w:r>
      <w:r w:rsidR="001D27A3">
        <w:t xml:space="preserve"> </w:t>
      </w:r>
      <w:r w:rsidR="00D96636" w:rsidRPr="00D96636">
        <w:t>different</w:t>
      </w:r>
      <w:r w:rsidR="001D27A3">
        <w:t xml:space="preserve"> </w:t>
      </w:r>
      <w:r w:rsidR="00D96636" w:rsidRPr="00D96636">
        <w:t>decision</w:t>
      </w:r>
      <w:r w:rsidR="001D27A3">
        <w:t xml:space="preserve"> </w:t>
      </w:r>
      <w:r w:rsidR="00D96636" w:rsidRPr="00D96636">
        <w:t>today.</w:t>
      </w:r>
    </w:p>
    <w:p w14:paraId="64B57F81" w14:textId="76EEAEAC" w:rsidR="00744509" w:rsidRDefault="00D96636" w:rsidP="006E1B3B">
      <w:pPr>
        <w:pStyle w:val="cpParagraph"/>
      </w:pPr>
      <w:r w:rsidRPr="00D96636">
        <w:t>On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other</w:t>
      </w:r>
      <w:r w:rsidR="001D27A3">
        <w:t xml:space="preserve"> </w:t>
      </w:r>
      <w:r w:rsidRPr="00D96636">
        <w:t>hand,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know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weight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particular</w:t>
      </w:r>
      <w:r w:rsidR="001D27A3">
        <w:t xml:space="preserve"> </w:t>
      </w:r>
      <w:r w:rsidRPr="00D96636">
        <w:t>decision</w:t>
      </w:r>
      <w:r w:rsidR="001D27A3">
        <w:t xml:space="preserve"> </w:t>
      </w:r>
      <w:r w:rsidRPr="00D96636">
        <w:t>may</w:t>
      </w:r>
      <w:r w:rsidR="001D27A3">
        <w:t xml:space="preserve"> </w:t>
      </w:r>
      <w:r w:rsidRPr="00D96636">
        <w:t>turn</w:t>
      </w:r>
      <w:r w:rsidR="001D27A3">
        <w:t xml:space="preserve"> </w:t>
      </w:r>
      <w:r w:rsidRPr="00D96636">
        <w:t>out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low</w:t>
      </w:r>
      <w:r w:rsidR="00BF08F4">
        <w:t>.</w:t>
      </w:r>
      <w:r w:rsidR="001D27A3">
        <w:t xml:space="preserve"> </w:t>
      </w:r>
      <w:r w:rsidR="00BF08F4">
        <w:t>T</w:t>
      </w:r>
      <w:r w:rsidRPr="00D96636">
        <w:t>his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help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get</w:t>
      </w:r>
      <w:r w:rsidR="001D27A3">
        <w:t xml:space="preserve"> </w:t>
      </w:r>
      <w:r w:rsidRPr="00D96636">
        <w:t>out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analysis</w:t>
      </w:r>
      <w:r w:rsidR="00BF08F4">
        <w:t xml:space="preserve"> </w:t>
      </w:r>
      <w:r w:rsidRPr="00D96636">
        <w:t>paralysis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get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work.</w:t>
      </w:r>
    </w:p>
    <w:p w14:paraId="74B2204B" w14:textId="77777777" w:rsidR="00BF08F4" w:rsidRDefault="00D96636" w:rsidP="006E1B3B">
      <w:pPr>
        <w:pStyle w:val="cpParagraph"/>
      </w:pPr>
      <w:r w:rsidRPr="00D96636">
        <w:t>Let's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sweat</w:t>
      </w:r>
      <w:r w:rsidR="001D27A3">
        <w:t xml:space="preserve"> </w:t>
      </w:r>
      <w:r w:rsidRPr="00D96636">
        <w:t>every</w:t>
      </w:r>
      <w:r w:rsidR="001D27A3">
        <w:t xml:space="preserve"> </w:t>
      </w:r>
      <w:r w:rsidRPr="00D96636">
        <w:t>last</w:t>
      </w:r>
      <w:r w:rsidR="001D27A3">
        <w:t xml:space="preserve"> </w:t>
      </w:r>
      <w:r w:rsidRPr="00D96636">
        <w:t>detail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understand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some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them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going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change</w:t>
      </w:r>
      <w:r w:rsidR="001D27A3">
        <w:t xml:space="preserve"> </w:t>
      </w:r>
      <w:r w:rsidRPr="00D96636">
        <w:t>along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wa</w:t>
      </w:r>
      <w:r w:rsidR="00BF08F4">
        <w:t>y.</w:t>
      </w:r>
    </w:p>
    <w:p w14:paraId="3A2B5673" w14:textId="13F1C34D" w:rsidR="00BF08F4" w:rsidRDefault="00744509" w:rsidP="006E1B3B">
      <w:pPr>
        <w:pStyle w:val="cpParagraph"/>
      </w:pPr>
      <w:r w:rsidRPr="00D96636">
        <w:t>Taichi</w:t>
      </w:r>
      <w:r>
        <w:t xml:space="preserve"> Ohno c</w:t>
      </w:r>
      <w:r w:rsidR="00D96636" w:rsidRPr="00D96636">
        <w:t>ompared</w:t>
      </w:r>
      <w:r w:rsidR="001D27A3">
        <w:t xml:space="preserve"> </w:t>
      </w:r>
      <w:r w:rsidR="00D96636" w:rsidRPr="00D96636">
        <w:t>busine</w:t>
      </w:r>
      <w:r w:rsidR="00BF08F4">
        <w:t>s</w:t>
      </w:r>
      <w:r w:rsidR="00D96636" w:rsidRPr="00D96636">
        <w:t>s</w:t>
      </w:r>
      <w:r w:rsidR="001D27A3">
        <w:t xml:space="preserve"> </w:t>
      </w:r>
      <w:r w:rsidR="00D96636" w:rsidRPr="00D96636">
        <w:t>processes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nervous</w:t>
      </w:r>
      <w:r w:rsidR="001D27A3">
        <w:t xml:space="preserve"> </w:t>
      </w:r>
      <w:r w:rsidR="00D96636" w:rsidRPr="00D96636">
        <w:t>system</w:t>
      </w:r>
      <w:r w:rsidR="00BF08F4">
        <w:t>.</w:t>
      </w:r>
    </w:p>
    <w:p w14:paraId="5A5ABF1D" w14:textId="4D8C2199" w:rsidR="00744509" w:rsidRDefault="00BF08F4" w:rsidP="006E1B3B">
      <w:pPr>
        <w:pStyle w:val="cpParagraph"/>
      </w:pPr>
      <w:r>
        <w:t>“</w:t>
      </w:r>
      <w:r w:rsidR="00D96636" w:rsidRPr="00D96636">
        <w:t>I</w:t>
      </w:r>
      <w:r w:rsidR="001D27A3">
        <w:t xml:space="preserve"> </w:t>
      </w:r>
      <w:r w:rsidR="00D96636" w:rsidRPr="00D96636">
        <w:t>think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business</w:t>
      </w:r>
      <w:r w:rsidR="001D27A3">
        <w:t xml:space="preserve"> </w:t>
      </w:r>
      <w:r w:rsidR="00D96636" w:rsidRPr="00D96636">
        <w:t>should</w:t>
      </w:r>
      <w:r w:rsidR="001D27A3">
        <w:t xml:space="preserve"> </w:t>
      </w:r>
      <w:r w:rsidR="00D96636" w:rsidRPr="00D96636">
        <w:t>have</w:t>
      </w:r>
      <w:r w:rsidR="001D27A3">
        <w:t xml:space="preserve"> </w:t>
      </w:r>
      <w:r w:rsidR="00D96636" w:rsidRPr="00D96636">
        <w:t>reflexes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can</w:t>
      </w:r>
      <w:r w:rsidR="001D27A3">
        <w:t xml:space="preserve"> </w:t>
      </w:r>
      <w:r w:rsidR="00D96636" w:rsidRPr="00D96636">
        <w:t>respond</w:t>
      </w:r>
      <w:r w:rsidR="001D27A3">
        <w:t xml:space="preserve"> </w:t>
      </w:r>
      <w:r w:rsidR="00D96636" w:rsidRPr="00D96636">
        <w:t>instantly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smoothly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small</w:t>
      </w:r>
      <w:r w:rsidR="001D27A3">
        <w:t xml:space="preserve"> </w:t>
      </w:r>
      <w:r w:rsidR="00D96636" w:rsidRPr="00D96636">
        <w:t>changes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plan</w:t>
      </w:r>
      <w:r w:rsidR="001D27A3">
        <w:t xml:space="preserve"> </w:t>
      </w:r>
      <w:r w:rsidR="00D96636" w:rsidRPr="00D96636">
        <w:t>without</w:t>
      </w:r>
      <w:r w:rsidR="001D27A3">
        <w:t xml:space="preserve"> </w:t>
      </w:r>
      <w:r w:rsidR="00D96636" w:rsidRPr="00D96636">
        <w:t>having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go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brain.</w:t>
      </w:r>
      <w:r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larger</w:t>
      </w:r>
      <w:r w:rsidR="001D27A3">
        <w:t xml:space="preserve"> </w:t>
      </w:r>
      <w:r w:rsidR="00D96636" w:rsidRPr="00D96636">
        <w:t>business,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better</w:t>
      </w:r>
      <w:r w:rsidR="001D27A3">
        <w:t xml:space="preserve"> </w:t>
      </w:r>
      <w:r w:rsidR="00D96636" w:rsidRPr="00D96636">
        <w:t>reflexes</w:t>
      </w:r>
      <w:r w:rsidR="001D27A3">
        <w:t xml:space="preserve"> </w:t>
      </w:r>
      <w:r w:rsidR="00D96636" w:rsidRPr="00D96636">
        <w:t>it</w:t>
      </w:r>
      <w:r w:rsidR="001D27A3">
        <w:t xml:space="preserve"> </w:t>
      </w:r>
      <w:r w:rsidR="00D96636" w:rsidRPr="00D96636">
        <w:t>needs</w:t>
      </w:r>
      <w:r w:rsidR="00744509">
        <w:t>.</w:t>
      </w:r>
      <w:r>
        <w:t>”</w:t>
      </w:r>
    </w:p>
    <w:p w14:paraId="7AA45840" w14:textId="77777777" w:rsidR="00744509" w:rsidRDefault="00D96636" w:rsidP="006E1B3B">
      <w:pPr>
        <w:pStyle w:val="cpParagraph"/>
      </w:pPr>
      <w:r w:rsidRPr="00D96636">
        <w:t>This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very</w:t>
      </w:r>
      <w:r w:rsidR="001D27A3">
        <w:t xml:space="preserve"> </w:t>
      </w:r>
      <w:r w:rsidRPr="00D96636">
        <w:t>different</w:t>
      </w:r>
      <w:r w:rsidR="001D27A3">
        <w:t xml:space="preserve"> </w:t>
      </w:r>
      <w:r w:rsidRPr="00D96636">
        <w:t>approach</w:t>
      </w:r>
      <w:r w:rsidR="001D27A3">
        <w:t xml:space="preserve"> </w:t>
      </w:r>
      <w:r w:rsidRPr="00D96636">
        <w:t>than</w:t>
      </w:r>
      <w:r w:rsidR="001D27A3">
        <w:t xml:space="preserve"> </w:t>
      </w:r>
      <w:r w:rsidRPr="00D96636">
        <w:t>creating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detailed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specification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sticking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until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end</w:t>
      </w:r>
      <w:r w:rsidR="001D27A3">
        <w:t xml:space="preserve"> </w:t>
      </w:r>
      <w:r w:rsidRPr="00D96636">
        <w:t>or,</w:t>
      </w:r>
      <w:r w:rsidR="001D27A3">
        <w:t xml:space="preserve"> </w:t>
      </w:r>
      <w:r w:rsidRPr="00D96636">
        <w:t>more</w:t>
      </w:r>
      <w:r w:rsidR="001D27A3">
        <w:t xml:space="preserve"> </w:t>
      </w:r>
      <w:r w:rsidRPr="00D96636">
        <w:t>likely,</w:t>
      </w:r>
      <w:r w:rsidR="001D27A3">
        <w:t xml:space="preserve"> </w:t>
      </w:r>
      <w:r w:rsidRPr="00D96636">
        <w:t>creating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detailed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specification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being</w:t>
      </w:r>
      <w:r w:rsidR="001D27A3">
        <w:t xml:space="preserve"> </w:t>
      </w:r>
      <w:r w:rsidRPr="00D96636">
        <w:t>intensely</w:t>
      </w:r>
      <w:r w:rsidR="001D27A3">
        <w:t xml:space="preserve"> </w:t>
      </w:r>
      <w:r w:rsidRPr="00D96636">
        <w:t>frustrated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needs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change</w:t>
      </w:r>
      <w:r w:rsidR="001D27A3">
        <w:t xml:space="preserve"> </w:t>
      </w:r>
      <w:r w:rsidRPr="00D96636">
        <w:t>3/4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way</w:t>
      </w:r>
      <w:r w:rsidR="001D27A3">
        <w:t xml:space="preserve"> </w:t>
      </w:r>
      <w:r w:rsidRPr="00D96636">
        <w:t>through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project</w:t>
      </w:r>
      <w:r w:rsidR="00744509">
        <w:t>.</w:t>
      </w:r>
    </w:p>
    <w:p w14:paraId="1627A797" w14:textId="77777777" w:rsidR="00744509" w:rsidRDefault="00744509" w:rsidP="006E1B3B">
      <w:pPr>
        <w:pStyle w:val="cpParagraph"/>
      </w:pPr>
      <w:r>
        <w:t>D</w:t>
      </w:r>
      <w:r w:rsidR="00D96636" w:rsidRPr="00D96636">
        <w:t>ecide</w:t>
      </w:r>
      <w:r w:rsidR="001D27A3">
        <w:t xml:space="preserve"> </w:t>
      </w:r>
      <w:r w:rsidR="00D96636" w:rsidRPr="00D96636">
        <w:t>early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often</w:t>
      </w:r>
      <w:r>
        <w:t>.</w:t>
      </w:r>
    </w:p>
    <w:p w14:paraId="7108F1A8" w14:textId="392E2A3A" w:rsidR="00D96636" w:rsidRPr="00D96636" w:rsidRDefault="00744509" w:rsidP="006E1B3B">
      <w:pPr>
        <w:pStyle w:val="cpParagraph"/>
      </w:pPr>
      <w:r>
        <w:t>P</w:t>
      </w:r>
      <w:r w:rsidR="00D96636" w:rsidRPr="00D96636">
        <w:t>rincipal</w:t>
      </w:r>
      <w:r w:rsidR="001D27A3">
        <w:t xml:space="preserve"> </w:t>
      </w:r>
      <w:r w:rsidR="00D96636" w:rsidRPr="00D96636">
        <w:t>four</w:t>
      </w:r>
      <w:r>
        <w:t>.</w:t>
      </w:r>
      <w:r w:rsidR="001D27A3">
        <w:t xml:space="preserve"> </w:t>
      </w:r>
      <w:r>
        <w:t>Defer</w:t>
      </w:r>
      <w:r w:rsidR="001D27A3">
        <w:t xml:space="preserve"> </w:t>
      </w:r>
      <w:r w:rsidR="00D96636" w:rsidRPr="00D96636">
        <w:t>commitment.</w:t>
      </w:r>
    </w:p>
    <w:p w14:paraId="7F2BB609" w14:textId="77F13CAA" w:rsidR="00D96636" w:rsidRPr="00D96636" w:rsidRDefault="00D96636" w:rsidP="00D5396C">
      <w:pPr>
        <w:pStyle w:val="Heading2"/>
      </w:pPr>
      <w:r w:rsidRPr="00D96636">
        <w:t>Deliver</w:t>
      </w:r>
      <w:r w:rsidR="001D27A3">
        <w:t xml:space="preserve"> </w:t>
      </w:r>
      <w:r w:rsidRPr="00D96636">
        <w:t>Fast</w:t>
      </w:r>
    </w:p>
    <w:p w14:paraId="22992445" w14:textId="68112B47" w:rsidR="00152027" w:rsidRDefault="00BF08F4" w:rsidP="00152027">
      <w:pPr>
        <w:pStyle w:val="cpParagraph"/>
      </w:pPr>
      <w:r>
        <w:t>In</w:t>
      </w:r>
      <w:r w:rsidR="001D27A3">
        <w:t xml:space="preserve"> </w:t>
      </w:r>
      <w:r w:rsidR="00D96636" w:rsidRPr="00D96636">
        <w:t>software</w:t>
      </w:r>
      <w:r w:rsidR="00152027">
        <w:t>,</w:t>
      </w:r>
      <w:r w:rsidR="001D27A3">
        <w:t xml:space="preserve"> </w:t>
      </w:r>
      <w:r w:rsidR="00D96636" w:rsidRPr="00D96636">
        <w:t>speed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life</w:t>
      </w:r>
      <w:r w:rsidR="00152027">
        <w:t>.</w:t>
      </w:r>
    </w:p>
    <w:p w14:paraId="222C9FBA" w14:textId="77777777" w:rsidR="00152027" w:rsidRDefault="00152027" w:rsidP="00152027">
      <w:pPr>
        <w:pStyle w:val="cpParagraph"/>
      </w:pPr>
      <w:r>
        <w:t>S</w:t>
      </w:r>
      <w:r w:rsidR="00D96636" w:rsidRPr="00D96636">
        <w:t>peed</w:t>
      </w:r>
      <w:r w:rsidR="001D27A3">
        <w:t xml:space="preserve"> </w:t>
      </w:r>
      <w:r w:rsidR="00D96636" w:rsidRPr="00D96636">
        <w:t>requires</w:t>
      </w:r>
      <w:r w:rsidR="001D27A3">
        <w:t xml:space="preserve"> </w:t>
      </w:r>
      <w:r w:rsidR="00D96636" w:rsidRPr="00D96636">
        <w:t>leaving</w:t>
      </w:r>
      <w:r w:rsidR="001D27A3">
        <w:t xml:space="preserve"> </w:t>
      </w:r>
      <w:r w:rsidR="00D96636" w:rsidRPr="00D96636">
        <w:t>anything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not</w:t>
      </w:r>
      <w:r w:rsidR="001D27A3">
        <w:t xml:space="preserve"> </w:t>
      </w:r>
      <w:r w:rsidR="00D96636" w:rsidRPr="00D96636">
        <w:t>necessary</w:t>
      </w:r>
      <w:r w:rsidR="001D27A3">
        <w:t xml:space="preserve"> </w:t>
      </w:r>
      <w:r w:rsidR="00D96636" w:rsidRPr="00D96636">
        <w:t>behind,</w:t>
      </w:r>
      <w:r w:rsidR="001D27A3">
        <w:t xml:space="preserve"> </w:t>
      </w:r>
      <w:r w:rsidR="00D96636" w:rsidRPr="00D96636">
        <w:t>leaving</w:t>
      </w:r>
      <w:r w:rsidR="001D27A3">
        <w:t xml:space="preserve"> </w:t>
      </w:r>
      <w:r w:rsidR="00D96636" w:rsidRPr="00D96636">
        <w:t>behind</w:t>
      </w:r>
      <w:r w:rsidR="001D27A3">
        <w:t xml:space="preserve"> </w:t>
      </w:r>
      <w:r w:rsidR="00D96636" w:rsidRPr="00D96636">
        <w:t>everything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could</w:t>
      </w:r>
      <w:r w:rsidR="001D27A3">
        <w:t xml:space="preserve"> </w:t>
      </w:r>
      <w:r w:rsidR="00D96636" w:rsidRPr="00D96636">
        <w:t>be</w:t>
      </w:r>
      <w:r w:rsidR="001D27A3">
        <w:t xml:space="preserve"> </w:t>
      </w:r>
      <w:r w:rsidR="00D96636" w:rsidRPr="00D96636">
        <w:t>waste</w:t>
      </w:r>
      <w:r>
        <w:t>.</w:t>
      </w:r>
    </w:p>
    <w:p w14:paraId="2FF6ACEF" w14:textId="77777777" w:rsidR="00152027" w:rsidRDefault="00152027" w:rsidP="00152027">
      <w:pPr>
        <w:pStyle w:val="cpParagraph"/>
      </w:pPr>
      <w:r>
        <w:t>A</w:t>
      </w:r>
      <w:r w:rsidR="00D96636" w:rsidRPr="00D96636">
        <w:t>gain</w:t>
      </w:r>
      <w:r>
        <w:t>, a</w:t>
      </w:r>
      <w:r w:rsidR="001D27A3">
        <w:t xml:space="preserve"> </w:t>
      </w:r>
      <w:r w:rsidR="00D96636" w:rsidRPr="00D96636">
        <w:t>civil</w:t>
      </w:r>
      <w:r w:rsidR="001D27A3">
        <w:t xml:space="preserve"> </w:t>
      </w:r>
      <w:r w:rsidR="00D96636" w:rsidRPr="00D96636">
        <w:t>engineering</w:t>
      </w:r>
      <w:r w:rsidR="001D27A3">
        <w:t xml:space="preserve"> </w:t>
      </w:r>
      <w:r w:rsidR="00D96636" w:rsidRPr="00D96636">
        <w:t>mindset</w:t>
      </w:r>
      <w:r w:rsidR="001D27A3">
        <w:t xml:space="preserve"> </w:t>
      </w:r>
      <w:r w:rsidR="00D96636" w:rsidRPr="00D96636">
        <w:t>tells</w:t>
      </w:r>
      <w:r w:rsidR="001D27A3">
        <w:t xml:space="preserve"> </w:t>
      </w:r>
      <w:r w:rsidR="00D96636" w:rsidRPr="00D96636">
        <w:t>you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go</w:t>
      </w:r>
      <w:r w:rsidR="001D27A3">
        <w:t xml:space="preserve"> </w:t>
      </w:r>
      <w:r w:rsidR="00D96636" w:rsidRPr="00D96636">
        <w:t>slowly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be</w:t>
      </w:r>
      <w:r w:rsidR="001D27A3">
        <w:t xml:space="preserve"> </w:t>
      </w:r>
      <w:r w:rsidR="00D96636" w:rsidRPr="00D96636">
        <w:t>careful,</w:t>
      </w:r>
      <w:r w:rsidR="001D27A3">
        <w:t xml:space="preserve"> </w:t>
      </w:r>
      <w:r w:rsidR="00D96636" w:rsidRPr="00D96636">
        <w:t>but</w:t>
      </w:r>
      <w:r w:rsidR="001D27A3">
        <w:t xml:space="preserve"> </w:t>
      </w:r>
      <w:r w:rsidR="00D96636" w:rsidRPr="00D96636">
        <w:t>speed</w:t>
      </w:r>
      <w:r w:rsidR="001D27A3">
        <w:t xml:space="preserve"> </w:t>
      </w:r>
      <w:r w:rsidR="00D96636" w:rsidRPr="00D96636">
        <w:t>presses</w:t>
      </w:r>
      <w:r w:rsidR="001D27A3">
        <w:t xml:space="preserve"> </w:t>
      </w:r>
      <w:r w:rsidR="00D96636" w:rsidRPr="00D96636">
        <w:t>discipline</w:t>
      </w:r>
      <w:r w:rsidR="001D27A3">
        <w:t xml:space="preserve"> </w:t>
      </w:r>
      <w:r w:rsidR="00D96636" w:rsidRPr="00D96636">
        <w:t>into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process.</w:t>
      </w:r>
    </w:p>
    <w:p w14:paraId="116EB731" w14:textId="6E55D6E5" w:rsidR="00FF0662" w:rsidRDefault="00D96636" w:rsidP="00152027">
      <w:pPr>
        <w:pStyle w:val="cpParagraph"/>
      </w:pPr>
      <w:r w:rsidRPr="00D96636">
        <w:t>This</w:t>
      </w:r>
      <w:r w:rsidR="001D27A3">
        <w:t xml:space="preserve"> </w:t>
      </w:r>
      <w:r w:rsidRPr="00D96636">
        <w:t>principle,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course,</w:t>
      </w:r>
      <w:r w:rsidR="001D27A3">
        <w:t xml:space="preserve"> </w:t>
      </w:r>
      <w:r w:rsidR="00AA0598" w:rsidRPr="00D96636">
        <w:t>must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married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preceding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succeeding</w:t>
      </w:r>
      <w:r w:rsidR="001D27A3">
        <w:t xml:space="preserve"> </w:t>
      </w:r>
      <w:r w:rsidRPr="00D96636">
        <w:t>principles.</w:t>
      </w:r>
      <w:r w:rsidR="001D27A3">
        <w:t xml:space="preserve"> </w:t>
      </w:r>
      <w:r w:rsidRPr="00D96636">
        <w:t>Speed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excuse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fail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build</w:t>
      </w:r>
      <w:r w:rsidR="001D27A3">
        <w:t xml:space="preserve"> </w:t>
      </w:r>
      <w:r w:rsidRPr="00D96636">
        <w:t>quality</w:t>
      </w:r>
      <w:r w:rsidR="00FF0662">
        <w:t xml:space="preserve"> in. B</w:t>
      </w:r>
      <w:r w:rsidRPr="00D96636">
        <w:t>ut</w:t>
      </w:r>
      <w:r w:rsidR="001D27A3">
        <w:t xml:space="preserve"> </w:t>
      </w:r>
      <w:r w:rsidRPr="00D96636">
        <w:t>without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principle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delivering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content</w:t>
      </w:r>
      <w:r w:rsidR="001D27A3">
        <w:t xml:space="preserve"> </w:t>
      </w:r>
      <w:r w:rsidRPr="00D96636">
        <w:t>quickly,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will</w:t>
      </w:r>
      <w:r w:rsidR="001D27A3">
        <w:t xml:space="preserve"> </w:t>
      </w:r>
      <w:r w:rsidRPr="00D96636">
        <w:t>fail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defer</w:t>
      </w:r>
      <w:r w:rsidR="001D27A3">
        <w:t xml:space="preserve"> </w:t>
      </w:r>
      <w:r w:rsidRPr="00D96636">
        <w:t>commitment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you'll</w:t>
      </w:r>
      <w:r w:rsidR="001D27A3">
        <w:t xml:space="preserve"> </w:t>
      </w:r>
      <w:r w:rsidR="00FF0662">
        <w:t>stay stuck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requirements</w:t>
      </w:r>
      <w:r w:rsidR="00FF0662">
        <w:t>.</w:t>
      </w:r>
    </w:p>
    <w:p w14:paraId="5D688F21" w14:textId="46A5FFF9" w:rsidR="00112945" w:rsidRDefault="00FF0662" w:rsidP="00152027">
      <w:pPr>
        <w:pStyle w:val="cpParagraph"/>
      </w:pPr>
      <w:r>
        <w:t>O</w:t>
      </w:r>
      <w:r w:rsidR="00D96636" w:rsidRPr="00D96636">
        <w:t>n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particular</w:t>
      </w:r>
      <w:r w:rsidR="001D27A3">
        <w:t xml:space="preserve"> </w:t>
      </w:r>
      <w:r w:rsidR="00D96636" w:rsidRPr="00D96636">
        <w:t>project</w:t>
      </w:r>
      <w:r w:rsidR="001D27A3">
        <w:t xml:space="preserve"> </w:t>
      </w:r>
      <w:r w:rsidR="00D96636" w:rsidRPr="00D96636">
        <w:t>I</w:t>
      </w:r>
      <w:r w:rsidR="001D27A3">
        <w:t xml:space="preserve"> </w:t>
      </w:r>
      <w:r w:rsidR="00D96636" w:rsidRPr="00D96636">
        <w:t>worked</w:t>
      </w:r>
      <w:r w:rsidR="001D27A3">
        <w:t xml:space="preserve"> </w:t>
      </w:r>
      <w:r w:rsidR="00D96636" w:rsidRPr="00D96636">
        <w:t>on</w:t>
      </w:r>
      <w:r>
        <w:t>, t</w:t>
      </w:r>
      <w:r w:rsidR="00D96636" w:rsidRPr="00D96636">
        <w:t>he</w:t>
      </w:r>
      <w:r w:rsidR="001D27A3">
        <w:t xml:space="preserve"> </w:t>
      </w:r>
      <w:r w:rsidR="00D96636" w:rsidRPr="00D96636">
        <w:t>client</w:t>
      </w:r>
      <w:r w:rsidR="001D27A3">
        <w:t xml:space="preserve"> </w:t>
      </w:r>
      <w:r w:rsidR="00D96636" w:rsidRPr="00D96636">
        <w:t>couldn't</w:t>
      </w:r>
      <w:r w:rsidR="001D27A3">
        <w:t xml:space="preserve"> </w:t>
      </w:r>
      <w:r w:rsidR="00D96636" w:rsidRPr="00D96636">
        <w:t>decide</w:t>
      </w:r>
      <w:r w:rsidR="001D27A3">
        <w:t xml:space="preserve"> </w:t>
      </w:r>
      <w:r w:rsidR="00AA0598" w:rsidRPr="00D96636">
        <w:t>whether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use</w:t>
      </w:r>
      <w:r w:rsidR="001D27A3">
        <w:t xml:space="preserve"> </w:t>
      </w:r>
      <w:r w:rsidR="00D96636" w:rsidRPr="00D96636">
        <w:t>Oracle</w:t>
      </w:r>
      <w:r w:rsidR="001D27A3">
        <w:t xml:space="preserve"> </w:t>
      </w:r>
      <w:r w:rsidR="00D96636" w:rsidRPr="00D96636">
        <w:t>or</w:t>
      </w:r>
      <w:r w:rsidR="001D27A3">
        <w:t xml:space="preserve"> </w:t>
      </w:r>
      <w:r w:rsidR="00112945">
        <w:t>SQL</w:t>
      </w:r>
      <w:r w:rsidR="001D27A3">
        <w:t xml:space="preserve"> </w:t>
      </w:r>
      <w:r w:rsidR="00A436BA">
        <w:t>S</w:t>
      </w:r>
      <w:r w:rsidR="00D96636" w:rsidRPr="00D96636">
        <w:t>erver</w:t>
      </w:r>
      <w:r w:rsidR="001D27A3">
        <w:t xml:space="preserve"> </w:t>
      </w:r>
      <w:r w:rsidR="00D96636" w:rsidRPr="00D96636">
        <w:t>for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backing</w:t>
      </w:r>
      <w:r w:rsidR="001D27A3">
        <w:t xml:space="preserve"> </w:t>
      </w:r>
      <w:r w:rsidR="00D96636" w:rsidRPr="00D96636">
        <w:t>data</w:t>
      </w:r>
      <w:r w:rsidR="001D27A3">
        <w:t xml:space="preserve"> </w:t>
      </w:r>
      <w:r w:rsidR="00D96636" w:rsidRPr="00D96636">
        <w:t>store.</w:t>
      </w:r>
      <w:r w:rsidR="001D27A3">
        <w:t xml:space="preserve"> </w:t>
      </w:r>
      <w:r w:rsidR="00D96636" w:rsidRPr="00D96636">
        <w:t>There</w:t>
      </w:r>
      <w:r w:rsidR="001D27A3">
        <w:t xml:space="preserve"> </w:t>
      </w:r>
      <w:r w:rsidR="00D96636" w:rsidRPr="00D96636">
        <w:t>was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good</w:t>
      </w:r>
      <w:r w:rsidR="001D27A3">
        <w:t xml:space="preserve"> </w:t>
      </w:r>
      <w:r w:rsidR="00D96636" w:rsidRPr="00D96636">
        <w:t>case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be</w:t>
      </w:r>
      <w:r w:rsidR="001D27A3">
        <w:t xml:space="preserve"> </w:t>
      </w:r>
      <w:r w:rsidR="00D96636" w:rsidRPr="00D96636">
        <w:t>made</w:t>
      </w:r>
      <w:r w:rsidR="001D27A3">
        <w:t xml:space="preserve"> </w:t>
      </w:r>
      <w:r w:rsidR="00D96636" w:rsidRPr="00D96636">
        <w:t>for</w:t>
      </w:r>
      <w:r w:rsidR="001D27A3">
        <w:t xml:space="preserve"> </w:t>
      </w:r>
      <w:r w:rsidR="00D96636" w:rsidRPr="00D96636">
        <w:t>both</w:t>
      </w:r>
      <w:r w:rsidR="00112945">
        <w:t>.</w:t>
      </w:r>
    </w:p>
    <w:p w14:paraId="55AFB775" w14:textId="2BDDEF6B" w:rsidR="00112945" w:rsidRDefault="00D96636" w:rsidP="00152027">
      <w:pPr>
        <w:pStyle w:val="cpParagraph"/>
      </w:pPr>
      <w:r w:rsidRPr="00D96636">
        <w:t>Oracle</w:t>
      </w:r>
      <w:r w:rsidR="001D27A3">
        <w:t xml:space="preserve"> </w:t>
      </w:r>
      <w:r w:rsidRPr="00D96636">
        <w:t>because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company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some</w:t>
      </w:r>
      <w:r w:rsidR="001D27A3">
        <w:t xml:space="preserve"> </w:t>
      </w:r>
      <w:r w:rsidRPr="00D96636">
        <w:t>Oracle</w:t>
      </w:r>
      <w:r w:rsidR="001D27A3">
        <w:t xml:space="preserve"> </w:t>
      </w:r>
      <w:r w:rsidRPr="00D96636">
        <w:t>expertise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house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="00FF0662">
        <w:t>SQL</w:t>
      </w:r>
      <w:r w:rsidR="001D27A3">
        <w:t xml:space="preserve"> </w:t>
      </w:r>
      <w:r w:rsidR="00A436BA">
        <w:t>S</w:t>
      </w:r>
      <w:r w:rsidRPr="00D96636">
        <w:t>erver</w:t>
      </w:r>
      <w:r w:rsidR="001D27A3">
        <w:t xml:space="preserve"> </w:t>
      </w:r>
      <w:r w:rsidRPr="00D96636">
        <w:t>because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licensing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much</w:t>
      </w:r>
      <w:r w:rsidR="001D27A3">
        <w:t xml:space="preserve"> </w:t>
      </w:r>
      <w:r w:rsidRPr="00D96636">
        <w:t>cheaper</w:t>
      </w:r>
      <w:r w:rsidR="001D27A3">
        <w:t xml:space="preserve"> </w:t>
      </w:r>
      <w:r w:rsidRPr="00D96636">
        <w:t>at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time.</w:t>
      </w:r>
    </w:p>
    <w:p w14:paraId="20F1D9A8" w14:textId="6AEB46E6" w:rsidR="00C663D1" w:rsidRDefault="00D96636" w:rsidP="00152027">
      <w:pPr>
        <w:pStyle w:val="cpParagraph"/>
      </w:pPr>
      <w:r w:rsidRPr="00D96636">
        <w:t>This</w:t>
      </w:r>
      <w:r w:rsidR="001D27A3">
        <w:t xml:space="preserve"> </w:t>
      </w:r>
      <w:r w:rsidRPr="00D96636">
        <w:t>indecision</w:t>
      </w:r>
      <w:r w:rsidR="001D27A3">
        <w:t xml:space="preserve"> </w:t>
      </w:r>
      <w:r w:rsidRPr="00D96636">
        <w:t>went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several</w:t>
      </w:r>
      <w:r w:rsidR="001D27A3">
        <w:t xml:space="preserve"> </w:t>
      </w:r>
      <w:r w:rsidRPr="00D96636">
        <w:t>weeks</w:t>
      </w:r>
      <w:r w:rsidR="00C663D1">
        <w:t>, w</w:t>
      </w:r>
      <w:r w:rsidRPr="00D96636">
        <w:t>hile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working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other</w:t>
      </w:r>
      <w:r w:rsidR="001D27A3">
        <w:t xml:space="preserve"> </w:t>
      </w:r>
      <w:r w:rsidRPr="00D96636">
        <w:t>aspects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system</w:t>
      </w:r>
      <w:r w:rsidR="00C663D1">
        <w:t>. T</w:t>
      </w:r>
      <w:r w:rsidRPr="00D96636">
        <w:t>he</w:t>
      </w:r>
      <w:r w:rsidR="001D27A3">
        <w:t xml:space="preserve"> </w:t>
      </w:r>
      <w:r w:rsidRPr="00D96636">
        <w:t>well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features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without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backing</w:t>
      </w:r>
      <w:r w:rsidR="001D27A3">
        <w:t xml:space="preserve"> </w:t>
      </w:r>
      <w:r w:rsidRPr="00D96636">
        <w:t>store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dried</w:t>
      </w:r>
      <w:r w:rsidR="001D27A3">
        <w:t xml:space="preserve"> </w:t>
      </w:r>
      <w:r w:rsidRPr="00D96636">
        <w:t>up.</w:t>
      </w:r>
    </w:p>
    <w:p w14:paraId="05F69061" w14:textId="2A3FB841" w:rsidR="00C663D1" w:rsidRDefault="00D96636" w:rsidP="00152027">
      <w:pPr>
        <w:pStyle w:val="cpParagraph"/>
      </w:pPr>
      <w:r w:rsidRPr="00D96636">
        <w:t>I</w:t>
      </w:r>
      <w:r w:rsidR="001D27A3">
        <w:t xml:space="preserve"> </w:t>
      </w:r>
      <w:r w:rsidRPr="00D96636">
        <w:t>quickly</w:t>
      </w:r>
      <w:r w:rsidR="001D27A3">
        <w:t xml:space="preserve"> </w:t>
      </w:r>
      <w:r w:rsidRPr="00D96636">
        <w:t>worked</w:t>
      </w:r>
      <w:r w:rsidR="001D27A3">
        <w:t xml:space="preserve"> </w:t>
      </w:r>
      <w:r w:rsidRPr="00D96636">
        <w:t>out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system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XML</w:t>
      </w:r>
      <w:r w:rsidR="001D27A3">
        <w:t xml:space="preserve"> </w:t>
      </w:r>
      <w:r w:rsidRPr="00D96636">
        <w:t>docs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acted</w:t>
      </w:r>
      <w:r w:rsidR="001D27A3">
        <w:t xml:space="preserve"> </w:t>
      </w:r>
      <w:r w:rsidRPr="00D96636">
        <w:t>as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database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content,</w:t>
      </w:r>
      <w:r w:rsidR="001D27A3">
        <w:t xml:space="preserve"> </w:t>
      </w:r>
      <w:r w:rsidRPr="00D96636">
        <w:t>intending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replaced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store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choice</w:t>
      </w:r>
      <w:r w:rsidR="001D27A3">
        <w:t xml:space="preserve"> </w:t>
      </w:r>
      <w:r w:rsidR="00AA0598" w:rsidRPr="00D96636">
        <w:t>later</w:t>
      </w:r>
      <w:r w:rsidRPr="00D96636">
        <w:t>.</w:t>
      </w:r>
      <w:r w:rsidR="00C663D1">
        <w:t xml:space="preserve"> </w:t>
      </w:r>
      <w:r w:rsidRPr="00D96636">
        <w:t>This</w:t>
      </w:r>
      <w:r w:rsidR="001D27A3">
        <w:t xml:space="preserve"> </w:t>
      </w:r>
      <w:r w:rsidRPr="00D96636">
        <w:t>allowed</w:t>
      </w:r>
      <w:r w:rsidR="001D27A3">
        <w:t xml:space="preserve"> </w:t>
      </w:r>
      <w:r w:rsidRPr="00D96636">
        <w:t>me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move</w:t>
      </w:r>
      <w:r w:rsidR="001D27A3">
        <w:t xml:space="preserve"> </w:t>
      </w:r>
      <w:r w:rsidRPr="00D96636">
        <w:t>ahead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rest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features.</w:t>
      </w:r>
    </w:p>
    <w:p w14:paraId="1357CB44" w14:textId="77777777" w:rsidR="00A436BA" w:rsidRDefault="00D96636" w:rsidP="00152027">
      <w:pPr>
        <w:pStyle w:val="cpParagraph"/>
      </w:pPr>
      <w:r w:rsidRPr="00D96636">
        <w:t>Once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store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place,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client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compare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cost</w:t>
      </w:r>
      <w:r w:rsidR="001D27A3">
        <w:t xml:space="preserve"> </w:t>
      </w:r>
      <w:r w:rsidRPr="00D96636">
        <w:t>of</w:t>
      </w:r>
      <w:r w:rsidR="001D27A3">
        <w:t xml:space="preserve"> </w:t>
      </w:r>
      <w:r w:rsidR="00A436BA">
        <w:t>SQL S</w:t>
      </w:r>
      <w:r w:rsidRPr="00D96636">
        <w:t>erver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Oracle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against</w:t>
      </w:r>
      <w:r w:rsidR="001D27A3">
        <w:t xml:space="preserve"> </w:t>
      </w:r>
      <w:r w:rsidRPr="00D96636">
        <w:t>each</w:t>
      </w:r>
      <w:r w:rsidR="001D27A3">
        <w:t xml:space="preserve"> </w:t>
      </w:r>
      <w:r w:rsidRPr="00D96636">
        <w:t>other,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against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document</w:t>
      </w:r>
      <w:r w:rsidR="001D27A3">
        <w:t xml:space="preserve"> </w:t>
      </w:r>
      <w:r w:rsidRPr="00D96636">
        <w:t>store</w:t>
      </w:r>
      <w:r w:rsidR="001D27A3">
        <w:t xml:space="preserve"> </w:t>
      </w:r>
      <w:r w:rsidRPr="00D96636">
        <w:t>he'd</w:t>
      </w:r>
      <w:r w:rsidR="001D27A3">
        <w:t xml:space="preserve"> </w:t>
      </w:r>
      <w:r w:rsidRPr="00D96636">
        <w:t>already</w:t>
      </w:r>
      <w:r w:rsidR="001D27A3">
        <w:t xml:space="preserve"> </w:t>
      </w:r>
      <w:r w:rsidRPr="00D96636">
        <w:t>paid</w:t>
      </w:r>
      <w:r w:rsidR="001D27A3">
        <w:t xml:space="preserve"> </w:t>
      </w:r>
      <w:r w:rsidRPr="00D96636">
        <w:t>for.</w:t>
      </w:r>
    </w:p>
    <w:p w14:paraId="4A9092E1" w14:textId="77777777" w:rsidR="00A436BA" w:rsidRDefault="00D96636" w:rsidP="00152027">
      <w:pPr>
        <w:pStyle w:val="cpParagraph"/>
      </w:pPr>
      <w:r w:rsidRPr="00D96636">
        <w:t>As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imagine,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application</w:t>
      </w:r>
      <w:r w:rsidR="001D27A3">
        <w:t xml:space="preserve"> </w:t>
      </w:r>
      <w:r w:rsidRPr="00D96636">
        <w:t>ended</w:t>
      </w:r>
      <w:r w:rsidR="001D27A3">
        <w:t xml:space="preserve"> </w:t>
      </w:r>
      <w:r w:rsidRPr="00D96636">
        <w:t>up</w:t>
      </w:r>
      <w:r w:rsidR="001D27A3">
        <w:t xml:space="preserve"> </w:t>
      </w:r>
      <w:r w:rsidRPr="00D96636">
        <w:t>using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doc</w:t>
      </w:r>
      <w:r w:rsidR="001D27A3">
        <w:t xml:space="preserve"> </w:t>
      </w:r>
      <w:r w:rsidRPr="00D96636">
        <w:t>store</w:t>
      </w:r>
      <w:r w:rsidR="001D27A3">
        <w:t xml:space="preserve"> </w:t>
      </w:r>
      <w:r w:rsidRPr="00D96636">
        <w:t>forever.</w:t>
      </w:r>
    </w:p>
    <w:p w14:paraId="688DFD98" w14:textId="77777777" w:rsidR="00A436BA" w:rsidRDefault="00D96636" w:rsidP="00152027">
      <w:pPr>
        <w:pStyle w:val="cpParagraph"/>
      </w:pPr>
      <w:r w:rsidRPr="00D96636">
        <w:t>One</w:t>
      </w:r>
      <w:r w:rsidR="001D27A3">
        <w:t xml:space="preserve"> </w:t>
      </w:r>
      <w:r w:rsidRPr="00D96636">
        <w:t>thing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do</w:t>
      </w:r>
      <w:r w:rsidR="001D27A3">
        <w:t xml:space="preserve"> </w:t>
      </w:r>
      <w:r w:rsidRPr="00D96636">
        <w:t>differently</w:t>
      </w:r>
      <w:r w:rsidR="001D27A3">
        <w:t xml:space="preserve"> </w:t>
      </w:r>
      <w:r w:rsidRPr="00D96636">
        <w:t>now,</w:t>
      </w:r>
      <w:r w:rsidR="001D27A3">
        <w:t xml:space="preserve"> </w:t>
      </w:r>
      <w:r w:rsidRPr="00D96636">
        <w:t>maybe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didn't</w:t>
      </w:r>
      <w:r w:rsidR="001D27A3">
        <w:t xml:space="preserve"> </w:t>
      </w:r>
      <w:r w:rsidRPr="00D96636">
        <w:t>adequately</w:t>
      </w:r>
      <w:r w:rsidR="001D27A3">
        <w:t xml:space="preserve"> </w:t>
      </w:r>
      <w:r w:rsidRPr="00D96636">
        <w:t>d</w:t>
      </w:r>
      <w:r w:rsidR="00A436BA">
        <w:t xml:space="preserve">efer </w:t>
      </w:r>
      <w:r w:rsidRPr="00D96636">
        <w:t>commitment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XML</w:t>
      </w:r>
      <w:r w:rsidR="001D27A3">
        <w:t xml:space="preserve"> </w:t>
      </w:r>
      <w:r w:rsidRPr="00D96636">
        <w:t>store.</w:t>
      </w:r>
    </w:p>
    <w:p w14:paraId="3CC6DFAA" w14:textId="77777777" w:rsidR="00A436BA" w:rsidRDefault="00D96636" w:rsidP="00152027">
      <w:pPr>
        <w:pStyle w:val="cpParagraph"/>
      </w:pPr>
      <w:r w:rsidRPr="00D96636">
        <w:lastRenderedPageBreak/>
        <w:t>If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customer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made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decision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move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either</w:t>
      </w:r>
      <w:r w:rsidR="001D27A3">
        <w:t xml:space="preserve"> </w:t>
      </w:r>
      <w:r w:rsidRPr="00D96636">
        <w:t>Oracle</w:t>
      </w:r>
      <w:r w:rsidR="001D27A3">
        <w:t xml:space="preserve"> </w:t>
      </w:r>
      <w:r w:rsidRPr="00D96636">
        <w:t>or</w:t>
      </w:r>
      <w:r w:rsidR="001D27A3">
        <w:t xml:space="preserve"> </w:t>
      </w:r>
      <w:r w:rsidR="00A436BA">
        <w:t>SQL S</w:t>
      </w:r>
      <w:r w:rsidRPr="00D96636">
        <w:t>erver,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required</w:t>
      </w:r>
      <w:r w:rsidR="001D27A3">
        <w:t xml:space="preserve"> </w:t>
      </w:r>
      <w:r w:rsidRPr="00D96636">
        <w:t>making</w:t>
      </w:r>
      <w:r w:rsidR="001D27A3">
        <w:t xml:space="preserve"> </w:t>
      </w:r>
      <w:r w:rsidRPr="00D96636">
        <w:t>some</w:t>
      </w:r>
      <w:r w:rsidR="001D27A3">
        <w:t xml:space="preserve"> </w:t>
      </w:r>
      <w:r w:rsidRPr="00D96636">
        <w:t>shifts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data</w:t>
      </w:r>
      <w:r w:rsidR="001D27A3">
        <w:t xml:space="preserve"> </w:t>
      </w:r>
      <w:r w:rsidR="00A436BA">
        <w:t>layer.</w:t>
      </w:r>
    </w:p>
    <w:p w14:paraId="3BC1A2CF" w14:textId="30A7D24B" w:rsidR="00A436BA" w:rsidRDefault="00A436BA" w:rsidP="00A436BA">
      <w:pPr>
        <w:pStyle w:val="cpParagraph"/>
      </w:pPr>
      <w:r>
        <w:t>S</w:t>
      </w:r>
      <w:r w:rsidR="00D96636" w:rsidRPr="00D96636">
        <w:t>hifts</w:t>
      </w:r>
      <w:r>
        <w:t xml:space="preserve">, </w:t>
      </w:r>
      <w:r w:rsidR="00D96636" w:rsidRPr="00D96636">
        <w:t>I</w:t>
      </w:r>
      <w:r w:rsidR="001D27A3">
        <w:t xml:space="preserve"> </w:t>
      </w:r>
      <w:r w:rsidR="00D96636" w:rsidRPr="00D96636">
        <w:t>probably</w:t>
      </w:r>
      <w:r w:rsidR="001D27A3">
        <w:t xml:space="preserve"> </w:t>
      </w:r>
      <w:r w:rsidR="00D96636" w:rsidRPr="00D96636">
        <w:t>could</w:t>
      </w:r>
      <w:r w:rsidR="001D27A3">
        <w:t xml:space="preserve"> </w:t>
      </w:r>
      <w:r w:rsidR="00D96636" w:rsidRPr="00D96636">
        <w:t>have</w:t>
      </w:r>
      <w:r w:rsidR="001D27A3">
        <w:t xml:space="preserve"> </w:t>
      </w:r>
      <w:r w:rsidR="00D96636" w:rsidRPr="00D96636">
        <w:t>abstracted</w:t>
      </w:r>
      <w:r w:rsidR="001D27A3">
        <w:t xml:space="preserve"> </w:t>
      </w:r>
      <w:r w:rsidR="00D96636" w:rsidRPr="00D96636">
        <w:t>better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my</w:t>
      </w:r>
      <w:r w:rsidR="001D27A3">
        <w:t xml:space="preserve"> </w:t>
      </w:r>
      <w:r w:rsidR="00D96636" w:rsidRPr="00D96636">
        <w:t>initial</w:t>
      </w:r>
      <w:r w:rsidR="001D27A3">
        <w:t xml:space="preserve"> </w:t>
      </w:r>
      <w:r w:rsidR="00D96636" w:rsidRPr="00D96636">
        <w:t>pass,</w:t>
      </w:r>
      <w:r w:rsidR="001D27A3">
        <w:t xml:space="preserve"> </w:t>
      </w:r>
      <w:r w:rsidR="00D96636" w:rsidRPr="00D96636">
        <w:t>maybe</w:t>
      </w:r>
      <w:r>
        <w:t>.</w:t>
      </w:r>
      <w:r w:rsidR="001D27A3">
        <w:t xml:space="preserve"> </w:t>
      </w:r>
      <w:r>
        <w:t>O</w:t>
      </w:r>
      <w:r w:rsidR="00D96636" w:rsidRPr="00D96636">
        <w:t>r</w:t>
      </w:r>
      <w:r w:rsidR="001D27A3">
        <w:t xml:space="preserve"> </w:t>
      </w:r>
      <w:r w:rsidR="00D96636" w:rsidRPr="00D96636">
        <w:t>maybe</w:t>
      </w:r>
      <w:r w:rsidR="001D27A3">
        <w:t xml:space="preserve"> </w:t>
      </w:r>
      <w:r w:rsidR="00D96636" w:rsidRPr="00D96636">
        <w:t>I</w:t>
      </w:r>
      <w:r w:rsidR="001D27A3">
        <w:t xml:space="preserve"> </w:t>
      </w:r>
      <w:r w:rsidR="00D96636" w:rsidRPr="00D96636">
        <w:t>got</w:t>
      </w:r>
      <w:r w:rsidR="001D27A3">
        <w:t xml:space="preserve"> </w:t>
      </w:r>
      <w:r w:rsidR="00D96636" w:rsidRPr="00D96636">
        <w:t>it</w:t>
      </w:r>
      <w:r w:rsidR="001D27A3">
        <w:t xml:space="preserve"> </w:t>
      </w:r>
      <w:r w:rsidR="00D96636" w:rsidRPr="00D96636">
        <w:t>right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first</w:t>
      </w:r>
      <w:r w:rsidR="001D27A3">
        <w:t xml:space="preserve"> </w:t>
      </w:r>
      <w:r w:rsidR="00D96636" w:rsidRPr="00D96636">
        <w:t>place.</w:t>
      </w:r>
    </w:p>
    <w:p w14:paraId="376910C3" w14:textId="77777777" w:rsidR="00A436BA" w:rsidRDefault="00D96636" w:rsidP="00152027">
      <w:pPr>
        <w:pStyle w:val="cpParagraph"/>
      </w:pPr>
      <w:r w:rsidRPr="00D96636">
        <w:t>We'll</w:t>
      </w:r>
      <w:r w:rsidR="001D27A3">
        <w:t xml:space="preserve"> </w:t>
      </w:r>
      <w:r w:rsidRPr="00D96636">
        <w:t>revisit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question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waste</w:t>
      </w:r>
      <w:r w:rsidR="001D27A3">
        <w:t xml:space="preserve"> </w:t>
      </w:r>
      <w:r w:rsidRPr="00D96636">
        <w:t>form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extra</w:t>
      </w:r>
      <w:r w:rsidR="001D27A3">
        <w:t xml:space="preserve"> </w:t>
      </w:r>
      <w:r w:rsidRPr="00D96636">
        <w:t>features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next</w:t>
      </w:r>
      <w:r w:rsidR="001D27A3">
        <w:t xml:space="preserve"> </w:t>
      </w:r>
      <w:r w:rsidRPr="00D96636">
        <w:t>section</w:t>
      </w:r>
      <w:r w:rsidR="00A436BA">
        <w:t>.</w:t>
      </w:r>
    </w:p>
    <w:p w14:paraId="51966E3F" w14:textId="77777777" w:rsidR="00A436BA" w:rsidRDefault="00A436BA" w:rsidP="00152027">
      <w:pPr>
        <w:pStyle w:val="cpParagraph"/>
      </w:pPr>
      <w:r>
        <w:t>S</w:t>
      </w:r>
      <w:r w:rsidR="00D96636" w:rsidRPr="00D96636">
        <w:t>omething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keep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mind,</w:t>
      </w:r>
      <w:r w:rsidR="001D27A3">
        <w:t xml:space="preserve"> </w:t>
      </w:r>
      <w:r w:rsidR="00D96636" w:rsidRPr="00D96636">
        <w:t>deliver</w:t>
      </w:r>
      <w:r w:rsidR="001D27A3">
        <w:t xml:space="preserve"> </w:t>
      </w:r>
      <w:r w:rsidR="00D96636" w:rsidRPr="00D96636">
        <w:t>fast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defer</w:t>
      </w:r>
      <w:r>
        <w:t xml:space="preserve"> c</w:t>
      </w:r>
      <w:r w:rsidR="00D96636" w:rsidRPr="00D96636">
        <w:t>ommitment</w:t>
      </w:r>
      <w:r w:rsidR="001D27A3">
        <w:t xml:space="preserve"> </w:t>
      </w:r>
      <w:r w:rsidR="00D96636" w:rsidRPr="00D96636">
        <w:t>can</w:t>
      </w:r>
      <w:r w:rsidR="001D27A3">
        <w:t xml:space="preserve"> </w:t>
      </w:r>
      <w:r w:rsidR="00D96636" w:rsidRPr="00D96636">
        <w:t>be</w:t>
      </w:r>
      <w:r w:rsidR="001D27A3">
        <w:t xml:space="preserve"> </w:t>
      </w:r>
      <w:r w:rsidR="00D96636" w:rsidRPr="00D96636">
        <w:t>at</w:t>
      </w:r>
      <w:r w:rsidR="001D27A3">
        <w:t xml:space="preserve"> </w:t>
      </w:r>
      <w:r w:rsidR="00D96636" w:rsidRPr="00D96636">
        <w:t>odds</w:t>
      </w:r>
      <w:r w:rsidR="001D27A3">
        <w:t xml:space="preserve"> </w:t>
      </w:r>
      <w:r w:rsidR="00D96636" w:rsidRPr="00D96636">
        <w:t>with</w:t>
      </w:r>
      <w:r w:rsidR="001D27A3">
        <w:t xml:space="preserve"> </w:t>
      </w:r>
      <w:r w:rsidR="00D96636" w:rsidRPr="00D96636">
        <w:t>each</w:t>
      </w:r>
      <w:r w:rsidR="001D27A3">
        <w:t xml:space="preserve"> </w:t>
      </w:r>
      <w:r w:rsidR="00D96636" w:rsidRPr="00D96636">
        <w:t>other,</w:t>
      </w:r>
      <w:r w:rsidR="001D27A3">
        <w:t xml:space="preserve"> </w:t>
      </w:r>
      <w:r w:rsidR="00D96636" w:rsidRPr="00D96636">
        <w:t>but</w:t>
      </w:r>
      <w:r w:rsidR="001D27A3">
        <w:t xml:space="preserve"> </w:t>
      </w:r>
      <w:r w:rsidR="00D96636" w:rsidRPr="00D96636">
        <w:t>they</w:t>
      </w:r>
      <w:r w:rsidR="001D27A3">
        <w:t xml:space="preserve"> </w:t>
      </w:r>
      <w:r w:rsidR="00D96636" w:rsidRPr="00D96636">
        <w:t>don't</w:t>
      </w:r>
      <w:r w:rsidR="001D27A3">
        <w:t xml:space="preserve"> </w:t>
      </w:r>
      <w:r w:rsidR="00D96636" w:rsidRPr="00D96636">
        <w:t>have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be</w:t>
      </w:r>
      <w:r>
        <w:t>.</w:t>
      </w:r>
    </w:p>
    <w:p w14:paraId="5C547C38" w14:textId="77777777" w:rsidR="00A436BA" w:rsidRDefault="00A436BA" w:rsidP="00152027">
      <w:pPr>
        <w:pStyle w:val="cpParagraph"/>
      </w:pPr>
      <w:r>
        <w:t>A</w:t>
      </w:r>
      <w:r w:rsidR="00D96636" w:rsidRPr="00D96636">
        <w:t>nother</w:t>
      </w:r>
      <w:r w:rsidR="001D27A3">
        <w:t xml:space="preserve"> </w:t>
      </w:r>
      <w:r w:rsidR="00D96636" w:rsidRPr="00D96636">
        <w:t>quick</w:t>
      </w:r>
      <w:r w:rsidR="001D27A3">
        <w:t xml:space="preserve"> </w:t>
      </w:r>
      <w:r w:rsidR="00D96636" w:rsidRPr="00D96636">
        <w:t>story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underline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discipline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speed</w:t>
      </w:r>
      <w:r w:rsidR="001D27A3">
        <w:t xml:space="preserve"> </w:t>
      </w:r>
      <w:r w:rsidR="00D96636" w:rsidRPr="00D96636">
        <w:t>impresses</w:t>
      </w:r>
      <w:r w:rsidR="001D27A3">
        <w:t xml:space="preserve"> </w:t>
      </w:r>
      <w:r w:rsidR="00D96636" w:rsidRPr="00D96636">
        <w:t>on</w:t>
      </w:r>
      <w:r w:rsidR="001D27A3">
        <w:t xml:space="preserve"> </w:t>
      </w:r>
      <w:r w:rsidR="00D96636" w:rsidRPr="00D96636">
        <w:t>processes.</w:t>
      </w:r>
    </w:p>
    <w:p w14:paraId="4D24DA66" w14:textId="77777777" w:rsidR="00A436BA" w:rsidRDefault="00D96636" w:rsidP="00152027">
      <w:pPr>
        <w:pStyle w:val="cpParagraph"/>
      </w:pPr>
      <w:r w:rsidRPr="00D96636">
        <w:t>A</w:t>
      </w:r>
      <w:r w:rsidR="00A436BA">
        <w:t xml:space="preserve"> </w:t>
      </w:r>
      <w:r w:rsidRPr="00D96636">
        <w:t>side</w:t>
      </w:r>
      <w:r w:rsidR="001D27A3">
        <w:t xml:space="preserve"> </w:t>
      </w:r>
      <w:r w:rsidRPr="00D96636">
        <w:t>from</w:t>
      </w:r>
      <w:r w:rsidR="001D27A3">
        <w:t xml:space="preserve"> </w:t>
      </w:r>
      <w:r w:rsidRPr="00D96636">
        <w:t>being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engineer,</w:t>
      </w:r>
      <w:r w:rsidR="001D27A3">
        <w:t xml:space="preserve"> </w:t>
      </w:r>
      <w:r w:rsidRPr="00D96636">
        <w:t>I'm</w:t>
      </w:r>
      <w:r w:rsidR="001D27A3">
        <w:t xml:space="preserve"> </w:t>
      </w:r>
      <w:r w:rsidRPr="00D96636">
        <w:t>also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guitarist.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up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song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guitar,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start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the</w:t>
      </w:r>
      <w:r w:rsidR="001D27A3">
        <w:t xml:space="preserve"> </w:t>
      </w:r>
      <w:r w:rsidR="00A436BA">
        <w:t>m</w:t>
      </w:r>
      <w:r w:rsidRPr="00D96636">
        <w:t>etro</w:t>
      </w:r>
      <w:r w:rsidR="00A436BA">
        <w:t>n</w:t>
      </w:r>
      <w:r w:rsidRPr="00D96636">
        <w:t>ome</w:t>
      </w:r>
      <w:r w:rsidR="001D27A3">
        <w:t xml:space="preserve"> </w:t>
      </w:r>
      <w:r w:rsidRPr="00D96636">
        <w:t>at</w:t>
      </w:r>
      <w:r w:rsidR="001D27A3">
        <w:t xml:space="preserve"> </w:t>
      </w:r>
      <w:r w:rsidRPr="00D96636">
        <w:t>slow</w:t>
      </w:r>
      <w:r w:rsidR="001D27A3">
        <w:t xml:space="preserve"> </w:t>
      </w:r>
      <w:r w:rsidRPr="00D96636">
        <w:t>speed.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allows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grasp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basics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fretting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picking.</w:t>
      </w:r>
    </w:p>
    <w:p w14:paraId="6B295078" w14:textId="70B11104" w:rsidR="00A436BA" w:rsidRDefault="00D96636" w:rsidP="00152027">
      <w:pPr>
        <w:pStyle w:val="cpParagraph"/>
      </w:pPr>
      <w:r w:rsidRPr="00D96636">
        <w:t>At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point,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finger</w:t>
      </w:r>
      <w:r w:rsidR="001D27A3">
        <w:t xml:space="preserve"> </w:t>
      </w:r>
      <w:r w:rsidRPr="00D96636">
        <w:t>position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pressure,</w:t>
      </w:r>
      <w:r w:rsidR="001D27A3">
        <w:t xml:space="preserve"> </w:t>
      </w:r>
      <w:r w:rsidRPr="00D96636">
        <w:t>the</w:t>
      </w:r>
      <w:r w:rsidR="00A436BA">
        <w:t xml:space="preserve"> angle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pick.</w:t>
      </w:r>
      <w:r w:rsidR="001D27A3">
        <w:t xml:space="preserve"> </w:t>
      </w:r>
      <w:r w:rsidRPr="00D96636">
        <w:t>These</w:t>
      </w:r>
      <w:r w:rsidR="001D27A3">
        <w:t xml:space="preserve"> </w:t>
      </w:r>
      <w:r w:rsidRPr="00D96636">
        <w:t>things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very</w:t>
      </w:r>
      <w:r w:rsidR="001D27A3">
        <w:t xml:space="preserve"> </w:t>
      </w:r>
      <w:r w:rsidRPr="00D96636">
        <w:t>imprecise.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as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increase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speed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="00A436BA">
        <w:t>m</w:t>
      </w:r>
      <w:r w:rsidRPr="00D96636">
        <w:t>etro</w:t>
      </w:r>
      <w:r w:rsidR="00A436BA">
        <w:t>n</w:t>
      </w:r>
      <w:r w:rsidRPr="00D96636">
        <w:t>ome,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small</w:t>
      </w:r>
      <w:r w:rsidR="001D27A3">
        <w:t xml:space="preserve"> </w:t>
      </w:r>
      <w:r w:rsidRPr="00D96636">
        <w:t>imprecision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finger</w:t>
      </w:r>
      <w:r w:rsidR="001D27A3">
        <w:t xml:space="preserve"> </w:t>
      </w:r>
      <w:r w:rsidRPr="00D96636">
        <w:t>pressure</w:t>
      </w:r>
      <w:r w:rsidR="001D27A3">
        <w:t xml:space="preserve"> </w:t>
      </w:r>
      <w:r w:rsidRPr="00D96636">
        <w:t>makes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string</w:t>
      </w:r>
      <w:r w:rsidR="001D27A3">
        <w:t xml:space="preserve"> </w:t>
      </w:r>
      <w:r w:rsidRPr="00D96636">
        <w:t>buzz.</w:t>
      </w:r>
      <w:r w:rsidR="00A436BA">
        <w:t xml:space="preserve"> </w:t>
      </w:r>
      <w:r w:rsidR="00A1532C" w:rsidRPr="00D96636">
        <w:t>So,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fix</w:t>
      </w:r>
      <w:r w:rsidR="001D27A3">
        <w:t xml:space="preserve"> </w:t>
      </w:r>
      <w:r w:rsidRPr="00D96636">
        <w:t>that</w:t>
      </w:r>
      <w:r w:rsidR="00A436BA">
        <w:t>.</w:t>
      </w:r>
    </w:p>
    <w:p w14:paraId="697FE4B0" w14:textId="77777777" w:rsidR="00A436BA" w:rsidRDefault="00A436BA" w:rsidP="00152027">
      <w:pPr>
        <w:pStyle w:val="cpParagraph"/>
      </w:pPr>
      <w:r>
        <w:t>A</w:t>
      </w:r>
      <w:r w:rsidR="00D96636" w:rsidRPr="00D96636">
        <w:t>s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speed</w:t>
      </w:r>
      <w:r w:rsidR="001D27A3">
        <w:t xml:space="preserve"> </w:t>
      </w:r>
      <w:r w:rsidR="00D96636" w:rsidRPr="00D96636">
        <w:t>increases</w:t>
      </w:r>
      <w:r w:rsidR="001D27A3">
        <w:t xml:space="preserve"> </w:t>
      </w:r>
      <w:r w:rsidR="00D96636" w:rsidRPr="00D96636">
        <w:t>your</w:t>
      </w:r>
      <w:r w:rsidR="001D27A3">
        <w:t xml:space="preserve"> </w:t>
      </w:r>
      <w:r w:rsidR="00D96636" w:rsidRPr="00D96636">
        <w:t>fingers</w:t>
      </w:r>
      <w:r w:rsidR="001D27A3">
        <w:t xml:space="preserve"> </w:t>
      </w:r>
      <w:r w:rsidR="00D96636" w:rsidRPr="00D96636">
        <w:t>step</w:t>
      </w:r>
      <w:r w:rsidR="001D27A3">
        <w:t xml:space="preserve"> </w:t>
      </w:r>
      <w:r w:rsidR="00D96636" w:rsidRPr="00D96636">
        <w:t>on</w:t>
      </w:r>
      <w:r w:rsidR="001D27A3">
        <w:t xml:space="preserve"> </w:t>
      </w:r>
      <w:r w:rsidR="00D96636" w:rsidRPr="00D96636">
        <w:t>each</w:t>
      </w:r>
      <w:r w:rsidR="001D27A3">
        <w:t xml:space="preserve"> </w:t>
      </w:r>
      <w:r w:rsidR="00D96636" w:rsidRPr="00D96636">
        <w:t>other,</w:t>
      </w:r>
      <w:r w:rsidR="001D27A3">
        <w:t xml:space="preserve"> </w:t>
      </w:r>
      <w:r w:rsidR="00D96636" w:rsidRPr="00D96636">
        <w:t>so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position</w:t>
      </w:r>
      <w:r w:rsidR="001D27A3">
        <w:t xml:space="preserve"> </w:t>
      </w:r>
      <w:r w:rsidR="00D96636" w:rsidRPr="00D96636">
        <w:t>must</w:t>
      </w:r>
      <w:r w:rsidR="001D27A3">
        <w:t xml:space="preserve"> </w:t>
      </w:r>
      <w:r w:rsidR="00D96636" w:rsidRPr="00D96636">
        <w:t>be</w:t>
      </w:r>
      <w:r w:rsidR="001D27A3">
        <w:t xml:space="preserve"> </w:t>
      </w:r>
      <w:r w:rsidR="00D96636" w:rsidRPr="00D96636">
        <w:t>mastered.</w:t>
      </w:r>
      <w:r w:rsidR="001D27A3">
        <w:t xml:space="preserve"> </w:t>
      </w:r>
      <w:r w:rsidR="00D96636" w:rsidRPr="00D96636">
        <w:t>If</w:t>
      </w:r>
      <w:r w:rsidR="001D27A3">
        <w:t xml:space="preserve"> </w:t>
      </w:r>
      <w:r w:rsidR="00D96636" w:rsidRPr="00D96636">
        <w:t>you</w:t>
      </w:r>
      <w:r w:rsidR="001D27A3">
        <w:t xml:space="preserve"> </w:t>
      </w:r>
      <w:r w:rsidR="00D96636" w:rsidRPr="00D96636">
        <w:t>keep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>
        <w:t>m</w:t>
      </w:r>
      <w:r w:rsidR="00D96636" w:rsidRPr="00D96636">
        <w:t>etro</w:t>
      </w:r>
      <w:r>
        <w:t>n</w:t>
      </w:r>
      <w:r w:rsidR="00D96636" w:rsidRPr="00D96636">
        <w:t>ome</w:t>
      </w:r>
      <w:r w:rsidR="001D27A3">
        <w:t xml:space="preserve"> </w:t>
      </w:r>
      <w:r w:rsidR="00D96636" w:rsidRPr="00D96636">
        <w:t>at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slow</w:t>
      </w:r>
      <w:r w:rsidR="001D27A3">
        <w:t xml:space="preserve"> </w:t>
      </w:r>
      <w:r w:rsidR="00D96636" w:rsidRPr="00D96636">
        <w:t>tempo,</w:t>
      </w:r>
      <w:r w:rsidR="001D27A3">
        <w:t xml:space="preserve"> </w:t>
      </w:r>
      <w:r w:rsidR="00D96636" w:rsidRPr="00D96636">
        <w:t>you</w:t>
      </w:r>
      <w:r w:rsidR="001D27A3">
        <w:t xml:space="preserve"> </w:t>
      </w:r>
      <w:r w:rsidR="00D96636" w:rsidRPr="00D96636">
        <w:t>never</w:t>
      </w:r>
      <w:r w:rsidR="001D27A3">
        <w:t xml:space="preserve"> </w:t>
      </w:r>
      <w:r w:rsidR="00D96636" w:rsidRPr="00D96636">
        <w:t>have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solve</w:t>
      </w:r>
      <w:r w:rsidR="001D27A3">
        <w:t xml:space="preserve"> </w:t>
      </w:r>
      <w:r w:rsidR="00D96636" w:rsidRPr="00D96636">
        <w:t>these</w:t>
      </w:r>
      <w:r w:rsidR="001D27A3">
        <w:t xml:space="preserve"> </w:t>
      </w:r>
      <w:r w:rsidR="00D96636" w:rsidRPr="00D96636">
        <w:t>problems.</w:t>
      </w:r>
      <w:r w:rsidR="001D27A3">
        <w:t xml:space="preserve"> </w:t>
      </w:r>
      <w:r w:rsidR="00D96636" w:rsidRPr="00D96636">
        <w:t>You</w:t>
      </w:r>
      <w:r w:rsidR="001D27A3">
        <w:t xml:space="preserve"> </w:t>
      </w:r>
      <w:r w:rsidR="00D96636" w:rsidRPr="00D96636">
        <w:t>never</w:t>
      </w:r>
      <w:r w:rsidR="001D27A3">
        <w:t xml:space="preserve"> </w:t>
      </w:r>
      <w:r w:rsidR="00D96636" w:rsidRPr="00D96636">
        <w:t>have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improve.</w:t>
      </w:r>
    </w:p>
    <w:p w14:paraId="4AF368C9" w14:textId="4A079C15" w:rsidR="00D96636" w:rsidRDefault="00D96636" w:rsidP="00152027">
      <w:pPr>
        <w:pStyle w:val="cpParagraph"/>
      </w:pPr>
      <w:r w:rsidRPr="00D96636">
        <w:t>But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do,</w:t>
      </w:r>
      <w:r w:rsidR="001D27A3">
        <w:t xml:space="preserve"> </w:t>
      </w:r>
      <w:r w:rsidRPr="00D96636">
        <w:t>regardless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temp</w:t>
      </w:r>
      <w:r w:rsidR="00A436BA">
        <w:t>o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song,</w:t>
      </w:r>
      <w:r w:rsidR="001D27A3">
        <w:t xml:space="preserve"> </w:t>
      </w:r>
      <w:r w:rsidRPr="00D96636">
        <w:t>everything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play</w:t>
      </w:r>
      <w:r w:rsidR="00F20D5B">
        <w:t xml:space="preserve">, </w:t>
      </w:r>
      <w:r w:rsidRPr="00D96636">
        <w:t>sounds</w:t>
      </w:r>
      <w:r w:rsidR="001D27A3">
        <w:t xml:space="preserve"> </w:t>
      </w:r>
      <w:r w:rsidRPr="00D96636">
        <w:t>better.</w:t>
      </w:r>
      <w:r w:rsidR="001D27A3">
        <w:t xml:space="preserve"> </w:t>
      </w:r>
      <w:r w:rsidRPr="00D96636">
        <w:t>Speed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life.</w:t>
      </w:r>
    </w:p>
    <w:p w14:paraId="20FB9C8F" w14:textId="745CC666" w:rsidR="00F20D5B" w:rsidRPr="00D96636" w:rsidRDefault="00F20D5B" w:rsidP="00F20D5B">
      <w:pPr>
        <w:pStyle w:val="cpParagraph"/>
      </w:pPr>
      <w:r>
        <w:t>P</w:t>
      </w:r>
      <w:r w:rsidRPr="00D96636">
        <w:t>rincipal</w:t>
      </w:r>
      <w:r>
        <w:t xml:space="preserve"> five. Deliver fast</w:t>
      </w:r>
      <w:r w:rsidRPr="00D96636">
        <w:t>.</w:t>
      </w:r>
    </w:p>
    <w:p w14:paraId="7707C80C" w14:textId="1D1AF09A" w:rsidR="00D96636" w:rsidRPr="00D96636" w:rsidRDefault="00D96636" w:rsidP="00D5396C">
      <w:pPr>
        <w:pStyle w:val="Heading2"/>
      </w:pPr>
      <w:r w:rsidRPr="00D96636">
        <w:t>Respect</w:t>
      </w:r>
      <w:r w:rsidR="001D27A3">
        <w:t xml:space="preserve"> </w:t>
      </w:r>
      <w:r w:rsidRPr="00D96636">
        <w:t>People</w:t>
      </w:r>
    </w:p>
    <w:p w14:paraId="54DE0106" w14:textId="207F1267" w:rsidR="00163F72" w:rsidRDefault="009C7464" w:rsidP="009C7464">
      <w:pPr>
        <w:pStyle w:val="cpParagraph"/>
      </w:pPr>
      <w:r>
        <w:t>T</w:t>
      </w:r>
      <w:r w:rsidR="00D96636" w:rsidRPr="00D96636">
        <w:t>he</w:t>
      </w:r>
      <w:r w:rsidR="001D27A3">
        <w:t xml:space="preserve"> </w:t>
      </w:r>
      <w:r w:rsidR="00D96636" w:rsidRPr="00D96636">
        <w:t>next</w:t>
      </w:r>
      <w:r w:rsidR="001D27A3">
        <w:t xml:space="preserve"> </w:t>
      </w:r>
      <w:r w:rsidR="00D96636" w:rsidRPr="00D96636">
        <w:t>principal</w:t>
      </w:r>
      <w:r w:rsidR="001D27A3">
        <w:t xml:space="preserve"> </w:t>
      </w:r>
      <w:r>
        <w:t>“</w:t>
      </w:r>
      <w:r w:rsidR="00D96636" w:rsidRPr="00D96636">
        <w:t>respect</w:t>
      </w:r>
      <w:r w:rsidR="001D27A3">
        <w:t xml:space="preserve"> </w:t>
      </w:r>
      <w:r w:rsidR="00D96636" w:rsidRPr="00D96636">
        <w:t>people</w:t>
      </w:r>
      <w:r>
        <w:t>”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very</w:t>
      </w:r>
      <w:r w:rsidR="001D27A3">
        <w:t xml:space="preserve"> </w:t>
      </w:r>
      <w:r w:rsidR="00D96636" w:rsidRPr="00D96636">
        <w:t>easy</w:t>
      </w:r>
      <w:r>
        <w:t>,</w:t>
      </w:r>
      <w:r w:rsidR="001D27A3">
        <w:t xml:space="preserve"> </w:t>
      </w:r>
      <w:r w:rsidR="00D96636" w:rsidRPr="00D96636">
        <w:t>for</w:t>
      </w:r>
      <w:r w:rsidR="001D27A3">
        <w:t xml:space="preserve"> </w:t>
      </w:r>
      <w:r w:rsidR="00D96636" w:rsidRPr="00D96636">
        <w:t>those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steeped</w:t>
      </w:r>
      <w:r w:rsidR="001D27A3">
        <w:t xml:space="preserve"> </w:t>
      </w:r>
      <w:r w:rsidRPr="00D96636">
        <w:t>incorporate</w:t>
      </w:r>
      <w:r>
        <w:t>d</w:t>
      </w:r>
      <w:r w:rsidR="001D27A3">
        <w:t xml:space="preserve"> </w:t>
      </w:r>
      <w:r w:rsidR="00D96636" w:rsidRPr="00D96636">
        <w:t>culture</w:t>
      </w:r>
      <w:r w:rsidR="00163F72">
        <w:t>,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misunderstand</w:t>
      </w:r>
      <w:r w:rsidR="00163F72">
        <w:t>.</w:t>
      </w:r>
    </w:p>
    <w:p w14:paraId="0AA203F4" w14:textId="56D0333E" w:rsidR="00163F72" w:rsidRDefault="00163F72" w:rsidP="009C7464">
      <w:pPr>
        <w:pStyle w:val="cpParagraph"/>
      </w:pPr>
      <w:r>
        <w:t>I</w:t>
      </w:r>
      <w:r w:rsidR="00D96636" w:rsidRPr="00D96636">
        <w:t>n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8F1277">
        <w:t>Lean</w:t>
      </w:r>
      <w:r w:rsidR="001D27A3">
        <w:t xml:space="preserve"> </w:t>
      </w:r>
      <w:r w:rsidR="00D96636" w:rsidRPr="00D96636">
        <w:t>context</w:t>
      </w:r>
      <w:r>
        <w:t>, r</w:t>
      </w:r>
      <w:r w:rsidR="00D96636" w:rsidRPr="00D96636">
        <w:t>espect</w:t>
      </w:r>
      <w:r w:rsidR="001D27A3">
        <w:t xml:space="preserve"> </w:t>
      </w:r>
      <w:r w:rsidR="00D96636" w:rsidRPr="00D96636">
        <w:t>people</w:t>
      </w:r>
      <w:r w:rsidR="001D27A3">
        <w:t xml:space="preserve"> </w:t>
      </w:r>
      <w:r w:rsidR="00A1532C" w:rsidRPr="00D96636">
        <w:t>don’t</w:t>
      </w:r>
      <w:r w:rsidR="001D27A3">
        <w:t xml:space="preserve"> </w:t>
      </w:r>
      <w:r w:rsidR="00D96636" w:rsidRPr="00D96636">
        <w:t>just</w:t>
      </w:r>
      <w:r w:rsidR="001D27A3">
        <w:t xml:space="preserve"> </w:t>
      </w:r>
      <w:r w:rsidR="00D96636" w:rsidRPr="00D96636">
        <w:t>mean</w:t>
      </w:r>
      <w:r w:rsidR="001D27A3">
        <w:t xml:space="preserve"> </w:t>
      </w:r>
      <w:r w:rsidR="009C7464">
        <w:t>“</w:t>
      </w:r>
      <w:r w:rsidR="00D96636" w:rsidRPr="00D96636">
        <w:t>be</w:t>
      </w:r>
      <w:r w:rsidR="001D27A3">
        <w:t xml:space="preserve"> </w:t>
      </w:r>
      <w:r w:rsidR="00D96636" w:rsidRPr="00D96636">
        <w:t>nice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people</w:t>
      </w:r>
      <w:r w:rsidR="009C7464">
        <w:t>”</w:t>
      </w:r>
      <w:r w:rsidR="00D96636" w:rsidRPr="00D96636">
        <w:t>,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it</w:t>
      </w:r>
      <w:r w:rsidR="001D27A3">
        <w:t xml:space="preserve"> </w:t>
      </w:r>
      <w:r w:rsidR="00D96636" w:rsidRPr="00D96636">
        <w:t>doesn't</w:t>
      </w:r>
      <w:r w:rsidR="001D27A3">
        <w:t xml:space="preserve"> </w:t>
      </w:r>
      <w:r w:rsidR="00D96636" w:rsidRPr="00D96636">
        <w:t>just</w:t>
      </w:r>
      <w:r w:rsidR="001D27A3">
        <w:t xml:space="preserve"> </w:t>
      </w:r>
      <w:r w:rsidR="00D96636" w:rsidRPr="00D96636">
        <w:t>mean</w:t>
      </w:r>
      <w:r w:rsidR="001D27A3">
        <w:t xml:space="preserve"> </w:t>
      </w:r>
      <w:r w:rsidR="009C7464">
        <w:t>“</w:t>
      </w:r>
      <w:r w:rsidR="00D96636" w:rsidRPr="00D96636">
        <w:t>encourage</w:t>
      </w:r>
      <w:r w:rsidR="001D27A3">
        <w:t xml:space="preserve"> </w:t>
      </w:r>
      <w:r w:rsidR="00D96636" w:rsidRPr="00D96636">
        <w:t>your</w:t>
      </w:r>
      <w:r w:rsidR="001D27A3">
        <w:t xml:space="preserve"> </w:t>
      </w:r>
      <w:r w:rsidR="00D96636" w:rsidRPr="00D96636">
        <w:t>workers</w:t>
      </w:r>
      <w:r>
        <w:t>.</w:t>
      </w:r>
    </w:p>
    <w:p w14:paraId="29FBB94D" w14:textId="78033211" w:rsidR="009C7464" w:rsidRDefault="00163F72" w:rsidP="00163F72">
      <w:pPr>
        <w:pStyle w:val="cpParagraph"/>
      </w:pPr>
      <w:r>
        <w:t>T</w:t>
      </w:r>
      <w:r w:rsidR="00D96636" w:rsidRPr="00D96636">
        <w:t>o</w:t>
      </w:r>
      <w:r w:rsidR="001D27A3">
        <w:t xml:space="preserve"> </w:t>
      </w:r>
      <w:r w:rsidR="00D96636" w:rsidRPr="00D96636">
        <w:t>get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grip</w:t>
      </w:r>
      <w:r w:rsidR="001D27A3">
        <w:t xml:space="preserve"> </w:t>
      </w:r>
      <w:r w:rsidR="00D96636" w:rsidRPr="00D96636">
        <w:t>on</w:t>
      </w:r>
      <w:r w:rsidR="001D27A3">
        <w:t xml:space="preserve"> </w:t>
      </w:r>
      <w:r w:rsidR="00D96636" w:rsidRPr="00D96636">
        <w:t>this</w:t>
      </w:r>
      <w:r>
        <w:t>, l</w:t>
      </w:r>
      <w:r w:rsidR="00D96636" w:rsidRPr="00D96636">
        <w:t>et's</w:t>
      </w:r>
      <w:r w:rsidR="001D27A3">
        <w:t xml:space="preserve"> </w:t>
      </w:r>
      <w:r w:rsidR="00D96636" w:rsidRPr="00D96636">
        <w:t>go</w:t>
      </w:r>
      <w:r w:rsidR="001D27A3">
        <w:t xml:space="preserve"> </w:t>
      </w:r>
      <w:r w:rsidR="00D96636" w:rsidRPr="00D96636">
        <w:t>back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term</w:t>
      </w:r>
      <w:r w:rsidR="001D27A3">
        <w:t xml:space="preserve"> </w:t>
      </w:r>
      <w:r w:rsidR="00D96636" w:rsidRPr="00D96636">
        <w:t>judoka.</w:t>
      </w:r>
    </w:p>
    <w:p w14:paraId="4C6047AA" w14:textId="75CD90A2" w:rsidR="00163F72" w:rsidRDefault="00D96636" w:rsidP="009C7464">
      <w:pPr>
        <w:pStyle w:val="cpParagraph"/>
      </w:pPr>
      <w:r w:rsidRPr="00D96636">
        <w:t>Here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characters</w:t>
      </w:r>
      <w:r w:rsidR="001D27A3">
        <w:t xml:space="preserve"> </w:t>
      </w:r>
      <w:r w:rsidRPr="00D96636">
        <w:t>for</w:t>
      </w:r>
      <w:r w:rsidR="001D27A3">
        <w:t xml:space="preserve"> </w:t>
      </w:r>
      <w:r w:rsidR="002252BF">
        <w:t>J</w:t>
      </w:r>
      <w:r w:rsidR="009E6A7F">
        <w:t>i</w:t>
      </w:r>
      <w:r w:rsidRPr="00D96636">
        <w:t>doka</w:t>
      </w:r>
      <w:r w:rsidR="00163F72">
        <w:t>.</w:t>
      </w:r>
      <w:r w:rsidR="001D27A3">
        <w:t xml:space="preserve"> </w:t>
      </w:r>
      <w:r w:rsidR="00163F72">
        <w:t>G</w:t>
      </w:r>
      <w:r w:rsidR="001D27A3">
        <w:t xml:space="preserve"> </w:t>
      </w:r>
      <w:r w:rsidR="00163F72">
        <w:t>D</w:t>
      </w:r>
      <w:r w:rsidRPr="00D96636">
        <w:t>ough</w:t>
      </w:r>
      <w:r w:rsidR="00163F72">
        <w:t xml:space="preserve"> K</w:t>
      </w:r>
      <w:r w:rsidRPr="00D96636">
        <w:t>a</w:t>
      </w:r>
      <w:r w:rsidR="00163F72">
        <w:t>.</w:t>
      </w:r>
    </w:p>
    <w:p w14:paraId="05EA1083" w14:textId="36AAE9CF" w:rsidR="00163F72" w:rsidRDefault="001D27A3" w:rsidP="009C7464">
      <w:pPr>
        <w:pStyle w:val="cpParagraph"/>
      </w:pPr>
      <w:r>
        <w:t xml:space="preserve"> </w:t>
      </w:r>
      <w:r w:rsidR="00163F72">
        <w:t>G =</w:t>
      </w:r>
      <w:r w:rsidR="00D96636" w:rsidRPr="00D96636">
        <w:t>self</w:t>
      </w:r>
      <w:r w:rsidR="00163F72">
        <w:t xml:space="preserve">, </w:t>
      </w:r>
      <w:r w:rsidR="00D96636" w:rsidRPr="00D96636">
        <w:t>dough</w:t>
      </w:r>
      <w:r>
        <w:t xml:space="preserve"> </w:t>
      </w:r>
      <w:r w:rsidR="00163F72">
        <w:t xml:space="preserve">= </w:t>
      </w:r>
      <w:r w:rsidR="00D96636" w:rsidRPr="00D96636">
        <w:t>movement</w:t>
      </w:r>
      <w:r>
        <w:t xml:space="preserve"> </w:t>
      </w:r>
      <w:r w:rsidR="00D96636" w:rsidRPr="00D96636">
        <w:t>or</w:t>
      </w:r>
      <w:r>
        <w:t xml:space="preserve"> </w:t>
      </w:r>
      <w:r w:rsidR="00D96636" w:rsidRPr="00D96636">
        <w:t>work</w:t>
      </w:r>
      <w:r w:rsidR="00163F72">
        <w:t xml:space="preserve"> and</w:t>
      </w:r>
      <w:r>
        <w:t xml:space="preserve"> </w:t>
      </w:r>
      <w:r w:rsidR="00163F72">
        <w:t>K</w:t>
      </w:r>
      <w:r w:rsidR="00D96636" w:rsidRPr="00D96636">
        <w:t>a</w:t>
      </w:r>
      <w:r>
        <w:t xml:space="preserve"> </w:t>
      </w:r>
      <w:r w:rsidR="00D96636" w:rsidRPr="00D96636">
        <w:t>is</w:t>
      </w:r>
      <w:r>
        <w:t xml:space="preserve"> </w:t>
      </w:r>
      <w:r w:rsidR="00D96636" w:rsidRPr="00D96636">
        <w:t>equivalent</w:t>
      </w:r>
      <w:r>
        <w:t xml:space="preserve"> </w:t>
      </w:r>
      <w:r w:rsidR="00D96636" w:rsidRPr="00D96636">
        <w:t>to</w:t>
      </w:r>
      <w:r>
        <w:t xml:space="preserve"> </w:t>
      </w:r>
      <w:r w:rsidR="00D96636" w:rsidRPr="00D96636">
        <w:t>the</w:t>
      </w:r>
      <w:r>
        <w:t xml:space="preserve"> </w:t>
      </w:r>
      <w:r w:rsidR="00163F72">
        <w:t>“ation”-</w:t>
      </w:r>
      <w:r w:rsidR="00D96636" w:rsidRPr="00D96636">
        <w:t>suffix</w:t>
      </w:r>
      <w:r>
        <w:t xml:space="preserve"> </w:t>
      </w:r>
      <w:r w:rsidR="00D96636" w:rsidRPr="00D96636">
        <w:t>in</w:t>
      </w:r>
      <w:r>
        <w:t xml:space="preserve"> </w:t>
      </w:r>
      <w:r w:rsidR="00D96636" w:rsidRPr="00D96636">
        <w:t>English.</w:t>
      </w:r>
    </w:p>
    <w:p w14:paraId="489BF899" w14:textId="77777777" w:rsidR="00586C26" w:rsidRDefault="00D96636" w:rsidP="009C7464">
      <w:pPr>
        <w:pStyle w:val="cpParagraph"/>
      </w:pPr>
      <w:r w:rsidRPr="00D96636">
        <w:t>The</w:t>
      </w:r>
      <w:r w:rsidR="001D27A3">
        <w:t xml:space="preserve"> </w:t>
      </w:r>
      <w:r w:rsidRPr="00D96636">
        <w:t>first</w:t>
      </w:r>
      <w:r w:rsidR="001D27A3">
        <w:t xml:space="preserve"> </w:t>
      </w:r>
      <w:r w:rsidRPr="00D96636">
        <w:t>character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context</w:t>
      </w:r>
      <w:r w:rsidR="001D27A3">
        <w:t xml:space="preserve"> </w:t>
      </w:r>
      <w:r w:rsidRPr="00D96636">
        <w:t>means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worker</w:t>
      </w:r>
      <w:r w:rsidR="001D27A3">
        <w:t xml:space="preserve"> </w:t>
      </w:r>
      <w:r w:rsidRPr="00D96636">
        <w:t>who</w:t>
      </w:r>
      <w:r w:rsidR="001D27A3">
        <w:t xml:space="preserve"> </w:t>
      </w:r>
      <w:r w:rsidRPr="00D96636">
        <w:t>is</w:t>
      </w:r>
      <w:r w:rsidR="001D27A3">
        <w:t xml:space="preserve"> </w:t>
      </w:r>
      <w:r w:rsidR="00586C26" w:rsidRPr="00D96636">
        <w:t>self</w:t>
      </w:r>
      <w:r w:rsidR="00586C26">
        <w:t>-</w:t>
      </w:r>
      <w:r w:rsidR="00586C26" w:rsidRPr="00D96636">
        <w:t>determined</w:t>
      </w:r>
      <w:r w:rsidRPr="00D96636">
        <w:t>.</w:t>
      </w:r>
      <w:r w:rsidR="00586C26">
        <w:t xml:space="preserve"> </w:t>
      </w:r>
      <w:r w:rsidRPr="00D96636">
        <w:t>Another</w:t>
      </w:r>
      <w:r w:rsidR="001D27A3">
        <w:t xml:space="preserve"> </w:t>
      </w:r>
      <w:r w:rsidRPr="00D96636">
        <w:t>relevant</w:t>
      </w:r>
      <w:r w:rsidR="001D27A3">
        <w:t xml:space="preserve"> </w:t>
      </w:r>
      <w:r w:rsidRPr="00D96636">
        <w:t>translation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judoka</w:t>
      </w:r>
      <w:r w:rsidR="001D27A3">
        <w:t xml:space="preserve"> </w:t>
      </w:r>
      <w:r w:rsidRPr="00D96636">
        <w:t>is</w:t>
      </w:r>
      <w:r w:rsidR="001D27A3">
        <w:t xml:space="preserve"> </w:t>
      </w:r>
      <w:r w:rsidR="00586C26">
        <w:t>“</w:t>
      </w:r>
      <w:r w:rsidRPr="00D96636">
        <w:t>automation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human</w:t>
      </w:r>
      <w:r w:rsidR="001D27A3">
        <w:t xml:space="preserve"> </w:t>
      </w:r>
      <w:r w:rsidRPr="00D96636">
        <w:t>touch</w:t>
      </w:r>
      <w:r w:rsidR="00586C26">
        <w:t>”</w:t>
      </w:r>
      <w:r w:rsidRPr="00D96636">
        <w:t>.</w:t>
      </w:r>
    </w:p>
    <w:p w14:paraId="70A42EE5" w14:textId="77777777" w:rsidR="00586C26" w:rsidRDefault="00D96636" w:rsidP="009C7464">
      <w:pPr>
        <w:pStyle w:val="cpParagraph"/>
      </w:pPr>
      <w:r w:rsidRPr="00D96636">
        <w:t>Ohno</w:t>
      </w:r>
      <w:r w:rsidR="001D27A3">
        <w:t xml:space="preserve"> </w:t>
      </w:r>
      <w:r w:rsidRPr="00D96636">
        <w:t>understood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workers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best</w:t>
      </w:r>
      <w:r w:rsidR="001D27A3">
        <w:t xml:space="preserve"> </w:t>
      </w:r>
      <w:r w:rsidRPr="00D96636">
        <w:t>information</w:t>
      </w:r>
      <w:r w:rsidR="001D27A3">
        <w:t xml:space="preserve"> </w:t>
      </w:r>
      <w:r w:rsidRPr="00D96636">
        <w:t>about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situation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ground,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actual</w:t>
      </w:r>
      <w:r w:rsidR="001D27A3">
        <w:t xml:space="preserve"> </w:t>
      </w:r>
      <w:r w:rsidRPr="00D96636">
        <w:t>problems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challenges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faced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eliminating</w:t>
      </w:r>
      <w:r w:rsidR="001D27A3">
        <w:t xml:space="preserve"> </w:t>
      </w:r>
      <w:r w:rsidRPr="00D96636">
        <w:t>waste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preventing</w:t>
      </w:r>
      <w:r w:rsidR="001D27A3">
        <w:t xml:space="preserve"> </w:t>
      </w:r>
      <w:r w:rsidRPr="00D96636">
        <w:t>defects.</w:t>
      </w:r>
    </w:p>
    <w:p w14:paraId="07698EE5" w14:textId="77777777" w:rsidR="00586C26" w:rsidRDefault="00D96636" w:rsidP="009C7464">
      <w:pPr>
        <w:pStyle w:val="cpParagraph"/>
      </w:pPr>
      <w:r w:rsidRPr="00D96636">
        <w:t>This</w:t>
      </w:r>
      <w:r w:rsidR="001D27A3">
        <w:t xml:space="preserve"> </w:t>
      </w:r>
      <w:r w:rsidRPr="00D96636">
        <w:t>principle</w:t>
      </w:r>
      <w:r w:rsidR="001D27A3">
        <w:t xml:space="preserve"> </w:t>
      </w:r>
      <w:r w:rsidRPr="00D96636">
        <w:t>circles</w:t>
      </w:r>
      <w:r w:rsidR="001D27A3">
        <w:t xml:space="preserve"> </w:t>
      </w:r>
      <w:r w:rsidRPr="00D96636">
        <w:t>back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trust</w:t>
      </w:r>
      <w:r w:rsidR="001D27A3">
        <w:t xml:space="preserve"> </w:t>
      </w:r>
      <w:r w:rsidRPr="00D96636">
        <w:t>people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give</w:t>
      </w:r>
      <w:r w:rsidR="001D27A3">
        <w:t xml:space="preserve"> </w:t>
      </w:r>
      <w:r w:rsidRPr="00D96636">
        <w:t>them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tools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need.</w:t>
      </w:r>
      <w:r w:rsidR="00586C26">
        <w:t xml:space="preserve"> </w:t>
      </w:r>
      <w:r w:rsidR="00AE3FE3">
        <w:t>Agile</w:t>
      </w:r>
      <w:r w:rsidR="001D27A3">
        <w:t xml:space="preserve"> </w:t>
      </w:r>
      <w:r w:rsidRPr="00D96636">
        <w:t>principle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covered</w:t>
      </w:r>
      <w:r w:rsidR="001D27A3">
        <w:t xml:space="preserve"> </w:t>
      </w:r>
      <w:r w:rsidRPr="00D96636">
        <w:t>earlier,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deeper</w:t>
      </w:r>
      <w:r w:rsidR="001D27A3">
        <w:t xml:space="preserve"> </w:t>
      </w:r>
      <w:r w:rsidRPr="00D96636">
        <w:t>sense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understanding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there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more</w:t>
      </w:r>
      <w:r w:rsidR="001D27A3">
        <w:t xml:space="preserve"> </w:t>
      </w:r>
      <w:r w:rsidRPr="00D96636">
        <w:t>than</w:t>
      </w:r>
      <w:r w:rsidR="001D27A3">
        <w:t xml:space="preserve"> </w:t>
      </w:r>
      <w:r w:rsidRPr="00D96636">
        <w:t>one</w:t>
      </w:r>
      <w:r w:rsidR="001D27A3">
        <w:t xml:space="preserve"> </w:t>
      </w:r>
      <w:r w:rsidRPr="00D96636">
        <w:t>right</w:t>
      </w:r>
      <w:r w:rsidR="001D27A3">
        <w:t xml:space="preserve"> </w:t>
      </w:r>
      <w:r w:rsidRPr="00D96636">
        <w:t>way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do</w:t>
      </w:r>
      <w:r w:rsidR="001D27A3">
        <w:t xml:space="preserve"> </w:t>
      </w:r>
      <w:r w:rsidRPr="00D96636">
        <w:t>things.</w:t>
      </w:r>
    </w:p>
    <w:p w14:paraId="00927D2F" w14:textId="2AB91CA3" w:rsidR="00D96636" w:rsidRDefault="00D96636" w:rsidP="009C7464">
      <w:pPr>
        <w:pStyle w:val="cpParagraph"/>
      </w:pPr>
      <w:r w:rsidRPr="00D96636">
        <w:t>It</w:t>
      </w:r>
      <w:r w:rsidR="001D27A3">
        <w:t xml:space="preserve"> </w:t>
      </w:r>
      <w:r w:rsidRPr="00D96636">
        <w:t>means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people</w:t>
      </w:r>
      <w:r w:rsidR="001D27A3">
        <w:t xml:space="preserve"> </w:t>
      </w:r>
      <w:r w:rsidR="00A1532C" w:rsidRPr="00D96636">
        <w:t>must</w:t>
      </w:r>
      <w:r w:rsidR="001D27A3">
        <w:t xml:space="preserve"> </w:t>
      </w:r>
      <w:r w:rsidRPr="00D96636">
        <w:t>come</w:t>
      </w:r>
      <w:r w:rsidR="001D27A3">
        <w:t xml:space="preserve"> </w:t>
      </w:r>
      <w:r w:rsidRPr="00D96636">
        <w:t>together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respect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counterpart</w:t>
      </w:r>
      <w:r w:rsidR="001D27A3">
        <w:t xml:space="preserve"> </w:t>
      </w:r>
      <w:r w:rsidRPr="00D96636">
        <w:t>virtue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respect,</w:t>
      </w:r>
      <w:r w:rsidR="001D27A3">
        <w:t xml:space="preserve"> </w:t>
      </w:r>
      <w:r w:rsidRPr="00D96636">
        <w:t>humility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understand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whatever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doing,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improved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should</w:t>
      </w:r>
      <w:r w:rsidR="001D27A3">
        <w:t xml:space="preserve"> </w:t>
      </w:r>
      <w:r w:rsidRPr="00D96636">
        <w:t>be</w:t>
      </w:r>
      <w:r w:rsidR="00586C26">
        <w:t>.</w:t>
      </w:r>
    </w:p>
    <w:p w14:paraId="3E486203" w14:textId="2D0679C5" w:rsidR="006D6457" w:rsidRPr="00D96636" w:rsidRDefault="006D6457" w:rsidP="009C7464">
      <w:pPr>
        <w:pStyle w:val="cpParagraph"/>
      </w:pPr>
      <w:r>
        <w:t>Principle six. Respect people.</w:t>
      </w:r>
    </w:p>
    <w:p w14:paraId="0ED91B44" w14:textId="08324F3E" w:rsidR="00D96636" w:rsidRPr="00D96636" w:rsidRDefault="00D96636" w:rsidP="00D5396C">
      <w:pPr>
        <w:pStyle w:val="Heading2"/>
      </w:pPr>
      <w:r w:rsidRPr="00D96636">
        <w:lastRenderedPageBreak/>
        <w:t>Optimize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Whole</w:t>
      </w:r>
    </w:p>
    <w:p w14:paraId="4443F892" w14:textId="77777777" w:rsidR="001F5FFE" w:rsidRDefault="001F5FFE" w:rsidP="001F5FFE">
      <w:pPr>
        <w:pStyle w:val="cpParagraph"/>
      </w:pPr>
      <w:r>
        <w:t>O</w:t>
      </w:r>
      <w:r w:rsidR="00D96636" w:rsidRPr="00D96636">
        <w:t>ptimize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whole</w:t>
      </w:r>
      <w:r>
        <w:t>.</w:t>
      </w:r>
      <w:r w:rsidR="001D27A3">
        <w:t xml:space="preserve"> </w:t>
      </w:r>
      <w:r w:rsidR="00D96636" w:rsidRPr="00D96636">
        <w:t>What's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antithesis?</w:t>
      </w:r>
    </w:p>
    <w:p w14:paraId="17077BA9" w14:textId="77777777" w:rsidR="002E1FAE" w:rsidRDefault="00D96636" w:rsidP="001F5FFE">
      <w:pPr>
        <w:pStyle w:val="cpParagraph"/>
      </w:pPr>
      <w:r w:rsidRPr="00D96636">
        <w:t>One</w:t>
      </w:r>
      <w:r w:rsidR="001D27A3">
        <w:t xml:space="preserve"> </w:t>
      </w:r>
      <w:r w:rsidRPr="00D96636">
        <w:t>antithesis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optimized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parts,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that's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Pr="00D96636">
        <w:t>will</w:t>
      </w:r>
      <w:r w:rsidR="001D27A3">
        <w:t xml:space="preserve"> </w:t>
      </w:r>
      <w:r w:rsidRPr="00D96636">
        <w:t>focus</w:t>
      </w:r>
      <w:r w:rsidR="001D27A3">
        <w:t xml:space="preserve"> </w:t>
      </w:r>
      <w:r w:rsidRPr="00D96636">
        <w:t>on</w:t>
      </w:r>
      <w:r w:rsidR="002E1FAE">
        <w:t>.</w:t>
      </w:r>
    </w:p>
    <w:p w14:paraId="34F04065" w14:textId="2F323BD3" w:rsidR="001F5FFE" w:rsidRDefault="002E1FAE" w:rsidP="002E1FAE">
      <w:pPr>
        <w:pStyle w:val="cpParagraph"/>
      </w:pPr>
      <w:r>
        <w:t>I</w:t>
      </w:r>
      <w:r w:rsidR="00D96636" w:rsidRPr="00D96636">
        <w:t>n</w:t>
      </w:r>
      <w:r w:rsidR="001D27A3">
        <w:t xml:space="preserve"> </w:t>
      </w:r>
      <w:r w:rsidR="00D96636" w:rsidRPr="00D96636">
        <w:t>logic</w:t>
      </w:r>
      <w:r>
        <w:t>, t</w:t>
      </w:r>
      <w:r w:rsidR="00D96636" w:rsidRPr="00D96636">
        <w:t>here's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fallacy</w:t>
      </w:r>
      <w:r w:rsidR="001D27A3">
        <w:t xml:space="preserve"> </w:t>
      </w:r>
      <w:r w:rsidR="00D96636" w:rsidRPr="00D96636">
        <w:t>called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Fallacy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composition,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idea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what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true</w:t>
      </w:r>
      <w:r w:rsidR="001D27A3">
        <w:t xml:space="preserve"> </w:t>
      </w:r>
      <w:r w:rsidR="00D96636" w:rsidRPr="00D96636">
        <w:t>for</w:t>
      </w:r>
      <w:r w:rsidR="001D27A3">
        <w:t xml:space="preserve"> </w:t>
      </w:r>
      <w:r w:rsidR="00D96636" w:rsidRPr="00D96636">
        <w:t>a</w:t>
      </w:r>
      <w:r w:rsidR="001F5FFE">
        <w:t xml:space="preserve"> </w:t>
      </w:r>
      <w:r w:rsidR="00D96636" w:rsidRPr="00D96636">
        <w:t>part</w:t>
      </w:r>
      <w:r w:rsidR="001D27A3">
        <w:t xml:space="preserve"> </w:t>
      </w:r>
      <w:r w:rsidR="00D96636" w:rsidRPr="00D96636">
        <w:t>must</w:t>
      </w:r>
      <w:r w:rsidR="001D27A3">
        <w:t xml:space="preserve"> </w:t>
      </w:r>
      <w:r w:rsidR="00D96636" w:rsidRPr="00D96636">
        <w:t>be</w:t>
      </w:r>
      <w:r w:rsidR="001D27A3">
        <w:t xml:space="preserve"> </w:t>
      </w:r>
      <w:r w:rsidR="00D96636" w:rsidRPr="00D96636">
        <w:t>true</w:t>
      </w:r>
      <w:r w:rsidR="001F5FFE">
        <w:t xml:space="preserve"> f</w:t>
      </w:r>
      <w:r w:rsidR="00D96636" w:rsidRPr="00D96636">
        <w:t>or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whole</w:t>
      </w:r>
      <w:r w:rsidR="001F5FFE">
        <w:t>.</w:t>
      </w:r>
    </w:p>
    <w:p w14:paraId="4A49C668" w14:textId="77777777" w:rsidR="001F5FFE" w:rsidRDefault="001F5FFE" w:rsidP="001F5FFE">
      <w:pPr>
        <w:pStyle w:val="cpParagraph"/>
      </w:pPr>
      <w:r>
        <w:t>W</w:t>
      </w:r>
      <w:r w:rsidR="00D96636" w:rsidRPr="00D96636">
        <w:t>e</w:t>
      </w:r>
      <w:r w:rsidR="001D27A3">
        <w:t xml:space="preserve"> </w:t>
      </w:r>
      <w:r w:rsidR="00D96636" w:rsidRPr="00D96636">
        <w:t>can</w:t>
      </w:r>
      <w:r w:rsidR="001D27A3">
        <w:t xml:space="preserve"> </w:t>
      </w:r>
      <w:r w:rsidR="00D96636" w:rsidRPr="00D96636">
        <w:t>make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specific</w:t>
      </w:r>
      <w:r w:rsidR="001D27A3">
        <w:t xml:space="preserve"> </w:t>
      </w:r>
      <w:r w:rsidR="00D96636" w:rsidRPr="00D96636">
        <w:t>case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this</w:t>
      </w:r>
      <w:r w:rsidR="001D27A3">
        <w:t xml:space="preserve"> </w:t>
      </w:r>
      <w:r w:rsidR="00D96636" w:rsidRPr="00D96636">
        <w:t>fallacy</w:t>
      </w:r>
      <w:r w:rsidR="001D27A3">
        <w:t xml:space="preserve"> </w:t>
      </w:r>
      <w:r w:rsidR="00D96636" w:rsidRPr="00D96636">
        <w:t>with</w:t>
      </w:r>
      <w:r w:rsidR="001D27A3">
        <w:t xml:space="preserve"> </w:t>
      </w:r>
      <w:r w:rsidR="00D96636" w:rsidRPr="00D96636">
        <w:t>what's</w:t>
      </w:r>
      <w:r w:rsidR="001D27A3">
        <w:t xml:space="preserve"> </w:t>
      </w:r>
      <w:r w:rsidR="00D96636" w:rsidRPr="00D96636">
        <w:t>good</w:t>
      </w:r>
      <w:r w:rsidR="001D27A3">
        <w:t xml:space="preserve"> </w:t>
      </w:r>
      <w:r w:rsidR="00D96636" w:rsidRPr="00D96636">
        <w:t>for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part</w:t>
      </w:r>
      <w:r>
        <w:t>, m</w:t>
      </w:r>
      <w:r w:rsidR="00D96636" w:rsidRPr="00D96636">
        <w:t>ust</w:t>
      </w:r>
      <w:r w:rsidR="001D27A3">
        <w:t xml:space="preserve"> </w:t>
      </w:r>
      <w:r w:rsidR="00D96636" w:rsidRPr="00D96636">
        <w:t>be</w:t>
      </w:r>
      <w:r w:rsidR="001D27A3">
        <w:t xml:space="preserve"> </w:t>
      </w:r>
      <w:r w:rsidR="00D96636" w:rsidRPr="00D96636">
        <w:t>good</w:t>
      </w:r>
      <w:r w:rsidR="001D27A3">
        <w:t xml:space="preserve"> </w:t>
      </w:r>
      <w:r w:rsidR="00D96636" w:rsidRPr="00D96636">
        <w:t>for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whole.</w:t>
      </w:r>
    </w:p>
    <w:p w14:paraId="7D40F9D3" w14:textId="77777777" w:rsidR="001F5FFE" w:rsidRDefault="00D96636" w:rsidP="001F5FFE">
      <w:pPr>
        <w:pStyle w:val="cpParagraph"/>
      </w:pPr>
      <w:r w:rsidRPr="00D96636">
        <w:t>When</w:t>
      </w:r>
      <w:r w:rsidR="001D27A3">
        <w:t xml:space="preserve"> </w:t>
      </w:r>
      <w:r w:rsidRPr="00D96636">
        <w:t>my</w:t>
      </w:r>
      <w:r w:rsidR="001D27A3">
        <w:t xml:space="preserve"> </w:t>
      </w:r>
      <w:r w:rsidRPr="00D96636">
        <w:t>customer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pitched</w:t>
      </w:r>
      <w:r w:rsidR="001D27A3">
        <w:t xml:space="preserve"> </w:t>
      </w:r>
      <w:r w:rsidRPr="00D96636">
        <w:t>test</w:t>
      </w:r>
      <w:r w:rsidR="001D27A3">
        <w:t xml:space="preserve"> </w:t>
      </w:r>
      <w:r w:rsidRPr="00D96636">
        <w:t>driven</w:t>
      </w:r>
      <w:r w:rsidR="001D27A3">
        <w:t xml:space="preserve"> </w:t>
      </w:r>
      <w:r w:rsidRPr="00D96636">
        <w:t>development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ask</w:t>
      </w:r>
      <w:r w:rsidR="001D27A3">
        <w:t xml:space="preserve"> </w:t>
      </w:r>
      <w:r w:rsidRPr="00D96636">
        <w:t>how</w:t>
      </w:r>
      <w:r w:rsidR="001D27A3">
        <w:t xml:space="preserve"> </w:t>
      </w:r>
      <w:r w:rsidRPr="00D96636">
        <w:t>much</w:t>
      </w:r>
      <w:r w:rsidR="001D27A3">
        <w:t xml:space="preserve"> </w:t>
      </w:r>
      <w:r w:rsidRPr="00D96636">
        <w:t>additional</w:t>
      </w:r>
      <w:r w:rsidR="001D27A3">
        <w:t xml:space="preserve"> </w:t>
      </w:r>
      <w:r w:rsidRPr="00D96636">
        <w:t>time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practice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take,</w:t>
      </w:r>
      <w:r w:rsidR="001D27A3">
        <w:t xml:space="preserve"> </w:t>
      </w:r>
      <w:r w:rsidRPr="00D96636">
        <w:t>he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optimizing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development</w:t>
      </w:r>
      <w:r w:rsidR="001D27A3">
        <w:t xml:space="preserve"> </w:t>
      </w:r>
      <w:r w:rsidRPr="00D96636">
        <w:t>time</w:t>
      </w:r>
      <w:r w:rsidR="001D27A3">
        <w:t xml:space="preserve"> </w:t>
      </w:r>
      <w:r w:rsidRPr="00D96636">
        <w:t>while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optimizing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total</w:t>
      </w:r>
      <w:r w:rsidR="001D27A3">
        <w:t xml:space="preserve"> </w:t>
      </w:r>
      <w:r w:rsidRPr="00D96636">
        <w:t>cycle</w:t>
      </w:r>
      <w:r w:rsidR="001D27A3">
        <w:t xml:space="preserve"> </w:t>
      </w:r>
      <w:r w:rsidRPr="00D96636">
        <w:t>time.</w:t>
      </w:r>
    </w:p>
    <w:p w14:paraId="108C7632" w14:textId="77777777" w:rsidR="001F5FFE" w:rsidRDefault="00D96636" w:rsidP="001F5FFE">
      <w:pPr>
        <w:pStyle w:val="cpParagraph"/>
      </w:pPr>
      <w:r w:rsidRPr="00D96636">
        <w:t>In</w:t>
      </w:r>
      <w:r w:rsidR="001D27A3">
        <w:t xml:space="preserve"> </w:t>
      </w:r>
      <w:r w:rsidRPr="00D96636">
        <w:t>his</w:t>
      </w:r>
      <w:r w:rsidR="001D27A3">
        <w:t xml:space="preserve"> </w:t>
      </w:r>
      <w:r w:rsidRPr="00D96636">
        <w:t>perspective,</w:t>
      </w:r>
      <w:r w:rsidR="001D27A3">
        <w:t xml:space="preserve"> </w:t>
      </w:r>
      <w:r w:rsidRPr="00D96636">
        <w:t>whatever</w:t>
      </w:r>
      <w:r w:rsidR="001D27A3">
        <w:t xml:space="preserve"> </w:t>
      </w:r>
      <w:r w:rsidRPr="00D96636">
        <w:t>increased</w:t>
      </w:r>
      <w:r w:rsidR="001D27A3">
        <w:t xml:space="preserve"> </w:t>
      </w:r>
      <w:r w:rsidRPr="00D96636">
        <w:t>development</w:t>
      </w:r>
      <w:r w:rsidR="001D27A3">
        <w:t xml:space="preserve"> </w:t>
      </w:r>
      <w:r w:rsidRPr="00D96636">
        <w:t>time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bad.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bad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part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bad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whole.</w:t>
      </w:r>
    </w:p>
    <w:p w14:paraId="3AAEA51D" w14:textId="77777777" w:rsidR="001F5FFE" w:rsidRDefault="00D96636" w:rsidP="001F5FFE">
      <w:pPr>
        <w:pStyle w:val="cpParagraph"/>
      </w:pPr>
      <w:r w:rsidRPr="00D96636">
        <w:t>I'll</w:t>
      </w:r>
      <w:r w:rsidR="001D27A3">
        <w:t xml:space="preserve"> </w:t>
      </w:r>
      <w:r w:rsidRPr="00D96636">
        <w:t>give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another</w:t>
      </w:r>
      <w:r w:rsidR="001D27A3">
        <w:t xml:space="preserve"> </w:t>
      </w:r>
      <w:r w:rsidRPr="00D96636">
        <w:t>example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any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developer</w:t>
      </w:r>
      <w:r w:rsidR="001D27A3">
        <w:t xml:space="preserve"> </w:t>
      </w:r>
      <w:r w:rsidRPr="00D96636">
        <w:t>has</w:t>
      </w:r>
      <w:r w:rsidR="001D27A3">
        <w:t xml:space="preserve"> </w:t>
      </w:r>
      <w:r w:rsidRPr="00D96636">
        <w:t>probably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their</w:t>
      </w:r>
      <w:r w:rsidR="001D27A3">
        <w:t xml:space="preserve"> </w:t>
      </w:r>
      <w:r w:rsidRPr="00D96636">
        <w:t>career.</w:t>
      </w:r>
    </w:p>
    <w:p w14:paraId="5709C356" w14:textId="6B1486E3" w:rsidR="004A2CC7" w:rsidRDefault="00D96636" w:rsidP="001F5FFE">
      <w:pPr>
        <w:pStyle w:val="cpParagraph"/>
      </w:pPr>
      <w:r w:rsidRPr="00D96636">
        <w:t>These</w:t>
      </w:r>
      <w:r w:rsidR="001D27A3">
        <w:t xml:space="preserve"> </w:t>
      </w:r>
      <w:r w:rsidRPr="00D96636">
        <w:t>requirements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gave</w:t>
      </w:r>
      <w:r w:rsidR="001D27A3">
        <w:t xml:space="preserve"> </w:t>
      </w:r>
      <w:r w:rsidRPr="00D96636">
        <w:t>me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terrible.</w:t>
      </w:r>
      <w:r w:rsidR="001D27A3">
        <w:t xml:space="preserve"> </w:t>
      </w:r>
      <w:r w:rsidRPr="00D96636">
        <w:t>Yeah,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know,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under</w:t>
      </w:r>
      <w:r w:rsidR="001D27A3">
        <w:t xml:space="preserve"> </w:t>
      </w:r>
      <w:r w:rsidRPr="00D96636">
        <w:t>pressure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get</w:t>
      </w:r>
      <w:r w:rsidR="001D27A3">
        <w:t xml:space="preserve"> </w:t>
      </w:r>
      <w:r w:rsidRPr="00D96636">
        <w:t>them</w:t>
      </w:r>
      <w:r w:rsidR="001D27A3">
        <w:t xml:space="preserve"> </w:t>
      </w:r>
      <w:r w:rsidRPr="00D96636">
        <w:t>done</w:t>
      </w:r>
      <w:r w:rsidR="001D27A3">
        <w:t xml:space="preserve"> </w:t>
      </w:r>
      <w:r w:rsidRPr="00D96636">
        <w:t>before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deadlin</w:t>
      </w:r>
      <w:r w:rsidR="004A2CC7">
        <w:t>e. Y</w:t>
      </w:r>
      <w:r w:rsidRPr="00D96636">
        <w:t>eah,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know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quality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not</w:t>
      </w:r>
      <w:r w:rsidR="001D27A3">
        <w:t xml:space="preserve"> </w:t>
      </w:r>
      <w:r w:rsidR="004A2CC7">
        <w:t>going to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high,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delivery</w:t>
      </w:r>
      <w:r w:rsidR="001D27A3">
        <w:t xml:space="preserve"> </w:t>
      </w:r>
      <w:r w:rsidRPr="00D96636">
        <w:t>date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absolutely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most</w:t>
      </w:r>
      <w:r w:rsidR="001D27A3">
        <w:t xml:space="preserve"> </w:t>
      </w:r>
      <w:r w:rsidRPr="00D96636">
        <w:t>important</w:t>
      </w:r>
      <w:r w:rsidR="001D27A3">
        <w:t xml:space="preserve"> </w:t>
      </w:r>
      <w:r w:rsidRPr="00D96636">
        <w:t>thing.</w:t>
      </w:r>
    </w:p>
    <w:p w14:paraId="70325C4A" w14:textId="5492263D" w:rsidR="004A2CC7" w:rsidRDefault="00D96636" w:rsidP="001F5FFE">
      <w:pPr>
        <w:pStyle w:val="cpParagraph"/>
      </w:pPr>
      <w:r w:rsidRPr="00D96636">
        <w:t>Those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relatively</w:t>
      </w:r>
      <w:r w:rsidR="001D27A3">
        <w:t xml:space="preserve"> </w:t>
      </w:r>
      <w:r w:rsidR="002E1FAE">
        <w:t>benign</w:t>
      </w:r>
      <w:r w:rsidR="001D27A3">
        <w:t xml:space="preserve"> </w:t>
      </w:r>
      <w:r w:rsidRPr="00D96636">
        <w:t>examples.</w:t>
      </w:r>
      <w:r w:rsidR="001D27A3">
        <w:t xml:space="preserve"> </w:t>
      </w:r>
      <w:r w:rsidRPr="00D96636">
        <w:t>We've</w:t>
      </w:r>
      <w:r w:rsidR="001D27A3">
        <w:t xml:space="preserve"> </w:t>
      </w:r>
      <w:r w:rsidRPr="00D96636">
        <w:t>mostly</w:t>
      </w:r>
      <w:r w:rsidR="001D27A3">
        <w:t xml:space="preserve"> </w:t>
      </w:r>
      <w:r w:rsidRPr="00D96636">
        <w:t>moved</w:t>
      </w:r>
      <w:r w:rsidR="001D27A3">
        <w:t xml:space="preserve"> </w:t>
      </w:r>
      <w:r w:rsidRPr="00D96636">
        <w:t>beyond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kind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foolishness,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early</w:t>
      </w:r>
      <w:r w:rsidR="001D27A3">
        <w:t xml:space="preserve"> </w:t>
      </w:r>
      <w:r w:rsidRPr="00D96636">
        <w:t>days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software,</w:t>
      </w:r>
      <w:r w:rsidR="001D27A3">
        <w:t xml:space="preserve"> </w:t>
      </w:r>
      <w:r w:rsidRPr="00D96636">
        <w:t>IBM</w:t>
      </w:r>
      <w:r w:rsidR="001D27A3">
        <w:t xml:space="preserve"> </w:t>
      </w:r>
      <w:r w:rsidRPr="00D96636">
        <w:t>actually</w:t>
      </w:r>
      <w:r w:rsidR="001D27A3">
        <w:t xml:space="preserve"> </w:t>
      </w:r>
      <w:r w:rsidRPr="00D96636">
        <w:t>compensated</w:t>
      </w:r>
      <w:r w:rsidR="001D27A3">
        <w:t xml:space="preserve"> </w:t>
      </w:r>
      <w:r w:rsidRPr="00D96636">
        <w:t>Microsoft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basis</w:t>
      </w:r>
      <w:r w:rsidR="001D27A3">
        <w:t xml:space="preserve"> </w:t>
      </w:r>
      <w:r w:rsidRPr="00D96636">
        <w:t>of</w:t>
      </w:r>
      <w:r w:rsidR="001D27A3">
        <w:t xml:space="preserve"> </w:t>
      </w:r>
      <w:r w:rsidR="002E1FAE">
        <w:t>K L</w:t>
      </w:r>
      <w:r w:rsidRPr="00D96636">
        <w:t>o</w:t>
      </w:r>
      <w:r w:rsidR="002E1FAE">
        <w:t xml:space="preserve">gs, </w:t>
      </w:r>
      <w:r w:rsidRPr="00D96636">
        <w:t>or</w:t>
      </w:r>
      <w:r w:rsidR="001D27A3">
        <w:t xml:space="preserve"> </w:t>
      </w:r>
      <w:r w:rsidRPr="00D96636">
        <w:t>thousands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lines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code</w:t>
      </w:r>
      <w:r w:rsidR="004A2CC7">
        <w:t>.</w:t>
      </w:r>
    </w:p>
    <w:p w14:paraId="39F7B31B" w14:textId="785D2D71" w:rsidR="00D96636" w:rsidRDefault="004A2CC7" w:rsidP="001F5FFE">
      <w:pPr>
        <w:pStyle w:val="cpParagraph"/>
      </w:pPr>
      <w:r>
        <w:t>I</w:t>
      </w:r>
      <w:r w:rsidR="00D96636" w:rsidRPr="00D96636">
        <w:t>t's</w:t>
      </w:r>
      <w:r w:rsidR="001D27A3">
        <w:t xml:space="preserve"> </w:t>
      </w:r>
      <w:r w:rsidR="00D96636" w:rsidRPr="00D96636">
        <w:t>difficult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imagine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more</w:t>
      </w:r>
      <w:r w:rsidR="001D27A3">
        <w:t xml:space="preserve"> </w:t>
      </w:r>
      <w:r w:rsidR="00D96636" w:rsidRPr="00D96636">
        <w:t>perverse</w:t>
      </w:r>
      <w:r w:rsidR="001D27A3">
        <w:t xml:space="preserve"> </w:t>
      </w:r>
      <w:r w:rsidR="00D96636" w:rsidRPr="00D96636">
        <w:t>incentive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A1532C" w:rsidRPr="00D96636">
        <w:t>sub optimize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maximize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lines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code</w:t>
      </w:r>
      <w:r w:rsidR="001D27A3">
        <w:t xml:space="preserve"> </w:t>
      </w:r>
      <w:r w:rsidR="00D96636" w:rsidRPr="00D96636">
        <w:t>you</w:t>
      </w:r>
      <w:r w:rsidR="001D27A3">
        <w:t xml:space="preserve"> </w:t>
      </w:r>
      <w:r>
        <w:t>w</w:t>
      </w:r>
      <w:r w:rsidR="00D96636" w:rsidRPr="00D96636">
        <w:t>rit</w:t>
      </w:r>
      <w:r>
        <w:t>e,</w:t>
      </w:r>
      <w:r w:rsidR="001D27A3">
        <w:t xml:space="preserve"> </w:t>
      </w:r>
      <w:r w:rsidR="00D96636" w:rsidRPr="00D96636">
        <w:t>so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you</w:t>
      </w:r>
      <w:r w:rsidR="001D27A3">
        <w:t xml:space="preserve"> </w:t>
      </w:r>
      <w:r w:rsidR="00D96636" w:rsidRPr="00D96636">
        <w:t>get</w:t>
      </w:r>
      <w:r w:rsidR="001D27A3">
        <w:t xml:space="preserve"> </w:t>
      </w:r>
      <w:r w:rsidR="00D96636" w:rsidRPr="00D96636">
        <w:t>paid</w:t>
      </w:r>
      <w:r w:rsidR="001D27A3">
        <w:t xml:space="preserve"> </w:t>
      </w:r>
      <w:r w:rsidR="00D96636" w:rsidRPr="00D96636">
        <w:t>more.</w:t>
      </w:r>
    </w:p>
    <w:p w14:paraId="79C4C21E" w14:textId="37E97F2B" w:rsidR="001F5FFE" w:rsidRDefault="001F5FFE" w:rsidP="001F5FFE">
      <w:pPr>
        <w:pStyle w:val="cpParagraph"/>
      </w:pPr>
      <w:r>
        <w:t>Principle seven. Optimi</w:t>
      </w:r>
      <w:r w:rsidR="004A2CC7">
        <w:t>z</w:t>
      </w:r>
      <w:r>
        <w:t>e the whole.</w:t>
      </w:r>
    </w:p>
    <w:p w14:paraId="77B68C0C" w14:textId="77777777" w:rsidR="001F5FFE" w:rsidRPr="00D96636" w:rsidRDefault="001F5FFE" w:rsidP="00D96636"/>
    <w:p w14:paraId="6E9EE903" w14:textId="268A7360" w:rsidR="00D96636" w:rsidRPr="00D96636" w:rsidRDefault="00D96636" w:rsidP="00D5396C">
      <w:pPr>
        <w:pStyle w:val="Heading2"/>
      </w:pPr>
      <w:r w:rsidRPr="00D96636">
        <w:t>Relating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to</w:t>
      </w:r>
      <w:r w:rsidR="001D27A3">
        <w:t xml:space="preserve"> </w:t>
      </w:r>
      <w:r w:rsidR="00AE3FE3">
        <w:t>Agile</w:t>
      </w:r>
      <w:r w:rsidR="001D27A3">
        <w:t xml:space="preserve"> </w:t>
      </w:r>
      <w:r w:rsidRPr="00D96636">
        <w:t>Principles</w:t>
      </w:r>
    </w:p>
    <w:p w14:paraId="517F1F40" w14:textId="77777777" w:rsidR="002E1FAE" w:rsidRDefault="00D96636" w:rsidP="002E1FAE">
      <w:pPr>
        <w:pStyle w:val="cpParagraph"/>
      </w:pPr>
      <w:r w:rsidRPr="00D96636">
        <w:t>I</w:t>
      </w:r>
      <w:r w:rsidR="001D27A3">
        <w:t xml:space="preserve"> </w:t>
      </w:r>
      <w:r w:rsidRPr="00D96636">
        <w:t>think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and</w:t>
      </w:r>
      <w:r w:rsidR="001D27A3">
        <w:t xml:space="preserve"> </w:t>
      </w:r>
      <w:r w:rsidR="00AE3FE3">
        <w:t>Agile</w:t>
      </w:r>
      <w:r w:rsidR="001D27A3">
        <w:t xml:space="preserve"> </w:t>
      </w:r>
      <w:r w:rsidRPr="00D96636">
        <w:t>relate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each</w:t>
      </w:r>
      <w:r w:rsidR="001D27A3">
        <w:t xml:space="preserve"> </w:t>
      </w:r>
      <w:r w:rsidRPr="00D96636">
        <w:t>other</w:t>
      </w:r>
      <w:r w:rsidR="001D27A3">
        <w:t xml:space="preserve"> </w:t>
      </w:r>
      <w:r w:rsidRPr="00D96636">
        <w:t>like</w:t>
      </w:r>
      <w:r w:rsidR="001D27A3">
        <w:t xml:space="preserve"> </w:t>
      </w:r>
      <w:r w:rsidRPr="00D96636">
        <w:t>this.</w:t>
      </w:r>
    </w:p>
    <w:p w14:paraId="15A1E8F9" w14:textId="77777777" w:rsidR="002E1FAE" w:rsidRDefault="00D96636" w:rsidP="002E1FAE">
      <w:pPr>
        <w:pStyle w:val="cpParagraph"/>
      </w:pPr>
      <w:r w:rsidRPr="00D96636">
        <w:t>This</w:t>
      </w:r>
      <w:r w:rsidR="001D27A3">
        <w:t xml:space="preserve"> </w:t>
      </w:r>
      <w:r w:rsidRPr="00D96636">
        <w:t>leads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question.</w:t>
      </w:r>
      <w:r w:rsidR="001D27A3">
        <w:t xml:space="preserve"> </w:t>
      </w:r>
      <w:r w:rsidRPr="00D96636">
        <w:t>What's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part</w:t>
      </w:r>
      <w:r w:rsidR="001D27A3">
        <w:t xml:space="preserve"> </w:t>
      </w:r>
      <w:r w:rsidRPr="00D96636">
        <w:t>here?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part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focuses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="00AE3FE3">
        <w:t>Agile</w:t>
      </w:r>
      <w:r w:rsidR="001D27A3">
        <w:t xml:space="preserve"> </w:t>
      </w:r>
      <w:r w:rsidRPr="00D96636">
        <w:t>doesn't</w:t>
      </w:r>
      <w:r w:rsidR="001D27A3">
        <w:t xml:space="preserve"> </w:t>
      </w:r>
      <w:r w:rsidRPr="00D96636">
        <w:t>necessarily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self</w:t>
      </w:r>
      <w:r w:rsidR="002E1FAE">
        <w:t>-</w:t>
      </w:r>
      <w:r w:rsidRPr="00D96636">
        <w:t>optimization.</w:t>
      </w:r>
    </w:p>
    <w:p w14:paraId="4A727960" w14:textId="77777777" w:rsidR="002E1FAE" w:rsidRDefault="00D96636" w:rsidP="002E1FAE">
      <w:pPr>
        <w:pStyle w:val="cpParagraph"/>
      </w:pPr>
      <w:r w:rsidRPr="00D96636">
        <w:t>My</w:t>
      </w:r>
      <w:r w:rsidR="001D27A3">
        <w:t xml:space="preserve"> </w:t>
      </w:r>
      <w:r w:rsidRPr="00D96636">
        <w:t>earlier</w:t>
      </w:r>
      <w:r w:rsidR="001D27A3">
        <w:t xml:space="preserve"> </w:t>
      </w:r>
      <w:r w:rsidRPr="00D96636">
        <w:t>stories</w:t>
      </w:r>
      <w:r w:rsidR="001D27A3">
        <w:t xml:space="preserve"> </w:t>
      </w:r>
      <w:r w:rsidRPr="00D96636">
        <w:t>about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being</w:t>
      </w:r>
      <w:r w:rsidR="001D27A3">
        <w:t xml:space="preserve"> </w:t>
      </w:r>
      <w:r w:rsidRPr="00D96636">
        <w:t>waste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proof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that.</w:t>
      </w:r>
    </w:p>
    <w:p w14:paraId="51766AAF" w14:textId="77777777" w:rsidR="002E1FAE" w:rsidRDefault="00D96636" w:rsidP="002E1FAE">
      <w:pPr>
        <w:pStyle w:val="cpParagraph"/>
      </w:pPr>
      <w:r w:rsidRPr="00D96636">
        <w:t>Part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tyranny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visible,</w:t>
      </w:r>
      <w:r w:rsidR="001D27A3">
        <w:t xml:space="preserve"> </w:t>
      </w:r>
      <w:r w:rsidR="00AE3FE3">
        <w:t>Agile</w:t>
      </w:r>
      <w:r w:rsidR="001D27A3">
        <w:t xml:space="preserve"> </w:t>
      </w:r>
      <w:r w:rsidRPr="00D96636">
        <w:t>produces</w:t>
      </w:r>
      <w:r w:rsidR="001D27A3">
        <w:t xml:space="preserve"> </w:t>
      </w:r>
      <w:r w:rsidRPr="00D96636">
        <w:t>metrics,</w:t>
      </w:r>
      <w:r w:rsidR="001D27A3">
        <w:t xml:space="preserve"> </w:t>
      </w:r>
      <w:r w:rsidRPr="00D96636">
        <w:t>which</w:t>
      </w:r>
      <w:r w:rsidR="001D27A3">
        <w:t xml:space="preserve"> </w:t>
      </w:r>
      <w:r w:rsidRPr="00D96636">
        <w:t>makes</w:t>
      </w:r>
      <w:r w:rsidR="001D27A3">
        <w:t xml:space="preserve"> </w:t>
      </w:r>
      <w:r w:rsidRPr="00D96636">
        <w:t>certain</w:t>
      </w:r>
      <w:r w:rsidR="001D27A3">
        <w:t xml:space="preserve"> </w:t>
      </w:r>
      <w:r w:rsidRPr="00D96636">
        <w:t>aspects</w:t>
      </w:r>
      <w:r w:rsidR="001D27A3">
        <w:t xml:space="preserve"> </w:t>
      </w:r>
      <w:r w:rsidRPr="00D96636">
        <w:t>highly</w:t>
      </w:r>
      <w:r w:rsidR="001D27A3">
        <w:t xml:space="preserve"> </w:t>
      </w:r>
      <w:r w:rsidRPr="00D96636">
        <w:t>visible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necessarily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most</w:t>
      </w:r>
      <w:r w:rsidR="001D27A3">
        <w:t xml:space="preserve"> </w:t>
      </w:r>
      <w:r w:rsidRPr="00D96636">
        <w:t>important</w:t>
      </w:r>
      <w:r w:rsidR="001D27A3">
        <w:t xml:space="preserve"> </w:t>
      </w:r>
      <w:r w:rsidRPr="00D96636">
        <w:t>ones</w:t>
      </w:r>
      <w:r w:rsidR="002E1FAE">
        <w:t>.</w:t>
      </w:r>
    </w:p>
    <w:p w14:paraId="28548BA7" w14:textId="0788B713" w:rsidR="002E1FAE" w:rsidRDefault="00D96636" w:rsidP="002E1FAE">
      <w:pPr>
        <w:pStyle w:val="cpParagraph"/>
      </w:pPr>
      <w:r w:rsidRPr="00D96636">
        <w:t>in</w:t>
      </w:r>
      <w:r w:rsidR="001D27A3">
        <w:t xml:space="preserve"> </w:t>
      </w:r>
      <w:r w:rsidRPr="00D96636">
        <w:t>World</w:t>
      </w:r>
      <w:r w:rsidR="001D27A3">
        <w:t xml:space="preserve"> </w:t>
      </w:r>
      <w:r w:rsidRPr="00D96636">
        <w:t>War</w:t>
      </w:r>
      <w:r w:rsidR="001D27A3">
        <w:t xml:space="preserve"> </w:t>
      </w:r>
      <w:r w:rsidRPr="00D96636">
        <w:t>Two</w:t>
      </w:r>
      <w:r w:rsidR="002E1FAE">
        <w:t>, an</w:t>
      </w:r>
      <w:r w:rsidR="001D27A3">
        <w:t xml:space="preserve"> </w:t>
      </w:r>
      <w:r w:rsidRPr="00D96636">
        <w:t>analysis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made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where</w:t>
      </w:r>
      <w:r w:rsidR="001D27A3">
        <w:t xml:space="preserve"> </w:t>
      </w:r>
      <w:r w:rsidRPr="00D96636">
        <w:t>returning</w:t>
      </w:r>
      <w:r w:rsidR="001D27A3">
        <w:t xml:space="preserve"> </w:t>
      </w:r>
      <w:r w:rsidRPr="00D96636">
        <w:t>airplanes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been</w:t>
      </w:r>
      <w:r w:rsidR="001D27A3">
        <w:t xml:space="preserve"> </w:t>
      </w:r>
      <w:r w:rsidRPr="00D96636">
        <w:t>shot.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looked</w:t>
      </w:r>
      <w:r w:rsidR="001D27A3">
        <w:t xml:space="preserve"> </w:t>
      </w:r>
      <w:r w:rsidRPr="00D96636">
        <w:t>like</w:t>
      </w:r>
      <w:r w:rsidR="001D27A3">
        <w:t xml:space="preserve"> </w:t>
      </w:r>
      <w:r w:rsidRPr="00D96636">
        <w:t>this.</w:t>
      </w:r>
      <w:r w:rsidR="001D27A3">
        <w:t xml:space="preserve"> </w:t>
      </w:r>
      <w:r w:rsidRPr="00D96636">
        <w:t>Where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you</w:t>
      </w:r>
      <w:r w:rsidR="001D27A3">
        <w:t xml:space="preserve"> </w:t>
      </w:r>
      <w:r w:rsidR="002E1FAE" w:rsidRPr="00D96636">
        <w:t>armour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aircraft?</w:t>
      </w:r>
    </w:p>
    <w:p w14:paraId="00D7C3F5" w14:textId="77777777" w:rsidR="002E1FAE" w:rsidRDefault="00D96636" w:rsidP="002E1FAE">
      <w:pPr>
        <w:pStyle w:val="cpParagraph"/>
      </w:pPr>
      <w:r w:rsidRPr="00D96636">
        <w:t>Well,</w:t>
      </w:r>
      <w:r w:rsidR="001D27A3">
        <w:t xml:space="preserve"> </w:t>
      </w:r>
      <w:r w:rsidRPr="00D96636">
        <w:t>where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dots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obviously</w:t>
      </w:r>
      <w:r w:rsidR="002E1FAE">
        <w:t>.</w:t>
      </w:r>
      <w:r w:rsidR="001D27A3">
        <w:t xml:space="preserve"> </w:t>
      </w:r>
      <w:r w:rsidR="002E1FAE">
        <w:t>O</w:t>
      </w:r>
      <w:r w:rsidRPr="00D96636">
        <w:t>bvious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wrong.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diagram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necessarily</w:t>
      </w:r>
      <w:r w:rsidR="001D27A3">
        <w:t xml:space="preserve"> </w:t>
      </w:r>
      <w:r w:rsidRPr="00D96636">
        <w:t>compiled</w:t>
      </w:r>
      <w:r w:rsidR="001D27A3">
        <w:t xml:space="preserve"> </w:t>
      </w:r>
      <w:r w:rsidRPr="00D96636">
        <w:t>from</w:t>
      </w:r>
      <w:r w:rsidR="001D27A3">
        <w:t xml:space="preserve"> </w:t>
      </w:r>
      <w:r w:rsidRPr="00D96636">
        <w:t>data</w:t>
      </w:r>
      <w:r w:rsidR="001D27A3">
        <w:t xml:space="preserve"> </w:t>
      </w:r>
      <w:r w:rsidRPr="00D96636">
        <w:t>from</w:t>
      </w:r>
      <w:r w:rsidR="001D27A3">
        <w:t xml:space="preserve"> </w:t>
      </w:r>
      <w:r w:rsidRPr="00D96636">
        <w:t>aircraft,</w:t>
      </w:r>
      <w:r w:rsidR="001D27A3">
        <w:t xml:space="preserve"> </w:t>
      </w:r>
      <w:r w:rsidRPr="00D96636">
        <w:t>which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returned.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data</w:t>
      </w:r>
      <w:r w:rsidR="001D27A3">
        <w:t xml:space="preserve"> </w:t>
      </w:r>
      <w:r w:rsidRPr="00D96636">
        <w:t>actually</w:t>
      </w:r>
      <w:r w:rsidR="001D27A3">
        <w:t xml:space="preserve"> </w:t>
      </w:r>
      <w:r w:rsidRPr="00D96636">
        <w:t>revealed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places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aircraft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shot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still</w:t>
      </w:r>
      <w:r w:rsidR="001D27A3">
        <w:t xml:space="preserve"> </w:t>
      </w:r>
      <w:r w:rsidRPr="00D96636">
        <w:t>survive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return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base.</w:t>
      </w:r>
    </w:p>
    <w:p w14:paraId="36F5314D" w14:textId="77777777" w:rsidR="002E1FAE" w:rsidRDefault="00D96636" w:rsidP="002E1FAE">
      <w:pPr>
        <w:pStyle w:val="cpParagraph"/>
      </w:pPr>
      <w:r w:rsidRPr="00D96636">
        <w:t>The</w:t>
      </w:r>
      <w:r w:rsidR="001D27A3">
        <w:t xml:space="preserve"> </w:t>
      </w:r>
      <w:r w:rsidRPr="00D96636">
        <w:t>armo</w:t>
      </w:r>
      <w:r w:rsidR="002E1FAE">
        <w:t>u</w:t>
      </w:r>
      <w:r w:rsidRPr="00D96636">
        <w:t>r</w:t>
      </w:r>
      <w:r w:rsidR="001D27A3">
        <w:t xml:space="preserve"> </w:t>
      </w:r>
      <w:r w:rsidRPr="00D96636">
        <w:t>needed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go</w:t>
      </w:r>
      <w:r w:rsidR="001D27A3">
        <w:t xml:space="preserve"> </w:t>
      </w:r>
      <w:r w:rsidRPr="00D96636">
        <w:t>where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bullets</w:t>
      </w:r>
      <w:r w:rsidR="001D27A3">
        <w:t xml:space="preserve"> </w:t>
      </w:r>
      <w:r w:rsidRPr="00D96636">
        <w:t>weren't</w:t>
      </w:r>
      <w:r w:rsidR="002E1FAE">
        <w:t>.</w:t>
      </w:r>
    </w:p>
    <w:p w14:paraId="5EDBF860" w14:textId="058F536C" w:rsidR="002E1FAE" w:rsidRDefault="00AE3FE3" w:rsidP="002E1FAE">
      <w:pPr>
        <w:pStyle w:val="cpParagraph"/>
      </w:pPr>
      <w:r>
        <w:t>Agile</w:t>
      </w:r>
      <w:r w:rsidR="001D27A3">
        <w:t xml:space="preserve"> </w:t>
      </w:r>
      <w:r w:rsidR="00D96636" w:rsidRPr="00D96636">
        <w:t>can</w:t>
      </w:r>
      <w:r w:rsidR="001D27A3">
        <w:t xml:space="preserve"> </w:t>
      </w:r>
      <w:r w:rsidR="00D96636" w:rsidRPr="00D96636">
        <w:t>do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sam</w:t>
      </w:r>
      <w:r w:rsidR="002E1FAE">
        <w:t>e. B</w:t>
      </w:r>
      <w:r w:rsidR="00D96636" w:rsidRPr="00D96636">
        <w:t>ecause</w:t>
      </w:r>
      <w:r w:rsidR="001D27A3">
        <w:t xml:space="preserve"> </w:t>
      </w:r>
      <w:r w:rsidR="00D96636" w:rsidRPr="00D96636">
        <w:t>it</w:t>
      </w:r>
      <w:r w:rsidR="001D27A3">
        <w:t xml:space="preserve"> </w:t>
      </w:r>
      <w:r w:rsidR="00D96636" w:rsidRPr="00D96636">
        <w:t>makes</w:t>
      </w:r>
      <w:r w:rsidR="001D27A3">
        <w:t xml:space="preserve"> </w:t>
      </w:r>
      <w:r w:rsidR="00D96636" w:rsidRPr="00D96636">
        <w:t>da</w:t>
      </w:r>
      <w:r w:rsidR="002E1FAE">
        <w:t>ta,</w:t>
      </w:r>
      <w:r w:rsidR="001D27A3">
        <w:t xml:space="preserve"> </w:t>
      </w:r>
      <w:r w:rsidR="00D96636" w:rsidRPr="00D96636">
        <w:t>like</w:t>
      </w:r>
      <w:r w:rsidR="001D27A3">
        <w:t xml:space="preserve"> </w:t>
      </w:r>
      <w:r w:rsidR="00D96636" w:rsidRPr="00D96636">
        <w:t>velocity</w:t>
      </w:r>
      <w:r w:rsidR="002E1FAE">
        <w:t>,</w:t>
      </w:r>
      <w:r w:rsidR="001D27A3">
        <w:t xml:space="preserve"> </w:t>
      </w:r>
      <w:r w:rsidR="00D96636" w:rsidRPr="00D96636">
        <w:t>highly</w:t>
      </w:r>
      <w:r w:rsidR="001D27A3">
        <w:t xml:space="preserve"> </w:t>
      </w:r>
      <w:r w:rsidR="00D96636" w:rsidRPr="00D96636">
        <w:t>visible,</w:t>
      </w:r>
      <w:r w:rsidR="001D27A3">
        <w:t xml:space="preserve"> </w:t>
      </w:r>
      <w:r w:rsidR="00D96636" w:rsidRPr="00D96636">
        <w:t>it</w:t>
      </w:r>
      <w:r w:rsidR="001D27A3">
        <w:t xml:space="preserve"> </w:t>
      </w:r>
      <w:r w:rsidR="00D96636" w:rsidRPr="00D96636">
        <w:t>can</w:t>
      </w:r>
      <w:r w:rsidR="001D27A3">
        <w:t xml:space="preserve"> </w:t>
      </w:r>
      <w:r w:rsidR="00D96636" w:rsidRPr="00D96636">
        <w:t>make</w:t>
      </w:r>
      <w:r w:rsidR="001D27A3">
        <w:t xml:space="preserve"> </w:t>
      </w:r>
      <w:r w:rsidR="00D96636" w:rsidRPr="00D96636">
        <w:t>failing</w:t>
      </w:r>
      <w:r w:rsidR="001D27A3">
        <w:t xml:space="preserve"> </w:t>
      </w:r>
      <w:r w:rsidR="00D96636" w:rsidRPr="00D96636">
        <w:t>projects</w:t>
      </w:r>
      <w:r w:rsidR="001D27A3">
        <w:t xml:space="preserve"> </w:t>
      </w:r>
      <w:r w:rsidR="00D96636" w:rsidRPr="00D96636">
        <w:t>look</w:t>
      </w:r>
      <w:r w:rsidR="001D27A3">
        <w:t xml:space="preserve"> </w:t>
      </w:r>
      <w:r w:rsidR="00D96636" w:rsidRPr="00D96636">
        <w:t>like</w:t>
      </w:r>
      <w:r w:rsidR="001D27A3">
        <w:t xml:space="preserve"> </w:t>
      </w:r>
      <w:r w:rsidR="00D96636" w:rsidRPr="00D96636">
        <w:t>they're</w:t>
      </w:r>
      <w:r w:rsidR="001D27A3">
        <w:t xml:space="preserve"> </w:t>
      </w:r>
      <w:r w:rsidR="00D96636" w:rsidRPr="00D96636">
        <w:t>succeeding.</w:t>
      </w:r>
    </w:p>
    <w:p w14:paraId="615E0449" w14:textId="37D45949" w:rsidR="00D96636" w:rsidRPr="00D96636" w:rsidRDefault="00D96636" w:rsidP="002E1FAE">
      <w:pPr>
        <w:pStyle w:val="cpParagraph"/>
      </w:pPr>
      <w:r w:rsidRPr="00D96636">
        <w:t>It's</w:t>
      </w:r>
      <w:r w:rsidR="001D27A3">
        <w:t xml:space="preserve"> </w:t>
      </w:r>
      <w:r w:rsidRPr="00D96636">
        <w:t>important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consider</w:t>
      </w:r>
      <w:r w:rsidR="001D27A3">
        <w:t xml:space="preserve"> </w:t>
      </w:r>
      <w:r w:rsidRPr="00D96636">
        <w:t>where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bullets</w:t>
      </w:r>
      <w:r w:rsidR="001D27A3">
        <w:t xml:space="preserve"> </w:t>
      </w:r>
      <w:r w:rsidRPr="00D96636">
        <w:t>aren't</w:t>
      </w:r>
      <w:r w:rsidR="001D27A3">
        <w:t xml:space="preserve"> </w:t>
      </w:r>
      <w:r w:rsidRPr="00D96636">
        <w:t>going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projects</w:t>
      </w:r>
      <w:r w:rsidR="002E1FAE">
        <w:t>.</w:t>
      </w:r>
    </w:p>
    <w:p w14:paraId="6ED74972" w14:textId="460526FA" w:rsidR="00D96636" w:rsidRPr="00D96636" w:rsidRDefault="00D96636" w:rsidP="00D5396C">
      <w:pPr>
        <w:pStyle w:val="Heading2"/>
      </w:pPr>
      <w:r w:rsidRPr="00D96636">
        <w:lastRenderedPageBreak/>
        <w:t>Summary</w:t>
      </w:r>
    </w:p>
    <w:p w14:paraId="126ED906" w14:textId="77777777" w:rsidR="002E1FAE" w:rsidRDefault="002E1FAE" w:rsidP="002E1FAE">
      <w:pPr>
        <w:pStyle w:val="cpParagraph"/>
      </w:pPr>
      <w:r>
        <w:t xml:space="preserve">In </w:t>
      </w:r>
      <w:r w:rsidR="00D96636" w:rsidRPr="00D96636">
        <w:t>this</w:t>
      </w:r>
      <w:r w:rsidR="001D27A3">
        <w:t xml:space="preserve"> </w:t>
      </w:r>
      <w:r w:rsidR="00D96636" w:rsidRPr="00D96636">
        <w:t>section,</w:t>
      </w:r>
      <w:r w:rsidR="001D27A3">
        <w:t xml:space="preserve"> </w:t>
      </w:r>
      <w:r w:rsidR="00D96636" w:rsidRPr="00D96636">
        <w:t>we</w:t>
      </w:r>
      <w:r w:rsidR="001D27A3">
        <w:t xml:space="preserve"> </w:t>
      </w:r>
      <w:r w:rsidR="00D96636" w:rsidRPr="00D96636">
        <w:t>covered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Seven</w:t>
      </w:r>
      <w:r w:rsidR="001D27A3">
        <w:t xml:space="preserve"> </w:t>
      </w:r>
      <w:r w:rsidR="00D96636" w:rsidRPr="00D96636">
        <w:t>principles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8F1277">
        <w:t>Lean</w:t>
      </w:r>
      <w:r w:rsidR="001D27A3">
        <w:t xml:space="preserve"> </w:t>
      </w:r>
      <w:r w:rsidR="00D96636" w:rsidRPr="00D96636">
        <w:t>processes</w:t>
      </w:r>
      <w:r>
        <w:t>:</w:t>
      </w:r>
    </w:p>
    <w:p w14:paraId="7DCE6D50" w14:textId="77777777" w:rsidR="002E1FAE" w:rsidRDefault="002E1FAE" w:rsidP="002E1FAE">
      <w:pPr>
        <w:pStyle w:val="cpPoint"/>
      </w:pPr>
      <w:r>
        <w:t>E</w:t>
      </w:r>
      <w:r w:rsidR="00D96636" w:rsidRPr="00D96636">
        <w:t>liminate</w:t>
      </w:r>
      <w:r w:rsidR="001D27A3">
        <w:t xml:space="preserve"> </w:t>
      </w:r>
      <w:r w:rsidR="00D96636" w:rsidRPr="00D96636">
        <w:t>waste</w:t>
      </w:r>
    </w:p>
    <w:p w14:paraId="6E66A406" w14:textId="77777777" w:rsidR="002E1FAE" w:rsidRDefault="002E1FAE" w:rsidP="002E1FAE">
      <w:pPr>
        <w:pStyle w:val="cpPoint"/>
      </w:pPr>
      <w:r>
        <w:t>B</w:t>
      </w:r>
      <w:r w:rsidR="00D96636" w:rsidRPr="00D96636">
        <w:t>uild</w:t>
      </w:r>
      <w:r w:rsidR="001D27A3">
        <w:t xml:space="preserve"> </w:t>
      </w:r>
      <w:r w:rsidR="00D96636" w:rsidRPr="00D96636">
        <w:t>quality</w:t>
      </w:r>
      <w:r w:rsidR="001D27A3">
        <w:t xml:space="preserve"> </w:t>
      </w:r>
      <w:r w:rsidR="00D96636" w:rsidRPr="00D96636">
        <w:t>in</w:t>
      </w:r>
    </w:p>
    <w:p w14:paraId="3A41E4F2" w14:textId="77777777" w:rsidR="002E1FAE" w:rsidRDefault="002E1FAE" w:rsidP="002E1FAE">
      <w:pPr>
        <w:pStyle w:val="cpPoint"/>
      </w:pPr>
      <w:r>
        <w:t>C</w:t>
      </w:r>
      <w:r w:rsidR="00D96636" w:rsidRPr="00D96636">
        <w:t>reate</w:t>
      </w:r>
      <w:r w:rsidR="001D27A3">
        <w:t xml:space="preserve"> </w:t>
      </w:r>
      <w:r w:rsidR="00D96636" w:rsidRPr="00D96636">
        <w:t>knowledge</w:t>
      </w:r>
    </w:p>
    <w:p w14:paraId="2ADED2E2" w14:textId="77777777" w:rsidR="002E1FAE" w:rsidRDefault="002E1FAE" w:rsidP="002E1FAE">
      <w:pPr>
        <w:pStyle w:val="cpPoint"/>
      </w:pPr>
      <w:r>
        <w:t xml:space="preserve">Defer </w:t>
      </w:r>
      <w:r w:rsidR="00D96636" w:rsidRPr="00D96636">
        <w:t>commitment</w:t>
      </w:r>
    </w:p>
    <w:p w14:paraId="4DB18CB3" w14:textId="77777777" w:rsidR="002E1FAE" w:rsidRDefault="002E1FAE" w:rsidP="002E1FAE">
      <w:pPr>
        <w:pStyle w:val="cpPoint"/>
      </w:pPr>
      <w:r>
        <w:t>D</w:t>
      </w:r>
      <w:r w:rsidR="00D96636" w:rsidRPr="00D96636">
        <w:t>eliver</w:t>
      </w:r>
      <w:r w:rsidR="001D27A3">
        <w:t xml:space="preserve"> </w:t>
      </w:r>
      <w:r w:rsidR="00D96636" w:rsidRPr="00D96636">
        <w:t>fast</w:t>
      </w:r>
    </w:p>
    <w:p w14:paraId="4EE7588A" w14:textId="77777777" w:rsidR="002E1FAE" w:rsidRDefault="002E1FAE" w:rsidP="002E1FAE">
      <w:pPr>
        <w:pStyle w:val="cpPoint"/>
      </w:pPr>
      <w:r>
        <w:t>R</w:t>
      </w:r>
      <w:r w:rsidR="00D96636" w:rsidRPr="00D96636">
        <w:t>espect</w:t>
      </w:r>
      <w:r w:rsidR="001D27A3">
        <w:t xml:space="preserve"> </w:t>
      </w:r>
      <w:r w:rsidR="00D96636" w:rsidRPr="00D96636">
        <w:t>people</w:t>
      </w:r>
    </w:p>
    <w:p w14:paraId="6BE04D32" w14:textId="77777777" w:rsidR="002E1FAE" w:rsidRDefault="002E1FAE" w:rsidP="002E1FAE">
      <w:pPr>
        <w:pStyle w:val="cpPoint"/>
      </w:pPr>
      <w:r>
        <w:t>O</w:t>
      </w:r>
      <w:r w:rsidR="00D96636" w:rsidRPr="00D96636">
        <w:t>ptimize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whole.</w:t>
      </w:r>
    </w:p>
    <w:p w14:paraId="36C3D61C" w14:textId="77777777" w:rsidR="002E1FAE" w:rsidRDefault="002E1FAE" w:rsidP="002E1FAE">
      <w:pPr>
        <w:pStyle w:val="cpPoint"/>
        <w:numPr>
          <w:ilvl w:val="0"/>
          <w:numId w:val="0"/>
        </w:numPr>
        <w:ind w:left="1644" w:hanging="360"/>
      </w:pPr>
    </w:p>
    <w:p w14:paraId="54298DF4" w14:textId="2F0A47FA" w:rsidR="00D96636" w:rsidRPr="00D96636" w:rsidRDefault="00D96636" w:rsidP="002E1FAE">
      <w:pPr>
        <w:pStyle w:val="cpParagraph"/>
      </w:pPr>
      <w:r w:rsidRPr="00D96636">
        <w:t>With</w:t>
      </w:r>
      <w:r w:rsidR="001D27A3">
        <w:t xml:space="preserve"> </w:t>
      </w:r>
      <w:r w:rsidRPr="00D96636">
        <w:t>these</w:t>
      </w:r>
      <w:r w:rsidR="001D27A3">
        <w:t xml:space="preserve"> </w:t>
      </w:r>
      <w:r w:rsidRPr="00D96636">
        <w:t>principles</w:t>
      </w:r>
      <w:r w:rsidR="001D27A3">
        <w:t xml:space="preserve"> </w:t>
      </w:r>
      <w:r w:rsidRPr="00D96636">
        <w:t>firmly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grasp,</w:t>
      </w:r>
      <w:r w:rsidR="001D27A3">
        <w:t xml:space="preserve"> </w:t>
      </w:r>
      <w:r w:rsidRPr="00D96636">
        <w:t>we're</w:t>
      </w:r>
      <w:r w:rsidR="001D27A3">
        <w:t xml:space="preserve"> </w:t>
      </w:r>
      <w:r w:rsidRPr="00D96636">
        <w:t>going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put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magnifying</w:t>
      </w:r>
      <w:r w:rsidR="001D27A3">
        <w:t xml:space="preserve"> </w:t>
      </w:r>
      <w:r w:rsidRPr="00D96636">
        <w:t>glass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fundamental</w:t>
      </w:r>
      <w:r w:rsidR="001D27A3">
        <w:t xml:space="preserve"> </w:t>
      </w:r>
      <w:r w:rsidRPr="00D96636">
        <w:t>evil</w:t>
      </w:r>
      <w:r w:rsidR="001D27A3">
        <w:t xml:space="preserve"> </w:t>
      </w:r>
      <w:r w:rsidRPr="00D96636">
        <w:t>in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processes</w:t>
      </w:r>
      <w:r w:rsidR="00DF0F7B">
        <w:t>. W</w:t>
      </w:r>
      <w:r w:rsidRPr="00D96636">
        <w:t>aste.</w:t>
      </w:r>
    </w:p>
    <w:p w14:paraId="5937A713" w14:textId="5837094E" w:rsidR="00D96636" w:rsidRPr="00D96636" w:rsidRDefault="00D96636" w:rsidP="00D76D69">
      <w:pPr>
        <w:pStyle w:val="Heading1"/>
      </w:pPr>
      <w:r w:rsidRPr="00D96636">
        <w:t>Understanding</w:t>
      </w:r>
      <w:r w:rsidR="001D27A3">
        <w:t xml:space="preserve"> </w:t>
      </w:r>
      <w:r w:rsidRPr="00D96636">
        <w:t>Waste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Software</w:t>
      </w:r>
    </w:p>
    <w:p w14:paraId="47117126" w14:textId="32A0855E" w:rsidR="00D96636" w:rsidRPr="00D96636" w:rsidRDefault="00D96636" w:rsidP="00D76D69">
      <w:pPr>
        <w:pStyle w:val="Heading2"/>
      </w:pPr>
      <w:r w:rsidRPr="00D96636">
        <w:t>Introduction</w:t>
      </w:r>
    </w:p>
    <w:p w14:paraId="7C45FB50" w14:textId="77777777" w:rsidR="00661CA1" w:rsidRDefault="00661CA1" w:rsidP="00661CA1">
      <w:pPr>
        <w:pStyle w:val="cpParagraph"/>
      </w:pPr>
      <w:r>
        <w:t>W</w:t>
      </w:r>
      <w:r w:rsidR="00D96636" w:rsidRPr="00D96636">
        <w:t>aste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clearer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manufacturing</w:t>
      </w:r>
      <w:r w:rsidR="001D27A3">
        <w:t xml:space="preserve"> </w:t>
      </w:r>
      <w:r w:rsidR="00D96636" w:rsidRPr="00D96636">
        <w:t>process</w:t>
      </w:r>
      <w:r>
        <w:t>, a</w:t>
      </w:r>
      <w:r w:rsidR="001D27A3">
        <w:t xml:space="preserve"> </w:t>
      </w:r>
      <w:r w:rsidR="00D96636" w:rsidRPr="00D96636">
        <w:t>defective</w:t>
      </w:r>
      <w:r w:rsidR="001D27A3">
        <w:t xml:space="preserve"> </w:t>
      </w:r>
      <w:r w:rsidR="00D96636" w:rsidRPr="00D96636">
        <w:t>component</w:t>
      </w:r>
      <w:r>
        <w:t xml:space="preserve">, </w:t>
      </w:r>
      <w:r w:rsidR="00D96636" w:rsidRPr="00D96636">
        <w:t>a</w:t>
      </w:r>
      <w:r>
        <w:t xml:space="preserve"> </w:t>
      </w:r>
      <w:r w:rsidR="00D96636" w:rsidRPr="00D96636">
        <w:t>part</w:t>
      </w:r>
      <w:r w:rsidR="001D27A3">
        <w:t xml:space="preserve"> </w:t>
      </w:r>
      <w:r w:rsidR="00D96636" w:rsidRPr="00D96636">
        <w:t>completed</w:t>
      </w:r>
      <w:r w:rsidR="001D27A3">
        <w:t xml:space="preserve"> </w:t>
      </w:r>
      <w:r w:rsidR="00D96636" w:rsidRPr="00D96636">
        <w:t>too</w:t>
      </w:r>
      <w:r w:rsidR="001D27A3">
        <w:t xml:space="preserve"> </w:t>
      </w:r>
      <w:r w:rsidR="00D96636" w:rsidRPr="00D96636">
        <w:t>late</w:t>
      </w:r>
      <w:r w:rsidR="001D27A3">
        <w:t xml:space="preserve"> </w:t>
      </w:r>
      <w:r w:rsidR="00D96636" w:rsidRPr="00D96636">
        <w:t>and,</w:t>
      </w:r>
      <w:r w:rsidR="001D27A3">
        <w:t xml:space="preserve"> </w:t>
      </w:r>
      <w:r w:rsidR="00D96636" w:rsidRPr="00D96636">
        <w:t>as</w:t>
      </w:r>
      <w:r w:rsidR="001D27A3">
        <w:t xml:space="preserve"> </w:t>
      </w:r>
      <w:r w:rsidR="00D96636" w:rsidRPr="00D96636">
        <w:t>Taichi</w:t>
      </w:r>
      <w:r w:rsidR="001D27A3">
        <w:t xml:space="preserve"> </w:t>
      </w:r>
      <w:r w:rsidR="00D96636" w:rsidRPr="00D96636">
        <w:t>eliminated,</w:t>
      </w:r>
      <w:r w:rsidR="001D27A3">
        <w:t xml:space="preserve"> </w:t>
      </w:r>
      <w:r w:rsidR="00D96636" w:rsidRPr="00D96636">
        <w:t>a</w:t>
      </w:r>
      <w:r>
        <w:t xml:space="preserve"> </w:t>
      </w:r>
      <w:r w:rsidR="00D96636" w:rsidRPr="00D96636">
        <w:t>part</w:t>
      </w:r>
      <w:r w:rsidR="001D27A3">
        <w:t xml:space="preserve"> </w:t>
      </w:r>
      <w:r w:rsidR="00D96636" w:rsidRPr="00D96636">
        <w:t>completed</w:t>
      </w:r>
      <w:r w:rsidR="001D27A3">
        <w:t xml:space="preserve"> </w:t>
      </w:r>
      <w:r w:rsidR="00D96636" w:rsidRPr="00D96636">
        <w:t>too</w:t>
      </w:r>
      <w:r w:rsidR="001D27A3">
        <w:t xml:space="preserve"> </w:t>
      </w:r>
      <w:r w:rsidR="00D96636" w:rsidRPr="00D96636">
        <w:t>early.</w:t>
      </w:r>
    </w:p>
    <w:p w14:paraId="434B07EE" w14:textId="77777777" w:rsidR="00661CA1" w:rsidRDefault="00D96636" w:rsidP="00661CA1">
      <w:pPr>
        <w:pStyle w:val="cpParagraph"/>
      </w:pPr>
      <w:r w:rsidRPr="00D96636">
        <w:t>Here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seven</w:t>
      </w:r>
      <w:r w:rsidR="001D27A3">
        <w:t xml:space="preserve"> </w:t>
      </w:r>
      <w:r w:rsidRPr="00D96636">
        <w:t>manufacturing</w:t>
      </w:r>
      <w:r w:rsidR="001D27A3">
        <w:t xml:space="preserve"> </w:t>
      </w:r>
      <w:r w:rsidRPr="00D96636">
        <w:t>wastes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O</w:t>
      </w:r>
      <w:r w:rsidR="00661CA1">
        <w:t>h</w:t>
      </w:r>
      <w:r w:rsidRPr="00D96636">
        <w:t>no</w:t>
      </w:r>
      <w:r w:rsidR="001D27A3">
        <w:t xml:space="preserve"> </w:t>
      </w:r>
      <w:r w:rsidRPr="00D96636">
        <w:t>identified</w:t>
      </w:r>
      <w:r w:rsidR="00661CA1">
        <w:t>:</w:t>
      </w:r>
    </w:p>
    <w:p w14:paraId="3D13E507" w14:textId="77777777" w:rsidR="00661CA1" w:rsidRDefault="00D96636" w:rsidP="00661CA1">
      <w:pPr>
        <w:pStyle w:val="cpPoint"/>
      </w:pPr>
      <w:r w:rsidRPr="00D96636">
        <w:t>De</w:t>
      </w:r>
      <w:r w:rsidR="00661CA1">
        <w:t>l</w:t>
      </w:r>
      <w:r w:rsidRPr="00D96636">
        <w:t>ay</w:t>
      </w:r>
    </w:p>
    <w:p w14:paraId="751DC7C4" w14:textId="77777777" w:rsidR="00661CA1" w:rsidRDefault="00661CA1" w:rsidP="00661CA1">
      <w:pPr>
        <w:pStyle w:val="cpPoint"/>
      </w:pPr>
      <w:r>
        <w:t>O</w:t>
      </w:r>
      <w:r w:rsidR="00D96636" w:rsidRPr="00D96636">
        <w:t>verproduction</w:t>
      </w:r>
    </w:p>
    <w:p w14:paraId="48D919DE" w14:textId="4EB8417B" w:rsidR="00661CA1" w:rsidRDefault="00A1532C" w:rsidP="00661CA1">
      <w:pPr>
        <w:pStyle w:val="cpPoint"/>
      </w:pPr>
      <w:r>
        <w:t>O</w:t>
      </w:r>
      <w:r w:rsidRPr="00D96636">
        <w:t>ver processing</w:t>
      </w:r>
    </w:p>
    <w:p w14:paraId="01D8EBD2" w14:textId="77777777" w:rsidR="00661CA1" w:rsidRDefault="00661CA1" w:rsidP="00661CA1">
      <w:pPr>
        <w:pStyle w:val="cpPoint"/>
      </w:pPr>
      <w:r>
        <w:t>T</w:t>
      </w:r>
      <w:r w:rsidR="00D96636" w:rsidRPr="00D96636">
        <w:t>ransportation</w:t>
      </w:r>
    </w:p>
    <w:p w14:paraId="5F49A47F" w14:textId="77777777" w:rsidR="00661CA1" w:rsidRDefault="00661CA1" w:rsidP="00661CA1">
      <w:pPr>
        <w:pStyle w:val="cpPoint"/>
      </w:pPr>
      <w:r>
        <w:t>U</w:t>
      </w:r>
      <w:r w:rsidR="00D96636" w:rsidRPr="00D96636">
        <w:t>nnecessary</w:t>
      </w:r>
      <w:r w:rsidR="001D27A3">
        <w:t xml:space="preserve"> </w:t>
      </w:r>
      <w:r w:rsidR="00D96636" w:rsidRPr="00D96636">
        <w:t>movement</w:t>
      </w:r>
    </w:p>
    <w:p w14:paraId="50CF6CD1" w14:textId="77777777" w:rsidR="00661CA1" w:rsidRDefault="00661CA1" w:rsidP="00661CA1">
      <w:pPr>
        <w:pStyle w:val="cpPoint"/>
      </w:pPr>
      <w:r>
        <w:t>I</w:t>
      </w:r>
      <w:r w:rsidR="00D96636" w:rsidRPr="00D96636">
        <w:t>nventory</w:t>
      </w:r>
    </w:p>
    <w:p w14:paraId="4846BDD0" w14:textId="77777777" w:rsidR="00661CA1" w:rsidRDefault="00661CA1" w:rsidP="00661CA1">
      <w:pPr>
        <w:pStyle w:val="cpPoint"/>
      </w:pPr>
      <w:r>
        <w:t>D</w:t>
      </w:r>
      <w:r w:rsidR="00D96636" w:rsidRPr="00D96636">
        <w:t>efects</w:t>
      </w:r>
    </w:p>
    <w:p w14:paraId="7DBAC4CB" w14:textId="77777777" w:rsidR="00661CA1" w:rsidRDefault="00661CA1" w:rsidP="00661CA1">
      <w:pPr>
        <w:pStyle w:val="cpPoint"/>
        <w:numPr>
          <w:ilvl w:val="0"/>
          <w:numId w:val="0"/>
        </w:numPr>
        <w:ind w:left="1644" w:hanging="360"/>
      </w:pPr>
    </w:p>
    <w:p w14:paraId="2183D48C" w14:textId="77777777" w:rsidR="00661CA1" w:rsidRDefault="00D96636" w:rsidP="00661CA1">
      <w:pPr>
        <w:pStyle w:val="cpParagraph"/>
      </w:pPr>
      <w:r w:rsidRPr="00D96636">
        <w:t>The</w:t>
      </w:r>
      <w:r w:rsidR="001D27A3">
        <w:t xml:space="preserve"> </w:t>
      </w:r>
      <w:r w:rsidRPr="00D96636">
        <w:t>situation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less</w:t>
      </w:r>
      <w:r w:rsidR="001D27A3">
        <w:t xml:space="preserve"> </w:t>
      </w:r>
      <w:r w:rsidRPr="00D96636">
        <w:t>clear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software.</w:t>
      </w:r>
    </w:p>
    <w:p w14:paraId="64597776" w14:textId="77777777" w:rsidR="00661CA1" w:rsidRDefault="00D96636" w:rsidP="00661CA1">
      <w:pPr>
        <w:pStyle w:val="cpParagraph"/>
      </w:pPr>
      <w:r w:rsidRPr="00D96636">
        <w:t>We're</w:t>
      </w:r>
      <w:r w:rsidR="001D27A3">
        <w:t xml:space="preserve"> </w:t>
      </w:r>
      <w:r w:rsidRPr="00D96636">
        <w:t>going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spend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section</w:t>
      </w:r>
      <w:r w:rsidR="001D27A3">
        <w:t xml:space="preserve"> </w:t>
      </w:r>
      <w:r w:rsidRPr="00D96636">
        <w:t>talking</w:t>
      </w:r>
      <w:r w:rsidR="001D27A3">
        <w:t xml:space="preserve"> </w:t>
      </w:r>
      <w:r w:rsidRPr="00D96636">
        <w:t>about</w:t>
      </w:r>
      <w:r w:rsidR="001D27A3">
        <w:t xml:space="preserve"> </w:t>
      </w:r>
      <w:r w:rsidRPr="00D96636">
        <w:t>seven</w:t>
      </w:r>
      <w:r w:rsidR="001D27A3">
        <w:t xml:space="preserve"> </w:t>
      </w:r>
      <w:r w:rsidRPr="00D96636">
        <w:t>different</w:t>
      </w:r>
      <w:r w:rsidR="001D27A3">
        <w:t xml:space="preserve"> </w:t>
      </w:r>
      <w:r w:rsidRPr="00D96636">
        <w:t>ways</w:t>
      </w:r>
      <w:r w:rsidR="00661CA1">
        <w:t>, t</w:t>
      </w:r>
      <w:r w:rsidRPr="00D96636">
        <w:t>hat</w:t>
      </w:r>
      <w:r w:rsidR="001D27A3">
        <w:t xml:space="preserve"> </w:t>
      </w:r>
      <w:r w:rsidRPr="00D96636">
        <w:t>waste</w:t>
      </w:r>
      <w:r w:rsidR="001D27A3">
        <w:t xml:space="preserve"> </w:t>
      </w:r>
      <w:r w:rsidRPr="00D96636">
        <w:t>manifests</w:t>
      </w:r>
      <w:r w:rsidR="001D27A3">
        <w:t xml:space="preserve"> </w:t>
      </w:r>
      <w:r w:rsidRPr="00D96636">
        <w:t>itself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processes.</w:t>
      </w:r>
    </w:p>
    <w:p w14:paraId="032E9234" w14:textId="179AC0FD" w:rsidR="00D96636" w:rsidRPr="00D96636" w:rsidRDefault="00D96636" w:rsidP="00661CA1">
      <w:pPr>
        <w:pStyle w:val="cpParagraph"/>
      </w:pPr>
      <w:r w:rsidRPr="00D96636">
        <w:t>The</w:t>
      </w:r>
      <w:r w:rsidR="001D27A3">
        <w:t xml:space="preserve"> </w:t>
      </w:r>
      <w:r w:rsidR="00661CA1">
        <w:t xml:space="preserve">Poppendiecks </w:t>
      </w:r>
      <w:r w:rsidRPr="00D96636">
        <w:t>translated</w:t>
      </w:r>
      <w:r w:rsidR="001D27A3">
        <w:t xml:space="preserve"> </w:t>
      </w:r>
      <w:r w:rsidRPr="00D96636">
        <w:t>these</w:t>
      </w:r>
      <w:r w:rsidR="001D27A3">
        <w:t xml:space="preserve"> </w:t>
      </w:r>
      <w:r w:rsidRPr="00D96636">
        <w:t>manufacturing</w:t>
      </w:r>
      <w:r w:rsidR="001D27A3">
        <w:t xml:space="preserve"> </w:t>
      </w:r>
      <w:r w:rsidRPr="00D96636">
        <w:t>wastes</w:t>
      </w:r>
      <w:r w:rsidR="00661CA1">
        <w:t>,</w:t>
      </w:r>
      <w:r w:rsidR="001D27A3">
        <w:t xml:space="preserve"> </w:t>
      </w:r>
      <w:r w:rsidRPr="00D96636">
        <w:t>into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seven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wastes</w:t>
      </w:r>
      <w:r w:rsidR="001D27A3">
        <w:t xml:space="preserve"> </w:t>
      </w:r>
      <w:r w:rsidRPr="00D96636">
        <w:t>we're</w:t>
      </w:r>
      <w:r w:rsidR="001D27A3">
        <w:t xml:space="preserve"> </w:t>
      </w:r>
      <w:r w:rsidRPr="00D96636">
        <w:t>going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talk</w:t>
      </w:r>
      <w:r w:rsidR="001D27A3">
        <w:t xml:space="preserve"> </w:t>
      </w:r>
      <w:r w:rsidRPr="00D96636">
        <w:t>about.</w:t>
      </w:r>
    </w:p>
    <w:p w14:paraId="2CAB8EBD" w14:textId="050DCBD0" w:rsidR="00D96636" w:rsidRPr="00D96636" w:rsidRDefault="00D96636" w:rsidP="00661CA1">
      <w:pPr>
        <w:pStyle w:val="Heading2"/>
      </w:pPr>
      <w:r w:rsidRPr="00D96636">
        <w:t>Partially</w:t>
      </w:r>
      <w:r w:rsidR="001D27A3">
        <w:t xml:space="preserve"> </w:t>
      </w:r>
      <w:r w:rsidRPr="00D96636">
        <w:t>Done</w:t>
      </w:r>
      <w:r w:rsidR="001D27A3">
        <w:t xml:space="preserve"> </w:t>
      </w:r>
      <w:r w:rsidRPr="00D96636">
        <w:t>Work</w:t>
      </w:r>
    </w:p>
    <w:p w14:paraId="78BF1BB2" w14:textId="77777777" w:rsidR="00154AE1" w:rsidRDefault="00154AE1" w:rsidP="00154AE1">
      <w:pPr>
        <w:pStyle w:val="cpParagraph"/>
      </w:pPr>
      <w:r>
        <w:t>T</w:t>
      </w:r>
      <w:r w:rsidR="00D96636" w:rsidRPr="00D96636">
        <w:t>he</w:t>
      </w:r>
      <w:r w:rsidR="001D27A3">
        <w:t xml:space="preserve"> </w:t>
      </w:r>
      <w:r w:rsidR="00D96636" w:rsidRPr="00D96636">
        <w:t>equivalent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inventory</w:t>
      </w:r>
      <w:r w:rsidR="001D27A3">
        <w:t xml:space="preserve"> </w:t>
      </w:r>
      <w:r w:rsidR="00D96636" w:rsidRPr="00D96636">
        <w:t>waste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software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partially</w:t>
      </w:r>
      <w:r w:rsidR="001D27A3">
        <w:t xml:space="preserve"> </w:t>
      </w:r>
      <w:r w:rsidR="00D96636" w:rsidRPr="00D96636">
        <w:t>done</w:t>
      </w:r>
      <w:r w:rsidR="001D27A3">
        <w:t xml:space="preserve"> </w:t>
      </w:r>
      <w:r w:rsidR="00D96636" w:rsidRPr="00D96636">
        <w:t>work.</w:t>
      </w:r>
    </w:p>
    <w:p w14:paraId="019C7607" w14:textId="77777777" w:rsidR="00154AE1" w:rsidRDefault="00D96636" w:rsidP="00154AE1">
      <w:pPr>
        <w:pStyle w:val="cpParagraph"/>
      </w:pPr>
      <w:r w:rsidRPr="00D96636">
        <w:t>One</w:t>
      </w:r>
      <w:r w:rsidR="001D27A3">
        <w:t xml:space="preserve"> </w:t>
      </w:r>
      <w:r w:rsidRPr="00D96636">
        <w:t>company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worked</w:t>
      </w:r>
      <w:r w:rsidR="001D27A3">
        <w:t xml:space="preserve"> </w:t>
      </w:r>
      <w:r w:rsidRPr="00D96636">
        <w:t>at</w:t>
      </w:r>
      <w:r w:rsidR="00154AE1">
        <w:t>,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design</w:t>
      </w:r>
      <w:r w:rsidR="001D27A3">
        <w:t xml:space="preserve"> </w:t>
      </w:r>
      <w:r w:rsidRPr="00D96636">
        <w:t>team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produced</w:t>
      </w:r>
      <w:r w:rsidR="001D27A3">
        <w:t xml:space="preserve"> </w:t>
      </w:r>
      <w:r w:rsidRPr="00D96636">
        <w:t>excellent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performed</w:t>
      </w:r>
      <w:r w:rsidR="001D27A3">
        <w:t xml:space="preserve"> </w:t>
      </w:r>
      <w:r w:rsidRPr="00D96636">
        <w:t>very</w:t>
      </w:r>
      <w:r w:rsidR="001D27A3">
        <w:t xml:space="preserve"> </w:t>
      </w:r>
      <w:r w:rsidRPr="00D96636">
        <w:t>well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company.</w:t>
      </w:r>
    </w:p>
    <w:p w14:paraId="30C331D2" w14:textId="77777777" w:rsidR="00C4653C" w:rsidRDefault="00D96636" w:rsidP="00154AE1">
      <w:pPr>
        <w:pStyle w:val="cpParagraph"/>
      </w:pPr>
      <w:r w:rsidRPr="00D96636">
        <w:t>But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team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constantly</w:t>
      </w:r>
      <w:r w:rsidR="001D27A3">
        <w:t xml:space="preserve"> </w:t>
      </w:r>
      <w:r w:rsidRPr="00D96636">
        <w:t>overstressed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behind</w:t>
      </w:r>
      <w:r w:rsidR="001D27A3">
        <w:t xml:space="preserve"> </w:t>
      </w:r>
      <w:r w:rsidRPr="00D96636">
        <w:t>schedule.</w:t>
      </w:r>
      <w:r w:rsidR="00154AE1">
        <w:t xml:space="preserve"> </w:t>
      </w:r>
      <w:r w:rsidRPr="00D96636">
        <w:t>It</w:t>
      </w:r>
      <w:r w:rsidR="001D27A3">
        <w:t xml:space="preserve"> </w:t>
      </w:r>
      <w:r w:rsidRPr="00D96636">
        <w:t>didn't</w:t>
      </w:r>
      <w:r w:rsidR="001D27A3">
        <w:t xml:space="preserve"> </w:t>
      </w:r>
      <w:r w:rsidRPr="00D96636">
        <w:t>take</w:t>
      </w:r>
      <w:r w:rsidR="001D27A3">
        <w:t xml:space="preserve"> </w:t>
      </w:r>
      <w:r w:rsidRPr="00D96636">
        <w:t>much</w:t>
      </w:r>
      <w:r w:rsidR="001D27A3">
        <w:t xml:space="preserve"> </w:t>
      </w:r>
      <w:r w:rsidRPr="00D96636">
        <w:t>digging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find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reason</w:t>
      </w:r>
      <w:r w:rsidR="001D27A3">
        <w:t xml:space="preserve"> </w:t>
      </w:r>
      <w:r w:rsidRPr="00D96636">
        <w:t>why</w:t>
      </w:r>
      <w:r w:rsidR="00C4653C">
        <w:t>.</w:t>
      </w:r>
    </w:p>
    <w:p w14:paraId="37566A56" w14:textId="23FCB547" w:rsidR="00154AE1" w:rsidRDefault="00C4653C" w:rsidP="00154AE1">
      <w:pPr>
        <w:pStyle w:val="cpParagraph"/>
      </w:pPr>
      <w:r>
        <w:t>T</w:t>
      </w:r>
      <w:r w:rsidR="00D96636" w:rsidRPr="00D96636">
        <w:t>he</w:t>
      </w:r>
      <w:r w:rsidR="001D27A3">
        <w:t xml:space="preserve"> </w:t>
      </w:r>
      <w:r w:rsidR="00D96636" w:rsidRPr="00D96636">
        <w:t>team</w:t>
      </w:r>
      <w:r w:rsidR="001D27A3">
        <w:t xml:space="preserve"> </w:t>
      </w:r>
      <w:r w:rsidR="00D96636" w:rsidRPr="00D96636">
        <w:t>would</w:t>
      </w:r>
      <w:r w:rsidR="001D27A3">
        <w:t xml:space="preserve"> </w:t>
      </w:r>
      <w:r w:rsidR="00D96636" w:rsidRPr="00D96636">
        <w:t>regularly</w:t>
      </w:r>
      <w:r w:rsidR="001D27A3">
        <w:t xml:space="preserve"> </w:t>
      </w:r>
      <w:r w:rsidR="00D96636" w:rsidRPr="00D96636">
        <w:t>produce</w:t>
      </w:r>
      <w:r w:rsidR="001D27A3">
        <w:t xml:space="preserve"> </w:t>
      </w:r>
      <w:r w:rsidR="00D96636" w:rsidRPr="00D96636">
        <w:t>full</w:t>
      </w:r>
      <w:r w:rsidR="001D27A3">
        <w:t xml:space="preserve"> </w:t>
      </w:r>
      <w:r w:rsidR="00D96636" w:rsidRPr="00D96636">
        <w:t>design</w:t>
      </w:r>
      <w:r w:rsidR="001D27A3">
        <w:t xml:space="preserve"> </w:t>
      </w:r>
      <w:r w:rsidR="00D96636" w:rsidRPr="00D96636">
        <w:t>content,</w:t>
      </w:r>
      <w:r w:rsidR="001D27A3">
        <w:t xml:space="preserve"> </w:t>
      </w:r>
      <w:r w:rsidR="00D96636" w:rsidRPr="00D96636">
        <w:t>complete</w:t>
      </w:r>
      <w:r w:rsidR="001D27A3">
        <w:t xml:space="preserve"> </w:t>
      </w:r>
      <w:r w:rsidR="00D96636" w:rsidRPr="00D96636">
        <w:t>with</w:t>
      </w:r>
      <w:r w:rsidR="001D27A3">
        <w:t xml:space="preserve"> </w:t>
      </w:r>
      <w:r w:rsidR="00D96636" w:rsidRPr="00D96636">
        <w:t>customer</w:t>
      </w:r>
      <w:r w:rsidR="001D27A3">
        <w:t xml:space="preserve"> </w:t>
      </w:r>
      <w:r w:rsidR="00D96636" w:rsidRPr="00D96636">
        <w:t>approval</w:t>
      </w:r>
      <w:r w:rsidR="001D27A3">
        <w:t xml:space="preserve"> </w:t>
      </w:r>
      <w:r w:rsidR="00D96636" w:rsidRPr="00D96636">
        <w:t>on</w:t>
      </w:r>
      <w:r w:rsidR="00154AE1">
        <w:t>ly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have</w:t>
      </w:r>
      <w:r w:rsidR="001D27A3">
        <w:t xml:space="preserve"> </w:t>
      </w:r>
      <w:r w:rsidR="00D96636" w:rsidRPr="00D96636">
        <w:t>one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higher</w:t>
      </w:r>
      <w:r w:rsidR="001D27A3">
        <w:t xml:space="preserve"> </w:t>
      </w:r>
      <w:r w:rsidR="00D96636" w:rsidRPr="00D96636">
        <w:t>ups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company</w:t>
      </w:r>
      <w:r w:rsidR="001D27A3">
        <w:t xml:space="preserve"> </w:t>
      </w:r>
      <w:r w:rsidR="00D96636" w:rsidRPr="00D96636">
        <w:t>swoop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demand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redesign,</w:t>
      </w:r>
      <w:r w:rsidR="001D27A3">
        <w:t xml:space="preserve"> </w:t>
      </w:r>
      <w:r w:rsidR="00D96636" w:rsidRPr="00D96636">
        <w:t>usually</w:t>
      </w:r>
      <w:r w:rsidR="001D27A3">
        <w:t xml:space="preserve"> </w:t>
      </w:r>
      <w:r w:rsidR="00D96636" w:rsidRPr="00D96636">
        <w:t>over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weekend.</w:t>
      </w:r>
    </w:p>
    <w:p w14:paraId="725AFDC6" w14:textId="77777777" w:rsidR="00154AE1" w:rsidRDefault="00D96636" w:rsidP="00154AE1">
      <w:pPr>
        <w:pStyle w:val="cpParagraph"/>
      </w:pPr>
      <w:r w:rsidRPr="00D96636">
        <w:t>It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easy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say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execs</w:t>
      </w:r>
      <w:r w:rsidR="001D27A3">
        <w:t xml:space="preserve"> </w:t>
      </w:r>
      <w:r w:rsidRPr="00D96636">
        <w:t>should</w:t>
      </w:r>
      <w:r w:rsidR="001D27A3">
        <w:t xml:space="preserve"> </w:t>
      </w:r>
      <w:r w:rsidRPr="00D96636">
        <w:t>just</w:t>
      </w:r>
      <w:r w:rsidR="001D27A3">
        <w:t xml:space="preserve"> </w:t>
      </w:r>
      <w:r w:rsidRPr="00D96636">
        <w:t>keep</w:t>
      </w:r>
      <w:r w:rsidR="001D27A3">
        <w:t xml:space="preserve"> </w:t>
      </w:r>
      <w:r w:rsidRPr="00D96636">
        <w:t>his</w:t>
      </w:r>
      <w:r w:rsidR="001D27A3">
        <w:t xml:space="preserve"> </w:t>
      </w:r>
      <w:r w:rsidRPr="00D96636">
        <w:t>nose</w:t>
      </w:r>
      <w:r w:rsidR="001D27A3">
        <w:t xml:space="preserve"> </w:t>
      </w:r>
      <w:r w:rsidRPr="00D96636">
        <w:t>out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design</w:t>
      </w:r>
      <w:r w:rsidR="001D27A3">
        <w:t xml:space="preserve"> </w:t>
      </w:r>
      <w:r w:rsidRPr="00D96636">
        <w:t>process,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final</w:t>
      </w:r>
      <w:r w:rsidR="001D27A3">
        <w:t xml:space="preserve"> </w:t>
      </w:r>
      <w:r w:rsidRPr="00D96636">
        <w:t>result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often</w:t>
      </w:r>
      <w:r w:rsidR="001D27A3">
        <w:t xml:space="preserve"> </w:t>
      </w:r>
      <w:r w:rsidRPr="00D96636">
        <w:t>improved</w:t>
      </w:r>
      <w:r w:rsidR="001D27A3">
        <w:t xml:space="preserve"> </w:t>
      </w:r>
      <w:r w:rsidRPr="00D96636">
        <w:t>by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review.</w:t>
      </w:r>
    </w:p>
    <w:p w14:paraId="23266B25" w14:textId="7F3D52D2" w:rsidR="00154AE1" w:rsidRDefault="00D96636" w:rsidP="00154AE1">
      <w:pPr>
        <w:pStyle w:val="cpParagraph"/>
      </w:pPr>
      <w:r w:rsidRPr="00D96636">
        <w:lastRenderedPageBreak/>
        <w:t>The</w:t>
      </w:r>
      <w:r w:rsidR="001D27A3">
        <w:t xml:space="preserve"> </w:t>
      </w:r>
      <w:r w:rsidRPr="00D96636">
        <w:t>problem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review</w:t>
      </w:r>
      <w:r w:rsidR="001D27A3">
        <w:t xml:space="preserve"> </w:t>
      </w:r>
      <w:r w:rsidRPr="00D96636">
        <w:t>itself,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happened</w:t>
      </w:r>
      <w:r w:rsidR="00C4653C">
        <w:t>.</w:t>
      </w:r>
      <w:r w:rsidR="001D27A3">
        <w:t xml:space="preserve"> </w:t>
      </w:r>
      <w:r w:rsidR="00C4653C">
        <w:t>I</w:t>
      </w:r>
      <w:r w:rsidRPr="00D96636">
        <w:t>t</w:t>
      </w:r>
      <w:r w:rsidR="001D27A3">
        <w:t xml:space="preserve"> </w:t>
      </w:r>
      <w:r w:rsidRPr="00D96636">
        <w:t>needed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happen</w:t>
      </w:r>
      <w:r w:rsidR="001D27A3">
        <w:t xml:space="preserve"> </w:t>
      </w:r>
      <w:r w:rsidRPr="00D96636">
        <w:t>earlier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process</w:t>
      </w:r>
      <w:r w:rsidR="001D27A3">
        <w:t xml:space="preserve"> </w:t>
      </w:r>
      <w:r w:rsidRPr="00D96636">
        <w:t>before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design</w:t>
      </w:r>
      <w:r w:rsidR="001D27A3">
        <w:t xml:space="preserve"> </w:t>
      </w:r>
      <w:r w:rsidRPr="00D96636">
        <w:t>premises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pursued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completion.</w:t>
      </w:r>
    </w:p>
    <w:p w14:paraId="3E7D467E" w14:textId="77777777" w:rsidR="00154AE1" w:rsidRDefault="00D96636" w:rsidP="00154AE1">
      <w:pPr>
        <w:pStyle w:val="cpParagraph"/>
      </w:pPr>
      <w:r w:rsidRPr="00D96636">
        <w:t>This</w:t>
      </w:r>
      <w:r w:rsidR="001D27A3">
        <w:t xml:space="preserve"> </w:t>
      </w:r>
      <w:r w:rsidRPr="00D96636">
        <w:t>was,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theory,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problem</w:t>
      </w:r>
      <w:r w:rsidR="001D27A3">
        <w:t xml:space="preserve"> </w:t>
      </w:r>
      <w:r w:rsidRPr="00D96636">
        <w:t>easy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solve</w:t>
      </w:r>
      <w:r w:rsidR="00154AE1">
        <w:t>, b</w:t>
      </w:r>
      <w:r w:rsidRPr="00D96636">
        <w:t>ut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="00154AE1">
        <w:t xml:space="preserve">executive </w:t>
      </w:r>
      <w:r w:rsidRPr="00D96636">
        <w:t>was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owner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small</w:t>
      </w:r>
      <w:r w:rsidR="001D27A3">
        <w:t xml:space="preserve"> </w:t>
      </w:r>
      <w:r w:rsidRPr="00D96636">
        <w:t>company,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his</w:t>
      </w:r>
      <w:r w:rsidR="001D27A3">
        <w:t xml:space="preserve"> </w:t>
      </w:r>
      <w:r w:rsidRPr="00D96636">
        <w:t>lifestyle</w:t>
      </w:r>
      <w:r w:rsidR="001D27A3">
        <w:t xml:space="preserve"> </w:t>
      </w:r>
      <w:r w:rsidRPr="00D96636">
        <w:t>didn't</w:t>
      </w:r>
      <w:r w:rsidR="001D27A3">
        <w:t xml:space="preserve"> </w:t>
      </w:r>
      <w:r w:rsidRPr="00D96636">
        <w:t>accommodate</w:t>
      </w:r>
      <w:r w:rsidR="001D27A3">
        <w:t xml:space="preserve"> </w:t>
      </w:r>
      <w:r w:rsidRPr="00D96636">
        <w:t>being</w:t>
      </w:r>
      <w:r w:rsidR="001D27A3">
        <w:t xml:space="preserve"> </w:t>
      </w:r>
      <w:r w:rsidRPr="00D96636">
        <w:t>consistently</w:t>
      </w:r>
      <w:r w:rsidR="001D27A3">
        <w:t xml:space="preserve"> </w:t>
      </w:r>
      <w:r w:rsidRPr="00D96636">
        <w:t>available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review</w:t>
      </w:r>
      <w:r w:rsidR="001D27A3">
        <w:t xml:space="preserve"> </w:t>
      </w:r>
      <w:r w:rsidRPr="00D96636">
        <w:t>earlier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process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because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company</w:t>
      </w:r>
      <w:r w:rsidR="001D27A3">
        <w:t xml:space="preserve"> </w:t>
      </w:r>
      <w:r w:rsidRPr="00D96636">
        <w:t>wasn't</w:t>
      </w:r>
      <w:r w:rsidR="001D27A3">
        <w:t xml:space="preserve"> </w:t>
      </w:r>
      <w:r w:rsidRPr="00D96636">
        <w:t>implementing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l</w:t>
      </w:r>
      <w:r w:rsidR="00154AE1">
        <w:t xml:space="preserve">ean </w:t>
      </w:r>
      <w:r w:rsidRPr="00D96636">
        <w:t>principal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respect</w:t>
      </w:r>
      <w:r w:rsidR="001D27A3">
        <w:t xml:space="preserve"> </w:t>
      </w:r>
      <w:r w:rsidRPr="00D96636">
        <w:t>people.</w:t>
      </w:r>
    </w:p>
    <w:p w14:paraId="69D75FDE" w14:textId="77777777" w:rsidR="00154AE1" w:rsidRDefault="00D96636" w:rsidP="00154AE1">
      <w:pPr>
        <w:pStyle w:val="cpParagraph"/>
      </w:pPr>
      <w:r w:rsidRPr="00D96636">
        <w:t>No</w:t>
      </w:r>
      <w:r w:rsidR="001D27A3">
        <w:t xml:space="preserve"> </w:t>
      </w:r>
      <w:r w:rsidRPr="00D96636">
        <w:t>one</w:t>
      </w:r>
      <w:r w:rsidR="001D27A3">
        <w:t xml:space="preserve"> </w:t>
      </w:r>
      <w:r w:rsidRPr="00D96636">
        <w:t>dared</w:t>
      </w:r>
      <w:r w:rsidR="001D27A3">
        <w:t xml:space="preserve"> </w:t>
      </w:r>
      <w:r w:rsidRPr="00D96636">
        <w:t>pressed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issue.</w:t>
      </w:r>
    </w:p>
    <w:p w14:paraId="35FDE2A9" w14:textId="77777777" w:rsidR="00E93F1A" w:rsidRDefault="00D96636" w:rsidP="00154AE1">
      <w:pPr>
        <w:pStyle w:val="cpParagraph"/>
      </w:pPr>
      <w:r w:rsidRPr="00D96636">
        <w:t>Software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incomplete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partially</w:t>
      </w:r>
      <w:r w:rsidR="001D27A3">
        <w:t xml:space="preserve"> </w:t>
      </w:r>
      <w:r w:rsidRPr="00D96636">
        <w:t>done</w:t>
      </w:r>
      <w:r w:rsidR="001D27A3">
        <w:t xml:space="preserve"> </w:t>
      </w:r>
      <w:r w:rsidRPr="00D96636">
        <w:t>work.</w:t>
      </w:r>
    </w:p>
    <w:p w14:paraId="31C396C4" w14:textId="77777777" w:rsidR="00E93F1A" w:rsidRDefault="00D96636" w:rsidP="00154AE1">
      <w:pPr>
        <w:pStyle w:val="cpParagraph"/>
      </w:pPr>
      <w:r w:rsidRPr="00D96636">
        <w:t>No</w:t>
      </w:r>
      <w:r w:rsidR="001D27A3">
        <w:t xml:space="preserve"> </w:t>
      </w:r>
      <w:r w:rsidRPr="00D96636">
        <w:t>kidding,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might</w:t>
      </w:r>
      <w:r w:rsidR="001D27A3">
        <w:t xml:space="preserve"> </w:t>
      </w:r>
      <w:r w:rsidRPr="00D96636">
        <w:t>say,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incomplete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non</w:t>
      </w:r>
      <w:r w:rsidR="00154AE1">
        <w:t>-</w:t>
      </w:r>
      <w:r w:rsidRPr="00D96636">
        <w:t>obvious</w:t>
      </w:r>
      <w:r w:rsidR="001D27A3">
        <w:t xml:space="preserve"> </w:t>
      </w:r>
      <w:r w:rsidRPr="00D96636">
        <w:t>ways.</w:t>
      </w:r>
    </w:p>
    <w:p w14:paraId="1E9D72BC" w14:textId="77777777" w:rsidR="00E93F1A" w:rsidRDefault="00D96636" w:rsidP="00154AE1">
      <w:pPr>
        <w:pStyle w:val="cpParagraph"/>
      </w:pPr>
      <w:r w:rsidRPr="00D96636">
        <w:t>Continuous</w:t>
      </w:r>
      <w:r w:rsidR="001D27A3">
        <w:t xml:space="preserve"> </w:t>
      </w:r>
      <w:r w:rsidRPr="00D96636">
        <w:t>integration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entirely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effort</w:t>
      </w:r>
      <w:r w:rsidR="001D27A3">
        <w:t xml:space="preserve"> </w:t>
      </w:r>
      <w:r w:rsidRPr="00D96636">
        <w:t>designed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mitigate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risk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being</w:t>
      </w:r>
      <w:r w:rsidR="001D27A3">
        <w:t xml:space="preserve"> </w:t>
      </w:r>
      <w:r w:rsidRPr="00D96636">
        <w:t>incomplete</w:t>
      </w:r>
      <w:r w:rsidR="001D27A3">
        <w:t xml:space="preserve"> </w:t>
      </w:r>
      <w:r w:rsidRPr="00D96636">
        <w:t>because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has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been</w:t>
      </w:r>
      <w:r w:rsidR="001D27A3">
        <w:t xml:space="preserve"> </w:t>
      </w:r>
      <w:r w:rsidRPr="00D96636">
        <w:t>integrated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others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code</w:t>
      </w:r>
      <w:r w:rsidR="001D27A3">
        <w:t xml:space="preserve"> </w:t>
      </w:r>
      <w:r w:rsidRPr="00D96636">
        <w:t>base.</w:t>
      </w:r>
    </w:p>
    <w:p w14:paraId="3DB02AD7" w14:textId="77777777" w:rsidR="00C4653C" w:rsidRDefault="00D96636" w:rsidP="00154AE1">
      <w:pPr>
        <w:pStyle w:val="cpParagraph"/>
      </w:pPr>
      <w:r w:rsidRPr="00D96636">
        <w:t>Continuous</w:t>
      </w:r>
      <w:r w:rsidR="001D27A3">
        <w:t xml:space="preserve"> </w:t>
      </w:r>
      <w:r w:rsidRPr="00D96636">
        <w:t>deployment,</w:t>
      </w:r>
      <w:r w:rsidR="001D27A3">
        <w:t xml:space="preserve"> </w:t>
      </w:r>
      <w:r w:rsidRPr="00D96636">
        <w:t>whereby</w:t>
      </w:r>
      <w:r w:rsidR="001D27A3">
        <w:t xml:space="preserve"> </w:t>
      </w:r>
      <w:r w:rsidRPr="00D96636">
        <w:t>automated</w:t>
      </w:r>
      <w:r w:rsidR="001D27A3">
        <w:t xml:space="preserve"> </w:t>
      </w:r>
      <w:r w:rsidRPr="00D96636">
        <w:t>systems</w:t>
      </w:r>
      <w:r w:rsidR="001D27A3">
        <w:t xml:space="preserve"> </w:t>
      </w:r>
      <w:r w:rsidRPr="00D96636">
        <w:t>build</w:t>
      </w:r>
      <w:r w:rsidR="00C4653C">
        <w:t>,</w:t>
      </w:r>
      <w:r w:rsidR="001D27A3">
        <w:t xml:space="preserve"> </w:t>
      </w:r>
      <w:r w:rsidRPr="00D96636">
        <w:t>test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deploy</w:t>
      </w:r>
      <w:r w:rsidR="001D27A3">
        <w:t xml:space="preserve"> </w:t>
      </w:r>
      <w:r w:rsidRPr="00D96636">
        <w:t>code</w:t>
      </w:r>
      <w:r w:rsidR="001D27A3">
        <w:t xml:space="preserve"> </w:t>
      </w:r>
      <w:r w:rsidRPr="00D96636">
        <w:t>entirely</w:t>
      </w:r>
      <w:r w:rsidR="001D27A3">
        <w:t xml:space="preserve"> </w:t>
      </w:r>
      <w:r w:rsidRPr="00D96636">
        <w:t>without</w:t>
      </w:r>
      <w:r w:rsidR="001D27A3">
        <w:t xml:space="preserve"> </w:t>
      </w:r>
      <w:r w:rsidRPr="00D96636">
        <w:t>human</w:t>
      </w:r>
      <w:r w:rsidR="001D27A3">
        <w:t xml:space="preserve"> </w:t>
      </w:r>
      <w:r w:rsidR="00C4653C">
        <w:t>intervention.</w:t>
      </w:r>
      <w:r w:rsidR="001D27A3">
        <w:t xml:space="preserve"> </w:t>
      </w:r>
      <w:r w:rsidR="00C4653C">
        <w:t>A</w:t>
      </w:r>
      <w:r w:rsidRPr="00D96636">
        <w:t>fter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obvious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profound</w:t>
      </w:r>
      <w:r w:rsidR="001D27A3">
        <w:t xml:space="preserve"> </w:t>
      </w:r>
      <w:r w:rsidRPr="00D96636">
        <w:t>initial</w:t>
      </w:r>
      <w:r w:rsidR="001D27A3">
        <w:t xml:space="preserve"> </w:t>
      </w:r>
      <w:r w:rsidRPr="00D96636">
        <w:t>involvement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humans,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effort</w:t>
      </w:r>
      <w:r w:rsidR="001D27A3">
        <w:t xml:space="preserve"> </w:t>
      </w:r>
      <w:r w:rsidRPr="00D96636">
        <w:t>designed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mitigate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risk</w:t>
      </w:r>
      <w:r w:rsidR="001D27A3">
        <w:t xml:space="preserve"> </w:t>
      </w:r>
      <w:r w:rsidRPr="00D96636">
        <w:t>of</w:t>
      </w:r>
      <w:r w:rsidR="001D27A3">
        <w:t xml:space="preserve"> </w:t>
      </w:r>
      <w:r w:rsidR="00E93F1A">
        <w:t>un</w:t>
      </w:r>
      <w:r w:rsidRPr="00D96636">
        <w:t>deployed</w:t>
      </w:r>
      <w:r w:rsidR="001D27A3">
        <w:t xml:space="preserve"> </w:t>
      </w:r>
      <w:r w:rsidRPr="00D96636">
        <w:t>code,</w:t>
      </w:r>
      <w:r w:rsidR="001D27A3">
        <w:t xml:space="preserve"> </w:t>
      </w:r>
      <w:r w:rsidRPr="00D96636">
        <w:t>another</w:t>
      </w:r>
      <w:r w:rsidR="001D27A3">
        <w:t xml:space="preserve"> </w:t>
      </w:r>
      <w:r w:rsidRPr="00D96636">
        <w:t>form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partially</w:t>
      </w:r>
      <w:r w:rsidR="001D27A3">
        <w:t xml:space="preserve"> </w:t>
      </w:r>
      <w:r w:rsidRPr="00D96636">
        <w:t>done</w:t>
      </w:r>
      <w:r w:rsidR="001D27A3">
        <w:t xml:space="preserve"> </w:t>
      </w:r>
      <w:r w:rsidRPr="00D96636">
        <w:t>work</w:t>
      </w:r>
      <w:r w:rsidR="00C4653C">
        <w:t>.</w:t>
      </w:r>
      <w:r w:rsidR="001D27A3">
        <w:t xml:space="preserve"> </w:t>
      </w:r>
    </w:p>
    <w:p w14:paraId="77124718" w14:textId="3EC8F1C5" w:rsidR="00E93F1A" w:rsidRDefault="00C4653C" w:rsidP="00C4653C">
      <w:pPr>
        <w:pStyle w:val="cpParagraph"/>
      </w:pPr>
      <w:r>
        <w:t>W</w:t>
      </w:r>
      <w:r w:rsidR="00D96636" w:rsidRPr="00D96636">
        <w:t>hatever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>
        <w:t>necessary, t</w:t>
      </w:r>
      <w:r w:rsidR="00D96636" w:rsidRPr="00D96636">
        <w:t>o</w:t>
      </w:r>
      <w:r w:rsidR="001D27A3">
        <w:t xml:space="preserve"> </w:t>
      </w:r>
      <w:r w:rsidR="00D96636" w:rsidRPr="00D96636">
        <w:t>be</w:t>
      </w:r>
      <w:r w:rsidR="001D27A3">
        <w:t xml:space="preserve"> </w:t>
      </w:r>
      <w:r w:rsidR="00D96636" w:rsidRPr="00D96636">
        <w:t>sure</w:t>
      </w:r>
      <w:r w:rsidR="001D27A3">
        <w:t xml:space="preserve"> </w:t>
      </w:r>
      <w:r w:rsidR="00D96636" w:rsidRPr="00D96636">
        <w:t>that</w:t>
      </w:r>
      <w:r>
        <w:t>,</w:t>
      </w:r>
      <w:r w:rsidR="001D27A3">
        <w:t xml:space="preserve"> </w:t>
      </w:r>
      <w:r w:rsidR="00D96636" w:rsidRPr="00D96636">
        <w:t>not</w:t>
      </w:r>
      <w:r w:rsidR="001D27A3">
        <w:t xml:space="preserve"> </w:t>
      </w:r>
      <w:r w:rsidR="00D96636" w:rsidRPr="00D96636">
        <w:t>merely</w:t>
      </w:r>
      <w:r w:rsidR="001D27A3">
        <w:t xml:space="preserve"> </w:t>
      </w:r>
      <w:r w:rsidR="00D96636" w:rsidRPr="00D96636">
        <w:t>think</w:t>
      </w:r>
      <w:r w:rsidR="001D27A3">
        <w:t xml:space="preserve"> </w:t>
      </w:r>
      <w:r w:rsidR="00D96636" w:rsidRPr="00D96636">
        <w:t>that</w:t>
      </w:r>
      <w:r>
        <w:t>,</w:t>
      </w:r>
      <w:r w:rsidR="001D27A3">
        <w:t xml:space="preserve"> </w:t>
      </w:r>
      <w:r w:rsidR="00D96636" w:rsidRPr="00D96636">
        <w:t>something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done</w:t>
      </w:r>
      <w:r>
        <w:t>,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part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work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story.</w:t>
      </w:r>
    </w:p>
    <w:p w14:paraId="4A6EBE5E" w14:textId="3A32A1BE" w:rsidR="00E93F1A" w:rsidRDefault="00D96636" w:rsidP="00154AE1">
      <w:pPr>
        <w:pStyle w:val="cpParagraph"/>
      </w:pPr>
      <w:r w:rsidRPr="00D96636">
        <w:t>If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story</w:t>
      </w:r>
      <w:r w:rsidR="001D27A3">
        <w:t xml:space="preserve"> </w:t>
      </w:r>
      <w:r w:rsidRPr="00D96636">
        <w:t>can't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done</w:t>
      </w:r>
      <w:r w:rsidR="001D27A3">
        <w:t xml:space="preserve"> </w:t>
      </w:r>
      <w:r w:rsidRPr="00D96636">
        <w:t>until</w:t>
      </w:r>
      <w:r w:rsidR="001D27A3">
        <w:t xml:space="preserve"> </w:t>
      </w:r>
      <w:r w:rsidRPr="00D96636">
        <w:t>it's</w:t>
      </w:r>
      <w:r w:rsidR="001D27A3">
        <w:t xml:space="preserve"> </w:t>
      </w:r>
      <w:r w:rsidRPr="00D96636">
        <w:t>tested,</w:t>
      </w:r>
      <w:r w:rsidR="001D27A3">
        <w:t xml:space="preserve"> </w:t>
      </w:r>
      <w:r w:rsidRPr="00D96636">
        <w:t>testing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part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story</w:t>
      </w:r>
      <w:r w:rsidR="00C4653C">
        <w:t>.</w:t>
      </w:r>
      <w:r w:rsidR="001D27A3">
        <w:t xml:space="preserve"> </w:t>
      </w:r>
      <w:r w:rsidR="00C4653C">
        <w:t>N</w:t>
      </w:r>
      <w:r w:rsidRPr="00D96636">
        <w:t>ot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separate</w:t>
      </w:r>
      <w:r w:rsidR="001D27A3">
        <w:t xml:space="preserve"> </w:t>
      </w:r>
      <w:r w:rsidRPr="00D96636">
        <w:t>thing.</w:t>
      </w:r>
    </w:p>
    <w:p w14:paraId="4C8FA4D4" w14:textId="159BA495" w:rsidR="00D96636" w:rsidRPr="00D96636" w:rsidRDefault="00D96636" w:rsidP="00154AE1">
      <w:pPr>
        <w:pStyle w:val="cpParagraph"/>
      </w:pPr>
      <w:r w:rsidRPr="00D96636">
        <w:t>If</w:t>
      </w:r>
      <w:r w:rsidR="001D27A3">
        <w:t xml:space="preserve"> </w:t>
      </w:r>
      <w:r w:rsidRPr="00D96636">
        <w:t>it's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done</w:t>
      </w:r>
      <w:r w:rsidR="001D27A3">
        <w:t xml:space="preserve"> </w:t>
      </w:r>
      <w:r w:rsidRPr="00D96636">
        <w:t>until</w:t>
      </w:r>
      <w:r w:rsidR="001D27A3">
        <w:t xml:space="preserve"> </w:t>
      </w:r>
      <w:r w:rsidRPr="00D96636">
        <w:t>it's</w:t>
      </w:r>
      <w:r w:rsidR="001D27A3">
        <w:t xml:space="preserve"> </w:t>
      </w:r>
      <w:r w:rsidRPr="00D96636">
        <w:t>documented</w:t>
      </w:r>
      <w:r w:rsidR="00C4653C">
        <w:t>,</w:t>
      </w:r>
      <w:r w:rsidR="001D27A3">
        <w:t xml:space="preserve"> </w:t>
      </w:r>
      <w:r w:rsidRPr="00D96636">
        <w:t>deployed,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get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picture.</w:t>
      </w:r>
    </w:p>
    <w:p w14:paraId="3DB34463" w14:textId="2386012D" w:rsidR="00D96636" w:rsidRPr="00D96636" w:rsidRDefault="00D96636" w:rsidP="00661CA1">
      <w:pPr>
        <w:pStyle w:val="Heading2"/>
      </w:pPr>
      <w:r w:rsidRPr="00D96636">
        <w:t>Extra</w:t>
      </w:r>
      <w:r w:rsidR="001D27A3">
        <w:t xml:space="preserve"> </w:t>
      </w:r>
      <w:r w:rsidRPr="00D96636">
        <w:t>Features</w:t>
      </w:r>
    </w:p>
    <w:p w14:paraId="5C1A3911" w14:textId="5BC7155F" w:rsidR="00A30478" w:rsidRDefault="00A30478" w:rsidP="00A30478">
      <w:pPr>
        <w:pStyle w:val="cpParagraph"/>
      </w:pPr>
      <w:r>
        <w:t>C</w:t>
      </w:r>
      <w:r w:rsidR="00D96636" w:rsidRPr="00D96636">
        <w:t>losely</w:t>
      </w:r>
      <w:r w:rsidR="001D27A3">
        <w:t xml:space="preserve"> </w:t>
      </w:r>
      <w:r w:rsidR="00D96636" w:rsidRPr="00D96636">
        <w:t>related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idea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partially</w:t>
      </w:r>
      <w:r w:rsidR="001D27A3">
        <w:t xml:space="preserve"> </w:t>
      </w:r>
      <w:r w:rsidR="00D96636" w:rsidRPr="00D96636">
        <w:t>done</w:t>
      </w:r>
      <w:r w:rsidR="001D27A3">
        <w:t xml:space="preserve"> </w:t>
      </w:r>
      <w:r w:rsidR="00D96636" w:rsidRPr="00D96636">
        <w:t>work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waste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form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extra</w:t>
      </w:r>
      <w:r w:rsidR="001D27A3">
        <w:t xml:space="preserve"> </w:t>
      </w:r>
      <w:r w:rsidR="00D96636" w:rsidRPr="00D96636">
        <w:t>features.</w:t>
      </w:r>
      <w:r w:rsidR="001D27A3">
        <w:t xml:space="preserve"> </w:t>
      </w:r>
      <w:r w:rsidR="00D96636" w:rsidRPr="00D96636">
        <w:t>I'm</w:t>
      </w:r>
      <w:r w:rsidR="001D27A3">
        <w:t xml:space="preserve"> </w:t>
      </w:r>
      <w:r w:rsidR="00D96636" w:rsidRPr="00D96636">
        <w:t>going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introduce</w:t>
      </w:r>
      <w:r w:rsidR="001D27A3">
        <w:t xml:space="preserve"> </w:t>
      </w:r>
      <w:r w:rsidR="00D96636" w:rsidRPr="00D96636">
        <w:t>you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an</w:t>
      </w:r>
      <w:r w:rsidR="001D27A3">
        <w:t xml:space="preserve"> </w:t>
      </w:r>
      <w:r w:rsidR="00D96636" w:rsidRPr="00D96636">
        <w:t>actual</w:t>
      </w:r>
      <w:r w:rsidR="001D27A3">
        <w:t xml:space="preserve"> </w:t>
      </w:r>
      <w:r w:rsidR="00D96636" w:rsidRPr="00D96636">
        <w:t>acronym.</w:t>
      </w:r>
      <w:r w:rsidR="001D27A3">
        <w:t xml:space="preserve"> </w:t>
      </w:r>
      <w:r w:rsidR="00D96636" w:rsidRPr="00D96636">
        <w:t>I</w:t>
      </w:r>
      <w:r w:rsidR="001D27A3">
        <w:t xml:space="preserve"> </w:t>
      </w:r>
      <w:r w:rsidR="00D96636" w:rsidRPr="00D96636">
        <w:t>try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keep</w:t>
      </w:r>
      <w:r w:rsidR="001D27A3">
        <w:t xml:space="preserve"> </w:t>
      </w:r>
      <w:r w:rsidR="00D96636" w:rsidRPr="00D96636">
        <w:t>close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my</w:t>
      </w:r>
      <w:r w:rsidR="001D27A3">
        <w:t xml:space="preserve"> </w:t>
      </w:r>
      <w:r w:rsidR="00D96636" w:rsidRPr="00D96636">
        <w:t>heart.</w:t>
      </w:r>
      <w:r w:rsidR="001D27A3">
        <w:t xml:space="preserve"> </w:t>
      </w:r>
      <w:r w:rsidR="00D96636" w:rsidRPr="00D96636">
        <w:t>Y</w:t>
      </w:r>
      <w:r>
        <w:t>a</w:t>
      </w:r>
      <w:r w:rsidR="00D96636" w:rsidRPr="00D96636">
        <w:t>gni,</w:t>
      </w:r>
      <w:r w:rsidR="001D27A3">
        <w:t xml:space="preserve"> </w:t>
      </w:r>
      <w:r w:rsidR="00D96636" w:rsidRPr="00D96636">
        <w:t>you</w:t>
      </w:r>
      <w:r w:rsidR="001D27A3">
        <w:t xml:space="preserve"> </w:t>
      </w:r>
      <w:r w:rsidR="002252BF" w:rsidRPr="00D96636">
        <w:t>aren’t</w:t>
      </w:r>
      <w:r w:rsidR="001D27A3">
        <w:t xml:space="preserve"> </w:t>
      </w:r>
      <w:r w:rsidR="00D96636" w:rsidRPr="00D96636">
        <w:t>going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need</w:t>
      </w:r>
      <w:r w:rsidR="001D27A3">
        <w:t xml:space="preserve"> </w:t>
      </w:r>
      <w:r w:rsidR="00D96636" w:rsidRPr="00D96636">
        <w:t>it.</w:t>
      </w:r>
    </w:p>
    <w:p w14:paraId="1AEE03BF" w14:textId="2F5B165E" w:rsidR="00A30478" w:rsidRDefault="00D96636" w:rsidP="00A30478">
      <w:pPr>
        <w:pStyle w:val="cpParagraph"/>
      </w:pPr>
      <w:r w:rsidRPr="00D96636">
        <w:t>We</w:t>
      </w:r>
      <w:r w:rsidR="001D27A3">
        <w:t xml:space="preserve"> </w:t>
      </w:r>
      <w:r w:rsidRPr="00D96636">
        <w:t>differ</w:t>
      </w:r>
      <w:r w:rsidR="001D27A3">
        <w:t xml:space="preserve"> </w:t>
      </w:r>
      <w:r w:rsidRPr="00D96636">
        <w:t>commitment</w:t>
      </w:r>
      <w:r w:rsidR="001D27A3">
        <w:t xml:space="preserve"> </w:t>
      </w:r>
      <w:r w:rsidRPr="00D96636">
        <w:t>in</w:t>
      </w:r>
      <w:r w:rsidR="001D27A3">
        <w:t xml:space="preserve"> </w:t>
      </w:r>
      <w:r w:rsidR="00A30478">
        <w:t>lean</w:t>
      </w:r>
      <w:r w:rsidR="001D27A3">
        <w:t xml:space="preserve"> </w:t>
      </w:r>
      <w:r w:rsidRPr="00D96636">
        <w:t>because</w:t>
      </w:r>
      <w:r w:rsidR="001D27A3">
        <w:t xml:space="preserve"> </w:t>
      </w:r>
      <w:r w:rsidRPr="00D96636">
        <w:t>things</w:t>
      </w:r>
      <w:r w:rsidR="001D27A3">
        <w:t xml:space="preserve"> </w:t>
      </w:r>
      <w:r w:rsidRPr="00D96636">
        <w:t>change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because</w:t>
      </w:r>
      <w:r w:rsidR="001D27A3">
        <w:t xml:space="preserve"> </w:t>
      </w:r>
      <w:r w:rsidRPr="00D96636">
        <w:t>our</w:t>
      </w:r>
      <w:r w:rsidR="001D27A3">
        <w:t xml:space="preserve"> </w:t>
      </w:r>
      <w:r w:rsidRPr="00D96636">
        <w:t>understanding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how</w:t>
      </w:r>
      <w:r w:rsidR="001D27A3">
        <w:t xml:space="preserve"> </w:t>
      </w:r>
      <w:r w:rsidRPr="00D96636">
        <w:t>things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improves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at</w:t>
      </w:r>
      <w:r w:rsidR="001D27A3">
        <w:t xml:space="preserve"> </w:t>
      </w:r>
      <w:r w:rsidRPr="00D96636">
        <w:t>least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improve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closer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get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moment.</w:t>
      </w:r>
    </w:p>
    <w:p w14:paraId="4EA510D7" w14:textId="67A01597" w:rsidR="00A30478" w:rsidRDefault="00D96636" w:rsidP="00A30478">
      <w:pPr>
        <w:pStyle w:val="cpParagraph"/>
      </w:pPr>
      <w:r w:rsidRPr="00D96636">
        <w:t>Martin</w:t>
      </w:r>
      <w:r w:rsidR="001D27A3">
        <w:t xml:space="preserve"> </w:t>
      </w:r>
      <w:r w:rsidRPr="00D96636">
        <w:t>Fowler</w:t>
      </w:r>
      <w:r w:rsidR="001D27A3">
        <w:t xml:space="preserve"> </w:t>
      </w:r>
      <w:r w:rsidRPr="00D96636">
        <w:t>has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classic</w:t>
      </w:r>
      <w:r w:rsidR="001D27A3">
        <w:t xml:space="preserve"> </w:t>
      </w:r>
      <w:r w:rsidRPr="00D96636">
        <w:t>article</w:t>
      </w:r>
      <w:r w:rsidR="001D27A3">
        <w:t xml:space="preserve"> </w:t>
      </w:r>
      <w:r w:rsidRPr="00D96636">
        <w:t>on</w:t>
      </w:r>
      <w:r w:rsidR="001D27A3">
        <w:t xml:space="preserve"> </w:t>
      </w:r>
      <w:r w:rsidR="00A30478">
        <w:t xml:space="preserve">Yagni. </w:t>
      </w:r>
      <w:hyperlink r:id="rId10" w:history="1">
        <w:r w:rsidR="00A30478" w:rsidRPr="00F70479">
          <w:rPr>
            <w:rStyle w:val="Hyperlink"/>
          </w:rPr>
          <w:t>https://martinfowler.com/bliki/yagni.html</w:t>
        </w:r>
      </w:hyperlink>
    </w:p>
    <w:p w14:paraId="22061F07" w14:textId="51F4CB27" w:rsidR="00A30478" w:rsidRDefault="00D96636" w:rsidP="00A30478">
      <w:pPr>
        <w:pStyle w:val="cpParagraph"/>
      </w:pPr>
      <w:r w:rsidRPr="00D96636">
        <w:t>Fowler</w:t>
      </w:r>
      <w:r w:rsidR="001D27A3">
        <w:t xml:space="preserve"> </w:t>
      </w:r>
      <w:r w:rsidRPr="00D96636">
        <w:t>identifies</w:t>
      </w:r>
      <w:r w:rsidR="001D27A3">
        <w:t xml:space="preserve"> </w:t>
      </w:r>
      <w:r w:rsidRPr="00D96636">
        <w:t>four</w:t>
      </w:r>
      <w:r w:rsidR="001D27A3">
        <w:t xml:space="preserve"> </w:t>
      </w:r>
      <w:r w:rsidRPr="00D96636">
        <w:t>costs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extra</w:t>
      </w:r>
      <w:r w:rsidR="001D27A3">
        <w:t xml:space="preserve"> </w:t>
      </w:r>
      <w:r w:rsidRPr="00D96636">
        <w:t>features</w:t>
      </w:r>
      <w:r w:rsidR="00293DB0">
        <w:t>:</w:t>
      </w:r>
    </w:p>
    <w:p w14:paraId="3D497AB8" w14:textId="77777777" w:rsidR="00A30478" w:rsidRDefault="00D96636" w:rsidP="00793477">
      <w:pPr>
        <w:pStyle w:val="cpPoint"/>
      </w:pPr>
      <w:r w:rsidRPr="00D96636">
        <w:t>The</w:t>
      </w:r>
      <w:r w:rsidR="001D27A3">
        <w:t xml:space="preserve"> </w:t>
      </w:r>
      <w:r w:rsidRPr="00D96636">
        <w:t>cost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building</w:t>
      </w:r>
      <w:r w:rsidR="00A30478">
        <w:t>.</w:t>
      </w:r>
      <w:r w:rsidR="00A30478">
        <w:br/>
      </w:r>
      <w:r w:rsidRPr="00D96636">
        <w:t>This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obvious</w:t>
      </w:r>
      <w:r w:rsidR="001D27A3">
        <w:t xml:space="preserve"> </w:t>
      </w:r>
      <w:r w:rsidRPr="00D96636">
        <w:t>cost.</w:t>
      </w:r>
      <w:r w:rsidR="00A30478">
        <w:t xml:space="preserve"> </w:t>
      </w:r>
      <w:r w:rsidRPr="00D96636">
        <w:t>The</w:t>
      </w:r>
      <w:r w:rsidR="001D27A3">
        <w:t xml:space="preserve"> </w:t>
      </w:r>
      <w:r w:rsidRPr="00D96636">
        <w:t>time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pay</w:t>
      </w:r>
      <w:r w:rsidR="001D27A3">
        <w:t xml:space="preserve"> </w:t>
      </w:r>
      <w:r w:rsidRPr="00D96636">
        <w:t>developers</w:t>
      </w:r>
      <w:r w:rsidR="001D27A3">
        <w:t xml:space="preserve"> </w:t>
      </w:r>
      <w:r w:rsidRPr="00D96636">
        <w:t>for</w:t>
      </w:r>
      <w:r w:rsidR="00A30478">
        <w:t xml:space="preserve">, </w:t>
      </w:r>
      <w:r w:rsidRPr="00D96636">
        <w:t>plus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cost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tools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dependencies</w:t>
      </w:r>
      <w:r w:rsidR="00A30478">
        <w:t>.</w:t>
      </w:r>
    </w:p>
    <w:p w14:paraId="7DA00BFE" w14:textId="0398BB50" w:rsidR="00A30478" w:rsidRDefault="00A30478" w:rsidP="00793477">
      <w:pPr>
        <w:pStyle w:val="cpPoint"/>
      </w:pPr>
      <w:r>
        <w:t>C</w:t>
      </w:r>
      <w:r w:rsidR="00D96636" w:rsidRPr="00D96636">
        <w:t>ost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repair.</w:t>
      </w:r>
      <w:r>
        <w:br/>
      </w:r>
      <w:r w:rsidR="00D96636" w:rsidRPr="00D96636">
        <w:t>This</w:t>
      </w:r>
      <w:r w:rsidR="001D27A3">
        <w:t xml:space="preserve"> </w:t>
      </w:r>
      <w:r w:rsidR="00D96636" w:rsidRPr="00D96636">
        <w:t>cost</w:t>
      </w:r>
      <w:r w:rsidR="001D27A3">
        <w:t xml:space="preserve"> </w:t>
      </w:r>
      <w:r w:rsidR="00D96636" w:rsidRPr="00D96636">
        <w:t>reflects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possibility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you</w:t>
      </w:r>
      <w:r w:rsidR="001D27A3">
        <w:t xml:space="preserve"> </w:t>
      </w:r>
      <w:r w:rsidR="00D96636" w:rsidRPr="00D96636">
        <w:t>might</w:t>
      </w:r>
      <w:r w:rsidR="001D27A3">
        <w:t xml:space="preserve"> </w:t>
      </w:r>
      <w:r w:rsidR="00D96636" w:rsidRPr="00D96636">
        <w:t>need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redesign</w:t>
      </w:r>
      <w:r w:rsidR="001D27A3">
        <w:t xml:space="preserve"> </w:t>
      </w:r>
      <w:r w:rsidR="00D96636" w:rsidRPr="00D96636">
        <w:t>or</w:t>
      </w:r>
      <w:r w:rsidR="001D27A3">
        <w:t xml:space="preserve"> </w:t>
      </w:r>
      <w:r w:rsidR="00D96636" w:rsidRPr="00D96636">
        <w:t>recode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future.</w:t>
      </w:r>
      <w:r w:rsidR="001D27A3">
        <w:t xml:space="preserve"> </w:t>
      </w:r>
      <w:r w:rsidR="00D96636" w:rsidRPr="00D96636">
        <w:t>This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cost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bringing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feature</w:t>
      </w:r>
      <w:r w:rsidR="001D27A3">
        <w:t xml:space="preserve"> </w:t>
      </w:r>
      <w:r w:rsidR="00D96636" w:rsidRPr="00D96636">
        <w:t>back</w:t>
      </w:r>
      <w:r w:rsidR="001D27A3">
        <w:t xml:space="preserve"> </w:t>
      </w:r>
      <w:r w:rsidR="00D96636" w:rsidRPr="00D96636">
        <w:t>into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light</w:t>
      </w:r>
      <w:r>
        <w:t>.</w:t>
      </w:r>
    </w:p>
    <w:p w14:paraId="738EDE4A" w14:textId="4AF81B6B" w:rsidR="00293DB0" w:rsidRDefault="00A30478" w:rsidP="00793477">
      <w:pPr>
        <w:pStyle w:val="cpPoint"/>
      </w:pPr>
      <w:r>
        <w:t>C</w:t>
      </w:r>
      <w:r w:rsidR="00D96636" w:rsidRPr="00D96636">
        <w:t>ost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carry</w:t>
      </w:r>
      <w:r>
        <w:t>.</w:t>
      </w:r>
      <w:r>
        <w:br/>
        <w:t>R</w:t>
      </w:r>
      <w:r w:rsidR="00D96636" w:rsidRPr="00D96636">
        <w:t>evisiting</w:t>
      </w:r>
      <w:r w:rsidR="001D27A3">
        <w:t xml:space="preserve"> </w:t>
      </w:r>
      <w:r w:rsidR="00D96636" w:rsidRPr="00D96636">
        <w:t>my</w:t>
      </w:r>
      <w:r w:rsidR="001D27A3">
        <w:t xml:space="preserve"> </w:t>
      </w:r>
      <w:r w:rsidR="00293DB0" w:rsidRPr="00D96636">
        <w:t>document</w:t>
      </w:r>
      <w:r w:rsidR="00293DB0">
        <w:t>-oriented</w:t>
      </w:r>
      <w:r w:rsidR="001D27A3">
        <w:t xml:space="preserve"> </w:t>
      </w:r>
      <w:r w:rsidR="00D96636" w:rsidRPr="00D96636">
        <w:t>data</w:t>
      </w:r>
      <w:r w:rsidR="001D27A3">
        <w:t xml:space="preserve"> </w:t>
      </w:r>
      <w:r w:rsidR="00D96636" w:rsidRPr="00D96636">
        <w:t>store</w:t>
      </w:r>
      <w:r w:rsidR="001D27A3">
        <w:t xml:space="preserve"> </w:t>
      </w:r>
      <w:r w:rsidR="00D96636" w:rsidRPr="00D96636">
        <w:t>from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previous</w:t>
      </w:r>
      <w:r w:rsidR="001D27A3">
        <w:t xml:space="preserve"> </w:t>
      </w:r>
      <w:r w:rsidR="00D96636" w:rsidRPr="00D96636">
        <w:t>section.</w:t>
      </w:r>
      <w:r w:rsidR="001D27A3">
        <w:t xml:space="preserve"> </w:t>
      </w:r>
      <w:r w:rsidR="00D96636" w:rsidRPr="00D96636">
        <w:t>If</w:t>
      </w:r>
      <w:r w:rsidR="001D27A3">
        <w:t xml:space="preserve"> </w:t>
      </w:r>
      <w:r w:rsidR="00D96636" w:rsidRPr="00D96636">
        <w:t>I</w:t>
      </w:r>
      <w:r w:rsidR="001D27A3">
        <w:t xml:space="preserve"> </w:t>
      </w:r>
      <w:r w:rsidR="00D96636" w:rsidRPr="00D96636">
        <w:t>abstracted</w:t>
      </w:r>
      <w:r w:rsidR="001D27A3">
        <w:t xml:space="preserve"> </w:t>
      </w:r>
      <w:r w:rsidR="00D96636" w:rsidRPr="00D96636">
        <w:t>out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data</w:t>
      </w:r>
      <w:r w:rsidR="001D27A3">
        <w:t xml:space="preserve"> </w:t>
      </w:r>
      <w:r w:rsidR="00D96636" w:rsidRPr="00D96636">
        <w:t>layer</w:t>
      </w:r>
      <w:r w:rsidR="001D27A3">
        <w:t xml:space="preserve"> </w:t>
      </w:r>
      <w:r w:rsidR="00D96636" w:rsidRPr="00D96636">
        <w:t>from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document</w:t>
      </w:r>
      <w:r w:rsidR="001D27A3">
        <w:t xml:space="preserve"> </w:t>
      </w:r>
      <w:r w:rsidR="00D96636" w:rsidRPr="00D96636">
        <w:t>calls</w:t>
      </w:r>
      <w:r w:rsidR="00293DB0">
        <w:t>. T</w:t>
      </w:r>
      <w:r w:rsidR="00D96636" w:rsidRPr="00D96636">
        <w:t>hat</w:t>
      </w:r>
      <w:r w:rsidR="001D27A3">
        <w:t xml:space="preserve"> </w:t>
      </w:r>
      <w:r w:rsidR="00D96636" w:rsidRPr="00D96636">
        <w:t>would</w:t>
      </w:r>
      <w:r w:rsidR="001D27A3">
        <w:t xml:space="preserve"> </w:t>
      </w:r>
      <w:r w:rsidR="00D96636" w:rsidRPr="00D96636">
        <w:t>have</w:t>
      </w:r>
      <w:r w:rsidR="001D27A3">
        <w:t xml:space="preserve"> </w:t>
      </w:r>
      <w:r w:rsidR="00D96636" w:rsidRPr="00D96636">
        <w:t>introduced</w:t>
      </w:r>
      <w:r w:rsidR="001D27A3">
        <w:t xml:space="preserve"> </w:t>
      </w:r>
      <w:r w:rsidR="00D96636" w:rsidRPr="00D96636">
        <w:t>complexity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system</w:t>
      </w:r>
      <w:r w:rsidR="001D27A3">
        <w:t xml:space="preserve"> </w:t>
      </w:r>
      <w:r w:rsidR="00D96636" w:rsidRPr="00D96636">
        <w:t>every</w:t>
      </w:r>
      <w:r w:rsidR="001D27A3">
        <w:t xml:space="preserve"> </w:t>
      </w:r>
      <w:r w:rsidR="00D96636" w:rsidRPr="00D96636">
        <w:t>time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I</w:t>
      </w:r>
      <w:r w:rsidR="001D27A3">
        <w:t xml:space="preserve"> </w:t>
      </w:r>
      <w:r w:rsidR="00D96636" w:rsidRPr="00D96636">
        <w:t>needed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make</w:t>
      </w:r>
      <w:r w:rsidR="001D27A3">
        <w:t xml:space="preserve"> </w:t>
      </w:r>
      <w:r w:rsidR="00D96636" w:rsidRPr="00D96636">
        <w:t>an</w:t>
      </w:r>
      <w:r w:rsidR="001D27A3">
        <w:t xml:space="preserve"> </w:t>
      </w:r>
      <w:r w:rsidR="00D96636" w:rsidRPr="00D96636">
        <w:t>update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code</w:t>
      </w:r>
      <w:r w:rsidR="001D27A3">
        <w:t xml:space="preserve"> </w:t>
      </w:r>
      <w:r w:rsidR="00D96636" w:rsidRPr="00D96636">
        <w:t>base</w:t>
      </w:r>
      <w:r w:rsidR="00293DB0">
        <w:t>.</w:t>
      </w:r>
      <w:r w:rsidR="001D27A3">
        <w:t xml:space="preserve"> </w:t>
      </w:r>
      <w:r w:rsidR="00293DB0">
        <w:t>I</w:t>
      </w:r>
      <w:r w:rsidR="00D96636" w:rsidRPr="00D96636">
        <w:t>t</w:t>
      </w:r>
      <w:r w:rsidR="001D27A3">
        <w:t xml:space="preserve"> </w:t>
      </w:r>
      <w:r w:rsidR="00D96636" w:rsidRPr="00D96636">
        <w:t>would</w:t>
      </w:r>
      <w:r w:rsidR="001D27A3">
        <w:t xml:space="preserve"> </w:t>
      </w:r>
      <w:r w:rsidR="00D96636" w:rsidRPr="00D96636">
        <w:t>have</w:t>
      </w:r>
      <w:r w:rsidR="001D27A3">
        <w:t xml:space="preserve"> </w:t>
      </w:r>
      <w:r w:rsidR="00D96636" w:rsidRPr="00D96636">
        <w:t>taken</w:t>
      </w:r>
      <w:r w:rsidR="001D27A3">
        <w:t xml:space="preserve"> </w:t>
      </w:r>
      <w:r w:rsidR="00D96636" w:rsidRPr="00D96636">
        <w:t>somewhat</w:t>
      </w:r>
      <w:r w:rsidR="001D27A3">
        <w:t xml:space="preserve"> </w:t>
      </w:r>
      <w:r w:rsidR="00D96636" w:rsidRPr="00D96636">
        <w:t>longer</w:t>
      </w:r>
      <w:r w:rsidR="001D27A3">
        <w:t xml:space="preserve"> </w:t>
      </w:r>
      <w:r w:rsidR="00D96636" w:rsidRPr="00D96636">
        <w:t>because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additional</w:t>
      </w:r>
      <w:r w:rsidR="001D27A3">
        <w:t xml:space="preserve"> </w:t>
      </w:r>
      <w:r w:rsidR="00D96636" w:rsidRPr="00D96636">
        <w:t>complexity</w:t>
      </w:r>
      <w:r w:rsidR="001D27A3">
        <w:t xml:space="preserve"> </w:t>
      </w:r>
      <w:r w:rsidR="00D96636" w:rsidRPr="00D96636">
        <w:t>introduced</w:t>
      </w:r>
      <w:r w:rsidR="001D27A3">
        <w:t xml:space="preserve"> </w:t>
      </w:r>
      <w:r w:rsidR="00D96636" w:rsidRPr="00D96636">
        <w:t>by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layer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abstraction</w:t>
      </w:r>
      <w:r w:rsidR="00293DB0">
        <w:t>. T</w:t>
      </w:r>
      <w:r w:rsidR="00D96636" w:rsidRPr="00D96636">
        <w:t>hat</w:t>
      </w:r>
      <w:r w:rsidR="001D27A3">
        <w:t xml:space="preserve"> </w:t>
      </w:r>
      <w:r w:rsidR="00D96636" w:rsidRPr="00D96636">
        <w:t>is,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cost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carry.</w:t>
      </w:r>
    </w:p>
    <w:p w14:paraId="24A05EFE" w14:textId="77777777" w:rsidR="00293DB0" w:rsidRDefault="00D96636" w:rsidP="00793477">
      <w:pPr>
        <w:pStyle w:val="cpPoint"/>
      </w:pPr>
      <w:r w:rsidRPr="00D96636">
        <w:t>Cost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delay</w:t>
      </w:r>
      <w:r w:rsidR="00293DB0">
        <w:br/>
        <w:t>I</w:t>
      </w:r>
      <w:r w:rsidRPr="00D96636">
        <w:t>n</w:t>
      </w:r>
      <w:r w:rsidR="001D27A3">
        <w:t xml:space="preserve"> </w:t>
      </w:r>
      <w:r w:rsidRPr="00D96636">
        <w:t>economics</w:t>
      </w:r>
      <w:r w:rsidR="00293DB0">
        <w:t>, t</w:t>
      </w:r>
      <w:r w:rsidRPr="00D96636">
        <w:t>he</w:t>
      </w:r>
      <w:r w:rsidR="001D27A3">
        <w:t xml:space="preserve"> </w:t>
      </w:r>
      <w:r w:rsidRPr="00D96636">
        <w:t>cost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delay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opportunity</w:t>
      </w:r>
      <w:r w:rsidR="00293DB0">
        <w:t xml:space="preserve"> c</w:t>
      </w:r>
      <w:r w:rsidRPr="00D96636">
        <w:t>ost</w:t>
      </w:r>
      <w:r w:rsidR="00293DB0">
        <w:t>.</w:t>
      </w:r>
      <w:r w:rsidR="001D27A3">
        <w:t xml:space="preserve"> </w:t>
      </w:r>
      <w:r w:rsidR="00293DB0">
        <w:t>W</w:t>
      </w:r>
      <w:r w:rsidRPr="00D96636">
        <w:t>hat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gave</w:t>
      </w:r>
      <w:r w:rsidR="001D27A3">
        <w:t xml:space="preserve"> </w:t>
      </w:r>
      <w:r w:rsidRPr="00D96636">
        <w:t>up</w:t>
      </w:r>
      <w:r w:rsidR="001D27A3">
        <w:t xml:space="preserve"> </w:t>
      </w:r>
      <w:r w:rsidRPr="00D96636">
        <w:t>so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thing</w:t>
      </w:r>
      <w:r w:rsidR="001D27A3">
        <w:t xml:space="preserve"> </w:t>
      </w:r>
      <w:r w:rsidRPr="00D96636">
        <w:t>instead,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extra</w:t>
      </w:r>
      <w:r w:rsidR="001D27A3">
        <w:t xml:space="preserve"> </w:t>
      </w:r>
      <w:r w:rsidRPr="00D96636">
        <w:t>feature</w:t>
      </w:r>
      <w:r w:rsidR="001D27A3">
        <w:t xml:space="preserve"> </w:t>
      </w:r>
      <w:r w:rsidRPr="00D96636">
        <w:t>time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money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spend</w:t>
      </w:r>
      <w:r w:rsidR="001D27A3">
        <w:t xml:space="preserve"> </w:t>
      </w:r>
      <w:r w:rsidRPr="00D96636">
        <w:t>building</w:t>
      </w:r>
      <w:r w:rsidR="001D27A3">
        <w:t xml:space="preserve"> </w:t>
      </w:r>
      <w:r w:rsidRPr="00D96636">
        <w:t>useless</w:t>
      </w:r>
      <w:r w:rsidR="001D27A3">
        <w:t xml:space="preserve"> </w:t>
      </w:r>
      <w:r w:rsidRPr="00D96636">
        <w:t>feature</w:t>
      </w:r>
      <w:r w:rsidR="001D27A3">
        <w:t xml:space="preserve"> </w:t>
      </w:r>
      <w:r w:rsidRPr="00D96636">
        <w:t>A</w:t>
      </w:r>
      <w:r w:rsidR="00293DB0">
        <w:t>, is</w:t>
      </w:r>
      <w:r w:rsidR="001D27A3">
        <w:t xml:space="preserve"> </w:t>
      </w:r>
      <w:r w:rsidRPr="00D96636">
        <w:t>time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spent</w:t>
      </w:r>
      <w:r w:rsidR="001D27A3">
        <w:t xml:space="preserve"> </w:t>
      </w:r>
      <w:r w:rsidRPr="00D96636">
        <w:t>making</w:t>
      </w:r>
      <w:r w:rsidR="001D27A3">
        <w:t xml:space="preserve"> </w:t>
      </w:r>
      <w:r w:rsidRPr="00D96636">
        <w:t>useful</w:t>
      </w:r>
      <w:r w:rsidR="001D27A3">
        <w:t xml:space="preserve"> </w:t>
      </w:r>
      <w:r w:rsidRPr="00D96636">
        <w:t>feature</w:t>
      </w:r>
      <w:r w:rsidR="001D27A3">
        <w:t xml:space="preserve"> </w:t>
      </w:r>
      <w:r w:rsidRPr="00D96636">
        <w:t>B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improving</w:t>
      </w:r>
      <w:r w:rsidR="001D27A3">
        <w:t xml:space="preserve"> </w:t>
      </w:r>
      <w:r w:rsidRPr="00D96636">
        <w:lastRenderedPageBreak/>
        <w:t>your</w:t>
      </w:r>
      <w:r w:rsidR="001D27A3">
        <w:t xml:space="preserve"> </w:t>
      </w:r>
      <w:r w:rsidRPr="00D96636">
        <w:t>test</w:t>
      </w:r>
      <w:r w:rsidR="001D27A3">
        <w:t xml:space="preserve"> </w:t>
      </w:r>
      <w:r w:rsidRPr="00D96636">
        <w:t>coverage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pursuing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sane</w:t>
      </w:r>
      <w:r w:rsidR="001D27A3">
        <w:t xml:space="preserve"> </w:t>
      </w:r>
      <w:r w:rsidRPr="00D96636">
        <w:t>documentation</w:t>
      </w:r>
      <w:r w:rsidR="001D27A3">
        <w:t xml:space="preserve"> </w:t>
      </w:r>
      <w:r w:rsidRPr="00D96636">
        <w:t>method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whatever</w:t>
      </w:r>
      <w:r w:rsidR="001D27A3">
        <w:t xml:space="preserve"> </w:t>
      </w:r>
      <w:r w:rsidR="00024005">
        <w:t>Kaizen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implemented</w:t>
      </w:r>
      <w:r w:rsidR="00293DB0">
        <w:t>.</w:t>
      </w:r>
    </w:p>
    <w:p w14:paraId="4F0D1A39" w14:textId="77777777" w:rsidR="00293DB0" w:rsidRDefault="00293DB0" w:rsidP="00293DB0">
      <w:pPr>
        <w:pStyle w:val="cpPoint"/>
        <w:numPr>
          <w:ilvl w:val="0"/>
          <w:numId w:val="0"/>
        </w:numPr>
        <w:ind w:left="1644" w:hanging="360"/>
      </w:pPr>
    </w:p>
    <w:p w14:paraId="0AFC3A5D" w14:textId="0957B3EA" w:rsidR="00293DB0" w:rsidRDefault="00293DB0" w:rsidP="00293DB0">
      <w:pPr>
        <w:pStyle w:val="cpParagraph"/>
      </w:pPr>
      <w:r>
        <w:t>I</w:t>
      </w:r>
      <w:r w:rsidR="00D96636" w:rsidRPr="00D96636">
        <w:t>n</w:t>
      </w:r>
      <w:r w:rsidR="001D27A3">
        <w:t xml:space="preserve"> </w:t>
      </w:r>
      <w:r w:rsidR="00D96636" w:rsidRPr="00D96636">
        <w:t>this</w:t>
      </w:r>
      <w:r w:rsidR="001D27A3">
        <w:t xml:space="preserve"> </w:t>
      </w:r>
      <w:r w:rsidR="00D96636" w:rsidRPr="00D96636">
        <w:t>story</w:t>
      </w:r>
      <w:r>
        <w:t>, a</w:t>
      </w:r>
      <w:r w:rsidR="00D96636" w:rsidRPr="00D96636">
        <w:t>t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link,</w:t>
      </w:r>
      <w:r w:rsidR="001D27A3">
        <w:t xml:space="preserve"> </w:t>
      </w:r>
      <w:r w:rsidR="00D96636" w:rsidRPr="00D96636">
        <w:t>Fowler</w:t>
      </w:r>
      <w:r w:rsidR="001D27A3">
        <w:t xml:space="preserve"> </w:t>
      </w:r>
      <w:r w:rsidR="00D96636" w:rsidRPr="00D96636">
        <w:t>has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great</w:t>
      </w:r>
      <w:r w:rsidR="001D27A3">
        <w:t xml:space="preserve"> </w:t>
      </w:r>
      <w:r w:rsidR="00D96636" w:rsidRPr="00D96636">
        <w:t>diagram,</w:t>
      </w:r>
      <w:r w:rsidR="001D27A3">
        <w:t xml:space="preserve"> </w:t>
      </w:r>
      <w:r w:rsidR="00D96636" w:rsidRPr="00D96636">
        <w:t>which</w:t>
      </w:r>
      <w:r w:rsidR="001D27A3">
        <w:t xml:space="preserve"> </w:t>
      </w:r>
      <w:r w:rsidR="00D96636" w:rsidRPr="00D96636">
        <w:t>relates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four</w:t>
      </w:r>
      <w:r w:rsidR="001D27A3">
        <w:t xml:space="preserve"> </w:t>
      </w:r>
      <w:r w:rsidR="00D96636" w:rsidRPr="00D96636">
        <w:t>costs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nature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features</w:t>
      </w:r>
      <w:r>
        <w:t>. H</w:t>
      </w:r>
      <w:r w:rsidR="00D96636" w:rsidRPr="00D96636">
        <w:t>e</w:t>
      </w:r>
      <w:r w:rsidR="001D27A3">
        <w:t xml:space="preserve"> </w:t>
      </w:r>
      <w:r w:rsidR="00D96636" w:rsidRPr="00D96636">
        <w:t>divides</w:t>
      </w:r>
      <w:r>
        <w:t xml:space="preserve"> f</w:t>
      </w:r>
      <w:r w:rsidR="00D96636" w:rsidRPr="00D96636">
        <w:t>eatures</w:t>
      </w:r>
      <w:r w:rsidR="001D27A3">
        <w:t xml:space="preserve"> </w:t>
      </w:r>
      <w:r w:rsidR="00D96636" w:rsidRPr="00D96636">
        <w:t>into</w:t>
      </w:r>
      <w:r w:rsidR="001D27A3">
        <w:t xml:space="preserve"> </w:t>
      </w:r>
      <w:r w:rsidR="00D96636" w:rsidRPr="00D96636">
        <w:t>three</w:t>
      </w:r>
      <w:r w:rsidR="001D27A3">
        <w:t xml:space="preserve"> </w:t>
      </w:r>
      <w:r w:rsidR="00D96636" w:rsidRPr="00D96636">
        <w:t>buckets</w:t>
      </w:r>
      <w:r>
        <w:t>:</w:t>
      </w:r>
    </w:p>
    <w:p w14:paraId="14A34006" w14:textId="53D964C2" w:rsidR="00293DB0" w:rsidRDefault="00D96636" w:rsidP="00793477">
      <w:pPr>
        <w:pStyle w:val="cpPoint"/>
      </w:pPr>
      <w:r w:rsidRPr="00D96636">
        <w:t>Wron</w:t>
      </w:r>
      <w:r w:rsidR="00293DB0">
        <w:t xml:space="preserve">g </w:t>
      </w:r>
      <w:r w:rsidR="00293DB0" w:rsidRPr="00D96636">
        <w:t>features</w:t>
      </w:r>
      <w:r w:rsidR="00293DB0">
        <w:t xml:space="preserve"> </w:t>
      </w:r>
      <w:r w:rsidR="00293DB0" w:rsidRPr="00D96636">
        <w:t>carr</w:t>
      </w:r>
      <w:r w:rsidR="00293DB0">
        <w:t xml:space="preserve">y </w:t>
      </w:r>
      <w:r w:rsidR="00293DB0" w:rsidRPr="00D96636">
        <w:t>the</w:t>
      </w:r>
      <w:r w:rsidR="00293DB0">
        <w:t xml:space="preserve"> </w:t>
      </w:r>
      <w:r w:rsidR="00293DB0" w:rsidRPr="00D96636">
        <w:t>cost</w:t>
      </w:r>
      <w:r w:rsidR="00293DB0">
        <w:t xml:space="preserve"> </w:t>
      </w:r>
      <w:r w:rsidR="00293DB0" w:rsidRPr="00D96636">
        <w:t>of</w:t>
      </w:r>
      <w:r w:rsidR="00293DB0">
        <w:t xml:space="preserve"> </w:t>
      </w:r>
      <w:r w:rsidR="00293DB0" w:rsidRPr="00D96636">
        <w:t>building</w:t>
      </w:r>
      <w:r w:rsidR="00293DB0">
        <w:t xml:space="preserve">, </w:t>
      </w:r>
      <w:r w:rsidR="00293DB0" w:rsidRPr="00D96636">
        <w:t>the</w:t>
      </w:r>
      <w:r w:rsidR="00293DB0">
        <w:t xml:space="preserve"> </w:t>
      </w:r>
      <w:r w:rsidR="00293DB0" w:rsidRPr="00D96636">
        <w:t>cost</w:t>
      </w:r>
      <w:r w:rsidR="00293DB0">
        <w:t xml:space="preserve"> </w:t>
      </w:r>
      <w:r w:rsidR="00293DB0" w:rsidRPr="00D96636">
        <w:t>of</w:t>
      </w:r>
      <w:r w:rsidR="00293DB0">
        <w:t xml:space="preserve"> </w:t>
      </w:r>
      <w:r w:rsidR="00293DB0" w:rsidRPr="00D96636">
        <w:t>carry</w:t>
      </w:r>
      <w:r w:rsidR="00293DB0">
        <w:t xml:space="preserve"> </w:t>
      </w:r>
      <w:r w:rsidR="00293DB0" w:rsidRPr="00D96636">
        <w:t>and</w:t>
      </w:r>
      <w:r w:rsidR="00293DB0">
        <w:t xml:space="preserve"> </w:t>
      </w:r>
      <w:r w:rsidR="00293DB0" w:rsidRPr="00D96636">
        <w:t>the</w:t>
      </w:r>
      <w:r w:rsidR="00293DB0">
        <w:t xml:space="preserve"> </w:t>
      </w:r>
      <w:r w:rsidR="00293DB0" w:rsidRPr="00D96636">
        <w:t>cost</w:t>
      </w:r>
      <w:r w:rsidR="00293DB0">
        <w:t xml:space="preserve"> </w:t>
      </w:r>
      <w:r w:rsidR="00293DB0" w:rsidRPr="00D96636">
        <w:t>of</w:t>
      </w:r>
      <w:r w:rsidR="00293DB0">
        <w:t xml:space="preserve"> </w:t>
      </w:r>
      <w:r w:rsidR="00293DB0" w:rsidRPr="00D96636">
        <w:t>delay.</w:t>
      </w:r>
    </w:p>
    <w:p w14:paraId="27D42756" w14:textId="35C2A7C9" w:rsidR="00293DB0" w:rsidRDefault="00D96636" w:rsidP="00293DB0">
      <w:pPr>
        <w:pStyle w:val="cpPoint"/>
      </w:pPr>
      <w:r w:rsidRPr="00D96636">
        <w:t>Right</w:t>
      </w:r>
      <w:r w:rsidR="001D27A3">
        <w:t xml:space="preserve"> </w:t>
      </w:r>
      <w:r w:rsidRPr="00D96636">
        <w:t>feature</w:t>
      </w:r>
      <w:r w:rsidR="00293DB0">
        <w:t>, b</w:t>
      </w:r>
      <w:r w:rsidRPr="00D96636">
        <w:t>uilt</w:t>
      </w:r>
      <w:r w:rsidR="001D27A3">
        <w:t xml:space="preserve"> </w:t>
      </w:r>
      <w:r w:rsidRPr="00D96636">
        <w:t>wrong</w:t>
      </w:r>
      <w:r w:rsidR="00293DB0">
        <w:t xml:space="preserve"> </w:t>
      </w:r>
      <w:r w:rsidR="00293DB0" w:rsidRPr="00D96636">
        <w:t>carries</w:t>
      </w:r>
      <w:r w:rsidR="00293DB0">
        <w:t xml:space="preserve"> </w:t>
      </w:r>
      <w:r w:rsidR="00293DB0" w:rsidRPr="00D96636">
        <w:t>the</w:t>
      </w:r>
      <w:r w:rsidR="00293DB0">
        <w:t xml:space="preserve"> </w:t>
      </w:r>
      <w:r w:rsidR="00293DB0" w:rsidRPr="00D96636">
        <w:t>cost</w:t>
      </w:r>
      <w:r w:rsidR="00293DB0">
        <w:t xml:space="preserve"> </w:t>
      </w:r>
      <w:r w:rsidR="00293DB0" w:rsidRPr="00D96636">
        <w:t>of</w:t>
      </w:r>
      <w:r w:rsidR="00293DB0">
        <w:t xml:space="preserve"> </w:t>
      </w:r>
      <w:r w:rsidR="00293DB0" w:rsidRPr="00D96636">
        <w:t>building</w:t>
      </w:r>
      <w:r w:rsidR="00293DB0">
        <w:t xml:space="preserve">, </w:t>
      </w:r>
      <w:r w:rsidR="00293DB0" w:rsidRPr="00D96636">
        <w:t>the</w:t>
      </w:r>
      <w:r w:rsidR="00293DB0">
        <w:t xml:space="preserve"> </w:t>
      </w:r>
      <w:r w:rsidR="00293DB0" w:rsidRPr="00D96636">
        <w:t>cost</w:t>
      </w:r>
      <w:r w:rsidR="00293DB0">
        <w:t xml:space="preserve"> </w:t>
      </w:r>
      <w:r w:rsidR="00293DB0" w:rsidRPr="00D96636">
        <w:t>of</w:t>
      </w:r>
      <w:r w:rsidR="00293DB0">
        <w:t xml:space="preserve"> </w:t>
      </w:r>
      <w:r w:rsidR="00293DB0" w:rsidRPr="00D96636">
        <w:t>repair,</w:t>
      </w:r>
      <w:r w:rsidR="00293DB0">
        <w:t xml:space="preserve"> </w:t>
      </w:r>
      <w:r w:rsidR="00293DB0" w:rsidRPr="00D96636">
        <w:t>the</w:t>
      </w:r>
      <w:r w:rsidR="00293DB0">
        <w:t xml:space="preserve"> </w:t>
      </w:r>
      <w:r w:rsidR="00293DB0" w:rsidRPr="00D96636">
        <w:t>cost</w:t>
      </w:r>
      <w:r w:rsidR="00293DB0">
        <w:t xml:space="preserve"> </w:t>
      </w:r>
      <w:r w:rsidR="00293DB0" w:rsidRPr="00D96636">
        <w:t>of</w:t>
      </w:r>
      <w:r w:rsidR="00293DB0">
        <w:t xml:space="preserve"> </w:t>
      </w:r>
      <w:r w:rsidR="00293DB0" w:rsidRPr="00D96636">
        <w:t>carry</w:t>
      </w:r>
      <w:r w:rsidR="00293DB0">
        <w:t xml:space="preserve"> </w:t>
      </w:r>
      <w:r w:rsidR="00293DB0" w:rsidRPr="00D96636">
        <w:t>and</w:t>
      </w:r>
      <w:r w:rsidR="00293DB0">
        <w:t xml:space="preserve"> </w:t>
      </w:r>
      <w:r w:rsidR="00293DB0" w:rsidRPr="00D96636">
        <w:t>dela</w:t>
      </w:r>
      <w:r w:rsidR="00293DB0">
        <w:t>y.</w:t>
      </w:r>
    </w:p>
    <w:p w14:paraId="7E35C3F3" w14:textId="44174051" w:rsidR="00293DB0" w:rsidRDefault="00293DB0" w:rsidP="00293DB0">
      <w:pPr>
        <w:pStyle w:val="cpPoint"/>
      </w:pPr>
      <w:r>
        <w:t>R</w:t>
      </w:r>
      <w:r w:rsidR="00D96636" w:rsidRPr="00D96636">
        <w:t>ight</w:t>
      </w:r>
      <w:r w:rsidR="001D27A3">
        <w:t xml:space="preserve"> </w:t>
      </w:r>
      <w:r w:rsidR="00D96636" w:rsidRPr="00D96636">
        <w:t>feature</w:t>
      </w:r>
      <w:r>
        <w:t xml:space="preserve">s carry only </w:t>
      </w:r>
      <w:r w:rsidRPr="00D96636">
        <w:t>the</w:t>
      </w:r>
      <w:r>
        <w:t xml:space="preserve"> </w:t>
      </w:r>
      <w:r w:rsidRPr="00D96636">
        <w:t>costs</w:t>
      </w:r>
      <w:r>
        <w:t xml:space="preserve"> </w:t>
      </w:r>
      <w:r w:rsidRPr="00D96636">
        <w:t>of</w:t>
      </w:r>
      <w:r>
        <w:t xml:space="preserve"> </w:t>
      </w:r>
      <w:r w:rsidRPr="00D96636">
        <w:t>carr</w:t>
      </w:r>
      <w:r>
        <w:t xml:space="preserve">y and </w:t>
      </w:r>
      <w:r w:rsidRPr="00D96636">
        <w:t>delay</w:t>
      </w:r>
    </w:p>
    <w:p w14:paraId="2A1F9378" w14:textId="77777777" w:rsidR="00293DB0" w:rsidRDefault="00293DB0" w:rsidP="00293DB0">
      <w:pPr>
        <w:pStyle w:val="cpPoint"/>
        <w:numPr>
          <w:ilvl w:val="0"/>
          <w:numId w:val="0"/>
        </w:numPr>
        <w:ind w:left="1644" w:hanging="360"/>
      </w:pPr>
    </w:p>
    <w:p w14:paraId="7EDDAB14" w14:textId="77777777" w:rsidR="00293DB0" w:rsidRDefault="00D96636" w:rsidP="00293DB0">
      <w:pPr>
        <w:pStyle w:val="cpParagraph"/>
      </w:pPr>
      <w:r w:rsidRPr="00D96636">
        <w:t>So</w:t>
      </w:r>
      <w:r w:rsidR="001D27A3">
        <w:t xml:space="preserve"> </w:t>
      </w:r>
      <w:r w:rsidRPr="00D96636">
        <w:t>where</w:t>
      </w:r>
      <w:r w:rsidR="001D27A3">
        <w:t xml:space="preserve"> </w:t>
      </w:r>
      <w:r w:rsidRPr="00D96636">
        <w:t>does</w:t>
      </w:r>
      <w:r w:rsidR="001D27A3">
        <w:t xml:space="preserve"> </w:t>
      </w:r>
      <w:r w:rsidRPr="00D96636">
        <w:t>my</w:t>
      </w:r>
      <w:r w:rsidR="001D27A3">
        <w:t xml:space="preserve"> </w:t>
      </w:r>
      <w:r w:rsidRPr="00D96636">
        <w:t>missing</w:t>
      </w:r>
      <w:r w:rsidR="001D27A3">
        <w:t xml:space="preserve"> </w:t>
      </w:r>
      <w:r w:rsidRPr="00D96636">
        <w:t>abstraction</w:t>
      </w:r>
      <w:r w:rsidR="001D27A3">
        <w:t xml:space="preserve"> </w:t>
      </w:r>
      <w:r w:rsidRPr="00D96636">
        <w:t>layer</w:t>
      </w:r>
      <w:r w:rsidR="001D27A3">
        <w:t xml:space="preserve"> </w:t>
      </w:r>
      <w:r w:rsidRPr="00D96636">
        <w:t>fall</w:t>
      </w:r>
      <w:r w:rsidR="001D27A3">
        <w:t xml:space="preserve"> </w:t>
      </w:r>
      <w:r w:rsidR="00293DB0">
        <w:t>i</w:t>
      </w:r>
      <w:r w:rsidRPr="00D96636">
        <w:t>n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chart</w:t>
      </w:r>
      <w:r w:rsidR="00293DB0">
        <w:t>?</w:t>
      </w:r>
    </w:p>
    <w:p w14:paraId="0BCDA2B0" w14:textId="77777777" w:rsidR="00793477" w:rsidRDefault="00293DB0" w:rsidP="00293DB0">
      <w:pPr>
        <w:pStyle w:val="cpParagraph"/>
      </w:pPr>
      <w:r>
        <w:t>W</w:t>
      </w:r>
      <w:r w:rsidR="00D96636" w:rsidRPr="00D96636">
        <w:t>e</w:t>
      </w:r>
      <w:r w:rsidR="001D27A3">
        <w:t xml:space="preserve"> </w:t>
      </w:r>
      <w:r w:rsidR="00D96636" w:rsidRPr="00D96636">
        <w:t>can</w:t>
      </w:r>
      <w:r w:rsidR="001D27A3">
        <w:t xml:space="preserve"> </w:t>
      </w:r>
      <w:r w:rsidR="00D96636" w:rsidRPr="00D96636">
        <w:t>say</w:t>
      </w:r>
      <w:r w:rsidR="001D27A3">
        <w:t xml:space="preserve"> </w:t>
      </w:r>
      <w:r w:rsidR="00D96636" w:rsidRPr="00D96636">
        <w:t>ex</w:t>
      </w:r>
      <w:r w:rsidR="001D27A3">
        <w:t xml:space="preserve"> </w:t>
      </w:r>
      <w:r w:rsidR="00D96636" w:rsidRPr="00D96636">
        <w:t>post</w:t>
      </w:r>
      <w:r w:rsidR="001D27A3">
        <w:t xml:space="preserve"> </w:t>
      </w:r>
      <w:r w:rsidR="00D96636" w:rsidRPr="00D96636">
        <w:t>facto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it</w:t>
      </w:r>
      <w:r w:rsidR="001D27A3">
        <w:t xml:space="preserve"> </w:t>
      </w:r>
      <w:r w:rsidR="00D96636" w:rsidRPr="00D96636">
        <w:t>was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wrong</w:t>
      </w:r>
      <w:r w:rsidR="001D27A3">
        <w:t xml:space="preserve"> </w:t>
      </w:r>
      <w:r w:rsidR="00D96636" w:rsidRPr="00D96636">
        <w:t>feature</w:t>
      </w:r>
      <w:r w:rsidR="001D27A3">
        <w:t xml:space="preserve"> </w:t>
      </w:r>
      <w:r w:rsidR="00D96636" w:rsidRPr="00D96636">
        <w:t>because</w:t>
      </w:r>
      <w:r w:rsidR="001D27A3">
        <w:t xml:space="preserve"> </w:t>
      </w:r>
      <w:r w:rsidR="00D96636" w:rsidRPr="00D96636">
        <w:t>it</w:t>
      </w:r>
      <w:r w:rsidR="001D27A3">
        <w:t xml:space="preserve"> </w:t>
      </w:r>
      <w:r w:rsidR="00D96636" w:rsidRPr="00D96636">
        <w:t>was</w:t>
      </w:r>
      <w:r w:rsidR="001D27A3">
        <w:t xml:space="preserve"> </w:t>
      </w:r>
      <w:r w:rsidR="00D96636" w:rsidRPr="00D96636">
        <w:t>never</w:t>
      </w:r>
      <w:r w:rsidR="001D27A3">
        <w:t xml:space="preserve"> </w:t>
      </w:r>
      <w:r w:rsidR="00D96636" w:rsidRPr="00D96636">
        <w:t>needed.</w:t>
      </w:r>
      <w:r w:rsidR="001D27A3">
        <w:t xml:space="preserve"> </w:t>
      </w:r>
      <w:r w:rsidR="00D96636" w:rsidRPr="00D96636">
        <w:t>But</w:t>
      </w:r>
      <w:r w:rsidR="001D27A3">
        <w:t xml:space="preserve"> </w:t>
      </w:r>
      <w:r w:rsidR="00D96636" w:rsidRPr="00D96636">
        <w:t>we</w:t>
      </w:r>
      <w:r w:rsidR="001D27A3">
        <w:t xml:space="preserve"> </w:t>
      </w:r>
      <w:r w:rsidR="00D96636" w:rsidRPr="00D96636">
        <w:t>didn't</w:t>
      </w:r>
      <w:r w:rsidR="001D27A3">
        <w:t xml:space="preserve"> </w:t>
      </w:r>
      <w:r w:rsidR="00D96636" w:rsidRPr="00D96636">
        <w:t>know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for</w:t>
      </w:r>
      <w:r w:rsidR="001D27A3">
        <w:t xml:space="preserve"> </w:t>
      </w:r>
      <w:r w:rsidR="00D96636" w:rsidRPr="00D96636">
        <w:t>sure</w:t>
      </w:r>
      <w:r w:rsidR="001D27A3">
        <w:t xml:space="preserve"> </w:t>
      </w:r>
      <w:r w:rsidR="00D96636" w:rsidRPr="00D96636">
        <w:t>at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time.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basis</w:t>
      </w:r>
      <w:r w:rsidR="001D27A3">
        <w:t xml:space="preserve"> </w:t>
      </w:r>
      <w:r w:rsidR="00D96636" w:rsidRPr="00D96636">
        <w:t>for</w:t>
      </w:r>
      <w:r w:rsidR="001D27A3">
        <w:t xml:space="preserve"> </w:t>
      </w:r>
      <w:r w:rsidR="00D96636" w:rsidRPr="00D96636">
        <w:t>this</w:t>
      </w:r>
      <w:r w:rsidR="001D27A3">
        <w:t xml:space="preserve"> </w:t>
      </w:r>
      <w:r w:rsidR="00D96636" w:rsidRPr="00D96636">
        <w:t>decision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Fowler</w:t>
      </w:r>
      <w:r w:rsidR="001D27A3">
        <w:t xml:space="preserve"> </w:t>
      </w:r>
      <w:r w:rsidR="00D96636" w:rsidRPr="00D96636">
        <w:t>recommends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considering</w:t>
      </w:r>
      <w:r w:rsidR="001D27A3">
        <w:t xml:space="preserve"> </w:t>
      </w:r>
      <w:r w:rsidR="00D96636" w:rsidRPr="00D96636">
        <w:t>how</w:t>
      </w:r>
      <w:r w:rsidR="001D27A3">
        <w:t xml:space="preserve"> </w:t>
      </w:r>
      <w:r w:rsidR="00D96636" w:rsidRPr="00D96636">
        <w:t>hard</w:t>
      </w:r>
      <w:r w:rsidR="001D27A3">
        <w:t xml:space="preserve"> </w:t>
      </w:r>
      <w:r w:rsidR="00D96636" w:rsidRPr="00D96636">
        <w:t>it</w:t>
      </w:r>
      <w:r w:rsidR="001D27A3">
        <w:t xml:space="preserve"> </w:t>
      </w:r>
      <w:r w:rsidR="00D96636" w:rsidRPr="00D96636">
        <w:t>would</w:t>
      </w:r>
      <w:r w:rsidR="001D27A3">
        <w:t xml:space="preserve"> </w:t>
      </w:r>
      <w:r w:rsidR="00D96636" w:rsidRPr="00D96636">
        <w:t>be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refactor.</w:t>
      </w:r>
    </w:p>
    <w:p w14:paraId="5D71143C" w14:textId="77777777" w:rsidR="00793477" w:rsidRDefault="00D96636" w:rsidP="00293DB0">
      <w:pPr>
        <w:pStyle w:val="cpParagraph"/>
      </w:pPr>
      <w:r w:rsidRPr="00D96636">
        <w:t>It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been</w:t>
      </w:r>
      <w:r w:rsidR="001D27A3">
        <w:t xml:space="preserve"> </w:t>
      </w:r>
      <w:r w:rsidRPr="00D96636">
        <w:t>difficult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refactor</w:t>
      </w:r>
      <w:r w:rsidR="001D27A3">
        <w:t xml:space="preserve"> </w:t>
      </w:r>
      <w:r w:rsidRPr="00D96636">
        <w:t>compared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potential</w:t>
      </w:r>
      <w:r w:rsidR="001D27A3">
        <w:t xml:space="preserve"> </w:t>
      </w:r>
      <w:r w:rsidRPr="00D96636">
        <w:t>value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yield.</w:t>
      </w:r>
    </w:p>
    <w:p w14:paraId="23C5B2F9" w14:textId="77777777" w:rsidR="00A53918" w:rsidRDefault="00D96636" w:rsidP="00293DB0">
      <w:pPr>
        <w:pStyle w:val="cpParagraph"/>
      </w:pPr>
      <w:r w:rsidRPr="00D96636">
        <w:t>I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careful</w:t>
      </w:r>
      <w:r w:rsidR="001D27A3">
        <w:t xml:space="preserve"> </w:t>
      </w:r>
      <w:r w:rsidRPr="00D96636">
        <w:t>about</w:t>
      </w:r>
      <w:r w:rsidR="001D27A3">
        <w:t xml:space="preserve"> </w:t>
      </w:r>
      <w:r w:rsidRPr="00D96636">
        <w:t>isolating</w:t>
      </w:r>
      <w:r w:rsidR="001D27A3">
        <w:t xml:space="preserve"> </w:t>
      </w:r>
      <w:r w:rsidRPr="00D96636">
        <w:t>data</w:t>
      </w:r>
      <w:r w:rsidR="001D27A3">
        <w:t xml:space="preserve"> </w:t>
      </w:r>
      <w:r w:rsidRPr="00D96636">
        <w:t>calls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wrote</w:t>
      </w:r>
      <w:r w:rsidR="001D27A3">
        <w:t xml:space="preserve"> </w:t>
      </w:r>
      <w:r w:rsidRPr="00D96636">
        <w:t>it,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if</w:t>
      </w:r>
      <w:r w:rsidR="001D27A3">
        <w:t xml:space="preserve"> </w:t>
      </w:r>
      <w:r w:rsidRPr="00D96636">
        <w:t>suddenly</w:t>
      </w:r>
      <w:r w:rsidR="001D27A3">
        <w:t xml:space="preserve"> </w:t>
      </w:r>
      <w:r w:rsidRPr="00D96636">
        <w:t>user</w:t>
      </w:r>
      <w:r w:rsidR="001D27A3">
        <w:t xml:space="preserve"> </w:t>
      </w:r>
      <w:r w:rsidRPr="00D96636">
        <w:t>concurrency</w:t>
      </w:r>
      <w:r w:rsidR="001D27A3">
        <w:t xml:space="preserve"> </w:t>
      </w:r>
      <w:r w:rsidRPr="00D96636">
        <w:t>became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big</w:t>
      </w:r>
      <w:r w:rsidR="001D27A3">
        <w:t xml:space="preserve"> </w:t>
      </w:r>
      <w:r w:rsidRPr="00D96636">
        <w:t>deal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business,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been</w:t>
      </w:r>
      <w:r w:rsidR="001D27A3">
        <w:t xml:space="preserve"> </w:t>
      </w:r>
      <w:r w:rsidRPr="00D96636">
        <w:t>badly</w:t>
      </w:r>
      <w:r w:rsidR="001D27A3">
        <w:t xml:space="preserve"> </w:t>
      </w:r>
      <w:r w:rsidRPr="00D96636">
        <w:t>needed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quickly.</w:t>
      </w:r>
    </w:p>
    <w:p w14:paraId="37611BA2" w14:textId="77777777" w:rsidR="00A53918" w:rsidRDefault="00A53918" w:rsidP="00293DB0">
      <w:pPr>
        <w:pStyle w:val="cpParagraph"/>
      </w:pPr>
      <w:r w:rsidRPr="00D96636">
        <w:t>So,</w:t>
      </w:r>
      <w:r w:rsidR="001D27A3">
        <w:t xml:space="preserve"> </w:t>
      </w:r>
      <w:r w:rsidR="00D96636" w:rsidRPr="00D96636">
        <w:t>this</w:t>
      </w:r>
      <w:r w:rsidR="001D27A3">
        <w:t xml:space="preserve"> </w:t>
      </w:r>
      <w:r w:rsidR="00D96636" w:rsidRPr="00D96636">
        <w:t>means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it</w:t>
      </w:r>
      <w:r w:rsidR="001D27A3">
        <w:t xml:space="preserve"> </w:t>
      </w:r>
      <w:r w:rsidR="00D96636" w:rsidRPr="00D96636">
        <w:t>would</w:t>
      </w:r>
      <w:r w:rsidR="001D27A3">
        <w:t xml:space="preserve"> </w:t>
      </w:r>
      <w:r w:rsidR="00D96636" w:rsidRPr="00D96636">
        <w:t>not</w:t>
      </w:r>
      <w:r w:rsidR="001D27A3">
        <w:t xml:space="preserve"> </w:t>
      </w:r>
      <w:r w:rsidR="00D96636" w:rsidRPr="00D96636">
        <w:t>have</w:t>
      </w:r>
      <w:r w:rsidR="001D27A3">
        <w:t xml:space="preserve"> </w:t>
      </w:r>
      <w:r w:rsidR="00D96636" w:rsidRPr="00D96636">
        <w:t>been</w:t>
      </w:r>
      <w:r w:rsidR="001D27A3">
        <w:t xml:space="preserve"> </w:t>
      </w:r>
      <w:r w:rsidR="00D96636" w:rsidRPr="00D96636">
        <w:t>an</w:t>
      </w:r>
      <w:r w:rsidR="001D27A3">
        <w:t xml:space="preserve"> </w:t>
      </w:r>
      <w:r w:rsidR="00D96636" w:rsidRPr="00D96636">
        <w:t>extra</w:t>
      </w:r>
      <w:r w:rsidR="001D27A3">
        <w:t xml:space="preserve"> </w:t>
      </w:r>
      <w:r w:rsidR="00D96636" w:rsidRPr="00D96636">
        <w:t>feature,</w:t>
      </w:r>
      <w:r w:rsidR="001D27A3">
        <w:t xml:space="preserve"> </w:t>
      </w:r>
      <w:r w:rsidR="00D96636" w:rsidRPr="00D96636">
        <w:t>even</w:t>
      </w:r>
      <w:r w:rsidR="001D27A3">
        <w:t xml:space="preserve"> </w:t>
      </w:r>
      <w:r w:rsidR="00D96636" w:rsidRPr="00D96636">
        <w:t>though</w:t>
      </w:r>
      <w:r w:rsidR="001D27A3">
        <w:t xml:space="preserve"> </w:t>
      </w:r>
      <w:r w:rsidR="00D96636" w:rsidRPr="00D96636">
        <w:t>it</w:t>
      </w:r>
      <w:r w:rsidR="001D27A3">
        <w:t xml:space="preserve"> </w:t>
      </w:r>
      <w:r w:rsidR="00D96636" w:rsidRPr="00D96636">
        <w:t>was</w:t>
      </w:r>
      <w:r w:rsidR="001D27A3">
        <w:t xml:space="preserve"> </w:t>
      </w:r>
      <w:r w:rsidR="00D96636" w:rsidRPr="00D96636">
        <w:t>never</w:t>
      </w:r>
      <w:r w:rsidR="001D27A3">
        <w:t xml:space="preserve"> </w:t>
      </w:r>
      <w:r w:rsidR="00D96636" w:rsidRPr="00D96636">
        <w:t>used.</w:t>
      </w:r>
      <w:r w:rsidR="001D27A3">
        <w:t xml:space="preserve"> </w:t>
      </w:r>
      <w:r w:rsidR="00D96636" w:rsidRPr="00D96636">
        <w:t>That's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bit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an</w:t>
      </w:r>
      <w:r w:rsidR="001D27A3">
        <w:t xml:space="preserve"> </w:t>
      </w:r>
      <w:r w:rsidR="00D96636" w:rsidRPr="00D96636">
        <w:t>If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tree</w:t>
      </w:r>
      <w:r w:rsidR="001D27A3">
        <w:t xml:space="preserve"> </w:t>
      </w:r>
      <w:r w:rsidR="00D96636" w:rsidRPr="00D96636">
        <w:t>falls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forest,</w:t>
      </w:r>
      <w:r w:rsidR="001D27A3">
        <w:t xml:space="preserve"> </w:t>
      </w:r>
      <w:r w:rsidR="00D96636" w:rsidRPr="00D96636">
        <w:t>does</w:t>
      </w:r>
      <w:r w:rsidR="001D27A3">
        <w:t xml:space="preserve"> </w:t>
      </w:r>
      <w:r w:rsidR="00D96636" w:rsidRPr="00D96636">
        <w:t>it</w:t>
      </w:r>
      <w:r w:rsidR="001D27A3">
        <w:t xml:space="preserve"> </w:t>
      </w:r>
      <w:r w:rsidR="00D96636" w:rsidRPr="00D96636">
        <w:t>make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sound</w:t>
      </w:r>
      <w:r w:rsidR="001D27A3">
        <w:t xml:space="preserve"> </w:t>
      </w:r>
      <w:r w:rsidR="00D96636" w:rsidRPr="00D96636">
        <w:t>situation?</w:t>
      </w:r>
    </w:p>
    <w:p w14:paraId="21536EF8" w14:textId="3202FAED" w:rsidR="00D96636" w:rsidRPr="00D96636" w:rsidRDefault="00D96636" w:rsidP="00293DB0">
      <w:pPr>
        <w:pStyle w:val="cpParagraph"/>
      </w:pPr>
      <w:r w:rsidRPr="00D96636">
        <w:t>But</w:t>
      </w:r>
      <w:r w:rsidR="001D27A3">
        <w:t xml:space="preserve"> </w:t>
      </w:r>
      <w:r w:rsidRPr="00D96636">
        <w:t>that's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business</w:t>
      </w:r>
      <w:r w:rsidR="001D27A3">
        <w:t xml:space="preserve"> </w:t>
      </w:r>
      <w:r w:rsidRPr="00D96636">
        <w:t>we're</w:t>
      </w:r>
      <w:r w:rsidR="001D27A3">
        <w:t xml:space="preserve"> </w:t>
      </w:r>
      <w:r w:rsidRPr="00D96636">
        <w:t>in.</w:t>
      </w:r>
    </w:p>
    <w:p w14:paraId="18D4F43E" w14:textId="2470A906" w:rsidR="00D96636" w:rsidRPr="00D96636" w:rsidRDefault="00D96636" w:rsidP="00661CA1">
      <w:pPr>
        <w:pStyle w:val="Heading2"/>
      </w:pPr>
      <w:r w:rsidRPr="00D96636">
        <w:t>Relearning</w:t>
      </w:r>
    </w:p>
    <w:p w14:paraId="2E9D62CE" w14:textId="76DA93CF" w:rsidR="006767FB" w:rsidRDefault="006767FB" w:rsidP="006767FB">
      <w:pPr>
        <w:pStyle w:val="cpParagraph"/>
      </w:pPr>
      <w:r>
        <w:t>H</w:t>
      </w:r>
      <w:r w:rsidR="00D96636" w:rsidRPr="00D96636">
        <w:t>ave</w:t>
      </w:r>
      <w:r w:rsidR="001D27A3">
        <w:t xml:space="preserve"> </w:t>
      </w:r>
      <w:r w:rsidR="00D96636" w:rsidRPr="00D96636">
        <w:t>you</w:t>
      </w:r>
      <w:r w:rsidR="001D27A3">
        <w:t xml:space="preserve"> </w:t>
      </w:r>
      <w:r w:rsidR="00D96636" w:rsidRPr="00D96636">
        <w:t>ever</w:t>
      </w:r>
      <w:r w:rsidR="001D27A3">
        <w:t xml:space="preserve"> </w:t>
      </w:r>
      <w:r w:rsidR="00D96636" w:rsidRPr="00D96636">
        <w:t>written</w:t>
      </w:r>
      <w:r w:rsidR="001D27A3">
        <w:t xml:space="preserve"> </w:t>
      </w:r>
      <w:r w:rsidR="00D96636" w:rsidRPr="00D96636">
        <w:t>code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then</w:t>
      </w:r>
      <w:r w:rsidR="001D27A3">
        <w:t xml:space="preserve"> </w:t>
      </w:r>
      <w:r w:rsidR="00D96636" w:rsidRPr="00D96636">
        <w:t>had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look</w:t>
      </w:r>
      <w:r w:rsidR="001D27A3">
        <w:t xml:space="preserve"> </w:t>
      </w:r>
      <w:r w:rsidR="00D96636" w:rsidRPr="00D96636">
        <w:t>at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same</w:t>
      </w:r>
      <w:r w:rsidR="001D27A3">
        <w:t xml:space="preserve"> </w:t>
      </w:r>
      <w:r w:rsidR="00D96636" w:rsidRPr="00D96636">
        <w:t>code</w:t>
      </w:r>
      <w:r w:rsidR="001D27A3">
        <w:t xml:space="preserve"> </w:t>
      </w:r>
      <w:r w:rsidR="00D96636" w:rsidRPr="00D96636">
        <w:t>again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year</w:t>
      </w:r>
      <w:r w:rsidR="001D27A3">
        <w:t xml:space="preserve"> </w:t>
      </w:r>
      <w:r w:rsidR="00D96636" w:rsidRPr="00D96636">
        <w:t>later,</w:t>
      </w:r>
      <w:r w:rsidR="001D27A3">
        <w:t xml:space="preserve"> </w:t>
      </w:r>
      <w:r w:rsidR="00D96636" w:rsidRPr="00D96636">
        <w:t>after</w:t>
      </w:r>
      <w:r w:rsidR="001D27A3">
        <w:t xml:space="preserve"> </w:t>
      </w:r>
      <w:r w:rsidR="00D96636" w:rsidRPr="00D96636">
        <w:t>not</w:t>
      </w:r>
      <w:r w:rsidR="001D27A3">
        <w:t xml:space="preserve"> </w:t>
      </w:r>
      <w:r w:rsidR="00D96636" w:rsidRPr="00D96636">
        <w:t>having</w:t>
      </w:r>
      <w:r w:rsidR="001D27A3">
        <w:t xml:space="preserve"> </w:t>
      </w:r>
      <w:r w:rsidR="00D96636" w:rsidRPr="00D96636">
        <w:t>revisited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time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between</w:t>
      </w:r>
      <w:r>
        <w:t>?</w:t>
      </w:r>
    </w:p>
    <w:p w14:paraId="5E47DA0D" w14:textId="5E8F9C2D" w:rsidR="006767FB" w:rsidRDefault="006767FB" w:rsidP="006767FB">
      <w:pPr>
        <w:pStyle w:val="cpParagraph"/>
      </w:pPr>
      <w:r>
        <w:t>Y</w:t>
      </w:r>
      <w:r w:rsidR="00D96636" w:rsidRPr="00D96636">
        <w:t>our</w:t>
      </w:r>
      <w:r w:rsidR="001D27A3">
        <w:t xml:space="preserve"> </w:t>
      </w:r>
      <w:r w:rsidR="00D96636" w:rsidRPr="00D96636">
        <w:t>reaction</w:t>
      </w:r>
      <w:r w:rsidR="001D27A3">
        <w:t xml:space="preserve"> </w:t>
      </w:r>
      <w:r w:rsidR="00D96636" w:rsidRPr="00D96636">
        <w:t>probably</w:t>
      </w:r>
      <w:r w:rsidR="001D27A3">
        <w:t xml:space="preserve"> </w:t>
      </w:r>
      <w:r w:rsidR="00D96636" w:rsidRPr="00D96636">
        <w:t>fell</w:t>
      </w:r>
      <w:r w:rsidR="001D27A3">
        <w:t xml:space="preserve"> </w:t>
      </w:r>
      <w:r w:rsidR="00D96636" w:rsidRPr="00D96636">
        <w:t>somewhere</w:t>
      </w:r>
      <w:r w:rsidR="001D27A3">
        <w:t xml:space="preserve"> </w:t>
      </w:r>
      <w:r w:rsidR="00D96636" w:rsidRPr="00D96636">
        <w:t>on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spectrum</w:t>
      </w:r>
      <w:r w:rsidR="001D27A3">
        <w:t xml:space="preserve"> </w:t>
      </w:r>
      <w:r w:rsidRPr="00D96636">
        <w:t>between</w:t>
      </w:r>
      <w:r>
        <w:t>:</w:t>
      </w:r>
    </w:p>
    <w:p w14:paraId="500969F1" w14:textId="3A656C1A" w:rsidR="006767FB" w:rsidRDefault="00D96636" w:rsidP="006767FB">
      <w:pPr>
        <w:pStyle w:val="cpPoint"/>
      </w:pPr>
      <w:r w:rsidRPr="00D96636">
        <w:t>Oh,</w:t>
      </w:r>
      <w:r w:rsidR="001D27A3">
        <w:t xml:space="preserve"> </w:t>
      </w:r>
      <w:r w:rsidRPr="00D96636">
        <w:t>yeah</w:t>
      </w:r>
      <w:r w:rsidR="006767FB">
        <w:t>.</w:t>
      </w:r>
    </w:p>
    <w:p w14:paraId="2D55579D" w14:textId="2B0F8899" w:rsidR="006767FB" w:rsidRDefault="006767FB" w:rsidP="006767FB">
      <w:pPr>
        <w:pStyle w:val="cpPoint"/>
      </w:pPr>
      <w:r>
        <w:t>T</w:t>
      </w:r>
      <w:r w:rsidR="00D96636" w:rsidRPr="00D96636">
        <w:t>his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this</w:t>
      </w:r>
      <w:r w:rsidR="001D27A3">
        <w:t xml:space="preserve"> </w:t>
      </w:r>
      <w:r w:rsidRPr="00D96636">
        <w:t>are</w:t>
      </w:r>
      <w:r w:rsidR="001D27A3">
        <w:t xml:space="preserve"> </w:t>
      </w:r>
      <w:r w:rsidR="00D96636" w:rsidRPr="00D96636">
        <w:t>entirely</w:t>
      </w:r>
      <w:r w:rsidR="001D27A3">
        <w:t xml:space="preserve"> </w:t>
      </w:r>
      <w:r w:rsidR="00D96636" w:rsidRPr="00D96636">
        <w:t>alien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anything</w:t>
      </w:r>
      <w:r w:rsidR="001D27A3">
        <w:t xml:space="preserve"> </w:t>
      </w:r>
      <w:r w:rsidR="00D96636" w:rsidRPr="00D96636">
        <w:t>I've</w:t>
      </w:r>
      <w:r w:rsidR="001D27A3">
        <w:t xml:space="preserve"> </w:t>
      </w:r>
      <w:r w:rsidR="00D96636" w:rsidRPr="00D96636">
        <w:t>ever</w:t>
      </w:r>
      <w:r w:rsidR="001D27A3">
        <w:t xml:space="preserve"> </w:t>
      </w:r>
      <w:r w:rsidR="00D96636" w:rsidRPr="00D96636">
        <w:t>seen.</w:t>
      </w:r>
    </w:p>
    <w:p w14:paraId="4E4E1E12" w14:textId="77777777" w:rsidR="006767FB" w:rsidRDefault="006767FB" w:rsidP="006767FB">
      <w:pPr>
        <w:pStyle w:val="cpPoint"/>
        <w:numPr>
          <w:ilvl w:val="0"/>
          <w:numId w:val="0"/>
        </w:numPr>
        <w:ind w:left="1644" w:hanging="360"/>
      </w:pPr>
    </w:p>
    <w:p w14:paraId="056C506C" w14:textId="6CE83283" w:rsidR="006767FB" w:rsidRDefault="00D96636" w:rsidP="006767FB">
      <w:pPr>
        <w:pStyle w:val="cpParagraph"/>
      </w:pPr>
      <w:r w:rsidRPr="00D96636">
        <w:t>This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greatly</w:t>
      </w:r>
      <w:r w:rsidR="001D27A3">
        <w:t xml:space="preserve"> </w:t>
      </w:r>
      <w:r w:rsidRPr="00D96636">
        <w:t>amplified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feature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left</w:t>
      </w:r>
      <w:r w:rsidR="001D27A3">
        <w:t xml:space="preserve"> </w:t>
      </w:r>
      <w:r w:rsidRPr="00D96636">
        <w:t>incomplete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form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partially</w:t>
      </w:r>
      <w:r w:rsidR="001D27A3">
        <w:t xml:space="preserve"> </w:t>
      </w:r>
      <w:r w:rsidRPr="00D96636">
        <w:t>done</w:t>
      </w:r>
      <w:r w:rsidR="001D27A3">
        <w:t xml:space="preserve"> </w:t>
      </w:r>
      <w:r w:rsidRPr="00D96636">
        <w:t>work</w:t>
      </w:r>
      <w:r w:rsidR="006767FB">
        <w:t>.</w:t>
      </w:r>
      <w:r w:rsidR="001D27A3">
        <w:t xml:space="preserve"> </w:t>
      </w:r>
      <w:r w:rsidR="006767FB">
        <w:t>W</w:t>
      </w:r>
      <w:r w:rsidRPr="00D96636">
        <w:t>hether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function</w:t>
      </w:r>
      <w:r w:rsidR="001D27A3">
        <w:t xml:space="preserve"> </w:t>
      </w:r>
      <w:r w:rsidRPr="00D96636">
        <w:t>actually</w:t>
      </w:r>
      <w:r w:rsidR="001D27A3">
        <w:t xml:space="preserve"> </w:t>
      </w:r>
      <w:r w:rsidRPr="00D96636">
        <w:t>works,</w:t>
      </w:r>
      <w:r w:rsidR="001D27A3">
        <w:t xml:space="preserve"> </w:t>
      </w:r>
      <w:r w:rsidRPr="00D96636">
        <w:t>if</w:t>
      </w:r>
      <w:r w:rsidR="001D27A3">
        <w:t xml:space="preserve"> </w:t>
      </w:r>
      <w:r w:rsidRPr="00D96636">
        <w:t>there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no</w:t>
      </w:r>
      <w:r w:rsidR="001D27A3">
        <w:t xml:space="preserve"> </w:t>
      </w:r>
      <w:r w:rsidRPr="00D96636">
        <w:t>test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documentation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whatever</w:t>
      </w:r>
      <w:r w:rsidR="001D27A3">
        <w:t xml:space="preserve"> </w:t>
      </w:r>
      <w:r w:rsidRPr="00D96636">
        <w:t>form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takes,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faced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task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relearning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code,</w:t>
      </w:r>
      <w:r w:rsidR="001D27A3">
        <w:t xml:space="preserve"> </w:t>
      </w:r>
      <w:r w:rsidRPr="00D96636">
        <w:t>our</w:t>
      </w:r>
      <w:r w:rsidR="001D27A3">
        <w:t xml:space="preserve"> </w:t>
      </w:r>
      <w:r w:rsidRPr="00D96636">
        <w:t>next</w:t>
      </w:r>
      <w:r w:rsidR="001D27A3">
        <w:t xml:space="preserve"> </w:t>
      </w:r>
      <w:r w:rsidRPr="00D96636">
        <w:t>form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waste.</w:t>
      </w:r>
    </w:p>
    <w:p w14:paraId="3CAAA153" w14:textId="15A1AD15" w:rsidR="00D96636" w:rsidRPr="00D96636" w:rsidRDefault="00D96636" w:rsidP="006767FB">
      <w:pPr>
        <w:pStyle w:val="cpParagraph"/>
      </w:pPr>
      <w:r w:rsidRPr="00D96636">
        <w:t>Another</w:t>
      </w:r>
      <w:r w:rsidR="001D27A3">
        <w:t xml:space="preserve"> </w:t>
      </w:r>
      <w:r w:rsidRPr="00D96636">
        <w:t>form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relearning</w:t>
      </w:r>
      <w:r w:rsidR="001D27A3">
        <w:t xml:space="preserve"> </w:t>
      </w:r>
      <w:r w:rsidRPr="00D96636">
        <w:t>takes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subject</w:t>
      </w:r>
      <w:r w:rsidR="001D27A3">
        <w:t xml:space="preserve"> </w:t>
      </w:r>
      <w:r w:rsidRPr="00D96636">
        <w:t>matter</w:t>
      </w:r>
      <w:r w:rsidR="001D27A3">
        <w:t xml:space="preserve"> </w:t>
      </w:r>
      <w:r w:rsidRPr="00D96636">
        <w:t>expert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code,</w:t>
      </w:r>
      <w:r w:rsidR="001D27A3">
        <w:t xml:space="preserve"> </w:t>
      </w:r>
      <w:r w:rsidRPr="00D96636">
        <w:t>usually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author</w:t>
      </w:r>
      <w:r w:rsidR="001D27A3">
        <w:t xml:space="preserve"> </w:t>
      </w:r>
      <w:r w:rsidRPr="00D96636">
        <w:t>can't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it</w:t>
      </w:r>
      <w:r w:rsidR="006767FB">
        <w:t>. B</w:t>
      </w:r>
      <w:r w:rsidRPr="00D96636">
        <w:t>ecause</w:t>
      </w:r>
      <w:r w:rsidR="001D27A3">
        <w:t xml:space="preserve"> </w:t>
      </w:r>
      <w:r w:rsidRPr="00D96636">
        <w:t>they're</w:t>
      </w:r>
      <w:r w:rsidR="001D27A3">
        <w:t xml:space="preserve"> </w:t>
      </w:r>
      <w:r w:rsidRPr="00D96636">
        <w:t>either</w:t>
      </w:r>
      <w:r w:rsidR="001D27A3">
        <w:t xml:space="preserve"> </w:t>
      </w:r>
      <w:r w:rsidRPr="00D96636">
        <w:t>working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something</w:t>
      </w:r>
      <w:r w:rsidR="001D27A3">
        <w:t xml:space="preserve"> </w:t>
      </w:r>
      <w:r w:rsidRPr="00D96636">
        <w:t>else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because</w:t>
      </w:r>
      <w:r w:rsidR="001D27A3">
        <w:t xml:space="preserve"> </w:t>
      </w:r>
      <w:r w:rsidRPr="00D96636">
        <w:t>they've</w:t>
      </w:r>
      <w:r w:rsidR="001D27A3">
        <w:t xml:space="preserve"> </w:t>
      </w:r>
      <w:r w:rsidRPr="00D96636">
        <w:t>left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company</w:t>
      </w:r>
      <w:r w:rsidR="006767FB">
        <w:t>. T</w:t>
      </w:r>
      <w:r w:rsidRPr="00D96636">
        <w:t>hat</w:t>
      </w:r>
      <w:r w:rsidR="001D27A3">
        <w:t xml:space="preserve"> </w:t>
      </w:r>
      <w:r w:rsidRPr="00D96636">
        <w:t>leads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next</w:t>
      </w:r>
      <w:r w:rsidR="001D27A3">
        <w:t xml:space="preserve"> </w:t>
      </w:r>
      <w:r w:rsidRPr="00D96636">
        <w:t>form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waste.</w:t>
      </w:r>
    </w:p>
    <w:p w14:paraId="78FBCCD5" w14:textId="6EBD5225" w:rsidR="00D96636" w:rsidRPr="00D96636" w:rsidRDefault="00D96636" w:rsidP="00661CA1">
      <w:pPr>
        <w:pStyle w:val="Heading2"/>
      </w:pPr>
      <w:r w:rsidRPr="00D96636">
        <w:t>Handoffs</w:t>
      </w:r>
    </w:p>
    <w:p w14:paraId="57E4EF4A" w14:textId="77777777" w:rsidR="00EF2059" w:rsidRDefault="00D96636" w:rsidP="006767FB">
      <w:pPr>
        <w:pStyle w:val="cpParagraph"/>
      </w:pPr>
      <w:r w:rsidRPr="00D96636">
        <w:t>I</w:t>
      </w:r>
      <w:r w:rsidR="001D27A3">
        <w:t xml:space="preserve"> </w:t>
      </w:r>
      <w:r w:rsidRPr="00D96636">
        <w:t>worked</w:t>
      </w:r>
      <w:r w:rsidR="001D27A3">
        <w:t xml:space="preserve"> </w:t>
      </w:r>
      <w:r w:rsidRPr="00D96636">
        <w:t>at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company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loved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eight</w:t>
      </w:r>
      <w:r w:rsidR="001D27A3">
        <w:t xml:space="preserve"> </w:t>
      </w:r>
      <w:r w:rsidRPr="00D96636">
        <w:t>years,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decided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time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move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some</w:t>
      </w:r>
      <w:r w:rsidR="001D27A3">
        <w:t xml:space="preserve"> </w:t>
      </w:r>
      <w:r w:rsidRPr="00D96636">
        <w:t>new</w:t>
      </w:r>
      <w:r w:rsidR="001D27A3">
        <w:t xml:space="preserve"> </w:t>
      </w:r>
      <w:r w:rsidRPr="00D96636">
        <w:t>challenges.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number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projects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created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run</w:t>
      </w:r>
      <w:r w:rsidR="001D27A3">
        <w:t xml:space="preserve"> </w:t>
      </w:r>
      <w:r w:rsidRPr="00D96636">
        <w:t>over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years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company,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new</w:t>
      </w:r>
      <w:r w:rsidR="001D27A3">
        <w:t xml:space="preserve"> </w:t>
      </w:r>
      <w:r w:rsidRPr="00D96636">
        <w:t>hire</w:t>
      </w:r>
      <w:r w:rsidR="001D27A3">
        <w:t xml:space="preserve"> </w:t>
      </w:r>
      <w:r w:rsidRPr="00D96636">
        <w:t>who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take</w:t>
      </w:r>
      <w:r w:rsidR="001D27A3">
        <w:t xml:space="preserve"> </w:t>
      </w:r>
      <w:r w:rsidRPr="00D96636">
        <w:t>them</w:t>
      </w:r>
      <w:r w:rsidR="001D27A3">
        <w:t xml:space="preserve"> </w:t>
      </w:r>
      <w:r w:rsidRPr="00D96636">
        <w:t>over</w:t>
      </w:r>
      <w:r w:rsidR="00EF2059">
        <w:t>, a</w:t>
      </w:r>
      <w:r w:rsidRPr="00D96636">
        <w:t>fter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left</w:t>
      </w:r>
      <w:r w:rsidR="00EF2059">
        <w:t>.</w:t>
      </w:r>
    </w:p>
    <w:p w14:paraId="07087782" w14:textId="7A77903A" w:rsidR="00A95A1D" w:rsidRDefault="00D96636" w:rsidP="006767FB">
      <w:pPr>
        <w:pStyle w:val="cpParagraph"/>
      </w:pPr>
      <w:r w:rsidRPr="00D96636">
        <w:t>I</w:t>
      </w:r>
      <w:r w:rsidR="001D27A3">
        <w:t xml:space="preserve"> </w:t>
      </w:r>
      <w:r w:rsidRPr="00D96636">
        <w:t>wrote</w:t>
      </w:r>
      <w:r w:rsidR="001D27A3">
        <w:t xml:space="preserve"> </w:t>
      </w:r>
      <w:r w:rsidRPr="00D96636">
        <w:t>something</w:t>
      </w:r>
      <w:r w:rsidR="001D27A3">
        <w:t xml:space="preserve"> </w:t>
      </w:r>
      <w:r w:rsidRPr="00D96636">
        <w:t>like</w:t>
      </w:r>
      <w:r w:rsidR="001D27A3">
        <w:t xml:space="preserve"> </w:t>
      </w:r>
      <w:r w:rsidRPr="00D96636">
        <w:t>50</w:t>
      </w:r>
      <w:r w:rsidR="001D27A3">
        <w:t xml:space="preserve"> </w:t>
      </w:r>
      <w:r w:rsidRPr="00D96636">
        <w:t>total</w:t>
      </w:r>
      <w:r w:rsidR="001D27A3">
        <w:t xml:space="preserve"> </w:t>
      </w:r>
      <w:r w:rsidRPr="00D96636">
        <w:t>pages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war</w:t>
      </w:r>
      <w:r w:rsidR="001D27A3">
        <w:t xml:space="preserve"> </w:t>
      </w:r>
      <w:r w:rsidRPr="00D96636">
        <w:t>documents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diagrams</w:t>
      </w:r>
      <w:r w:rsidR="001D27A3">
        <w:t xml:space="preserve"> </w:t>
      </w:r>
      <w:r w:rsidRPr="00D96636">
        <w:t>spent</w:t>
      </w:r>
      <w:r w:rsidR="001D27A3">
        <w:t xml:space="preserve"> </w:t>
      </w:r>
      <w:r w:rsidRPr="00D96636">
        <w:t>hours</w:t>
      </w:r>
      <w:r w:rsidR="001D27A3">
        <w:t xml:space="preserve"> </w:t>
      </w:r>
      <w:r w:rsidRPr="00D96636">
        <w:t>documenting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commenting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code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finally</w:t>
      </w:r>
      <w:r w:rsidR="001D27A3">
        <w:t xml:space="preserve"> </w:t>
      </w:r>
      <w:r w:rsidRPr="00D96636">
        <w:t>days</w:t>
      </w:r>
      <w:r w:rsidR="001D27A3">
        <w:t xml:space="preserve"> </w:t>
      </w:r>
      <w:r w:rsidRPr="00D96636">
        <w:t>sitting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new</w:t>
      </w:r>
      <w:r w:rsidR="001D27A3">
        <w:t xml:space="preserve"> </w:t>
      </w:r>
      <w:r w:rsidRPr="00D96636">
        <w:t>guy,</w:t>
      </w:r>
      <w:r w:rsidR="001D27A3">
        <w:t xml:space="preserve"> </w:t>
      </w:r>
      <w:r w:rsidRPr="00D96636">
        <w:t>teaching</w:t>
      </w:r>
      <w:r w:rsidR="001D27A3">
        <w:t xml:space="preserve"> </w:t>
      </w:r>
      <w:r w:rsidRPr="00D96636">
        <w:t>him</w:t>
      </w:r>
      <w:r w:rsidR="001D27A3">
        <w:t xml:space="preserve"> </w:t>
      </w:r>
      <w:r w:rsidRPr="00D96636">
        <w:t>how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run</w:t>
      </w:r>
      <w:r w:rsidR="001D27A3">
        <w:t xml:space="preserve"> </w:t>
      </w:r>
      <w:r w:rsidRPr="00D96636">
        <w:t>this.</w:t>
      </w:r>
    </w:p>
    <w:p w14:paraId="4D928A19" w14:textId="77777777" w:rsidR="00A95A1D" w:rsidRDefault="00D96636" w:rsidP="006767FB">
      <w:pPr>
        <w:pStyle w:val="cpParagraph"/>
      </w:pPr>
      <w:r w:rsidRPr="00D96636">
        <w:t>This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obvious</w:t>
      </w:r>
      <w:r w:rsidR="001D27A3">
        <w:t xml:space="preserve"> </w:t>
      </w:r>
      <w:r w:rsidRPr="00D96636">
        <w:t>form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handoff.</w:t>
      </w:r>
    </w:p>
    <w:p w14:paraId="22122B32" w14:textId="77777777" w:rsidR="00EF2059" w:rsidRDefault="00D96636" w:rsidP="006767FB">
      <w:pPr>
        <w:pStyle w:val="cpParagraph"/>
      </w:pPr>
      <w:r w:rsidRPr="00D96636">
        <w:lastRenderedPageBreak/>
        <w:t>The</w:t>
      </w:r>
      <w:r w:rsidR="001D27A3">
        <w:t xml:space="preserve"> </w:t>
      </w:r>
      <w:r w:rsidRPr="00D96636">
        <w:t>less</w:t>
      </w:r>
      <w:r w:rsidR="001D27A3">
        <w:t xml:space="preserve"> </w:t>
      </w:r>
      <w:r w:rsidRPr="00D96636">
        <w:t>obvious</w:t>
      </w:r>
      <w:r w:rsidR="001D27A3">
        <w:t xml:space="preserve"> </w:t>
      </w:r>
      <w:r w:rsidRPr="00D96636">
        <w:t>form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handoff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game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telephone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arises</w:t>
      </w:r>
      <w:r w:rsidR="001D27A3">
        <w:t xml:space="preserve"> </w:t>
      </w:r>
      <w:r w:rsidRPr="00D96636">
        <w:t>as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customer</w:t>
      </w:r>
      <w:r w:rsidR="001D27A3">
        <w:t xml:space="preserve"> </w:t>
      </w:r>
      <w:r w:rsidRPr="00D96636">
        <w:t>request</w:t>
      </w:r>
      <w:r w:rsidR="001D27A3">
        <w:t xml:space="preserve"> </w:t>
      </w:r>
      <w:r w:rsidRPr="00D96636">
        <w:t>makes</w:t>
      </w:r>
      <w:r w:rsidR="001D27A3">
        <w:t xml:space="preserve"> </w:t>
      </w:r>
      <w:r w:rsidRPr="00D96636">
        <w:t>its</w:t>
      </w:r>
      <w:r w:rsidR="001D27A3">
        <w:t xml:space="preserve"> </w:t>
      </w:r>
      <w:r w:rsidRPr="00D96636">
        <w:t>way</w:t>
      </w:r>
      <w:r w:rsidR="001D27A3">
        <w:t xml:space="preserve"> </w:t>
      </w:r>
      <w:r w:rsidRPr="00D96636">
        <w:t>from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front</w:t>
      </w:r>
      <w:r w:rsidR="001D27A3">
        <w:t xml:space="preserve"> </w:t>
      </w:r>
      <w:r w:rsidRPr="00D96636">
        <w:t>line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communications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consultant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manager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developer</w:t>
      </w:r>
      <w:r w:rsidR="00EF2059">
        <w:t>.</w:t>
      </w:r>
    </w:p>
    <w:p w14:paraId="0C4427D3" w14:textId="19C77FD9" w:rsidR="00A95A1D" w:rsidRDefault="00EF2059" w:rsidP="006767FB">
      <w:pPr>
        <w:pStyle w:val="cpParagraph"/>
      </w:pPr>
      <w:r>
        <w:t>F</w:t>
      </w:r>
      <w:r w:rsidR="00D96636" w:rsidRPr="00D96636">
        <w:t>or</w:t>
      </w:r>
      <w:r w:rsidR="001D27A3">
        <w:t xml:space="preserve"> </w:t>
      </w:r>
      <w:r w:rsidR="00D96636" w:rsidRPr="00D96636">
        <w:t>one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customers</w:t>
      </w:r>
      <w:r>
        <w:t>, w</w:t>
      </w:r>
      <w:r w:rsidR="00D96636" w:rsidRPr="00D96636">
        <w:t>e</w:t>
      </w:r>
      <w:r w:rsidR="001D27A3">
        <w:t xml:space="preserve"> </w:t>
      </w:r>
      <w:r w:rsidR="00D96636" w:rsidRPr="00D96636">
        <w:t>did</w:t>
      </w:r>
      <w:r w:rsidR="001D27A3">
        <w:t xml:space="preserve"> </w:t>
      </w:r>
      <w:r w:rsidR="00D96636" w:rsidRPr="00D96636">
        <w:t>work</w:t>
      </w:r>
      <w:r w:rsidR="001D27A3">
        <w:t xml:space="preserve"> </w:t>
      </w:r>
      <w:r w:rsidR="00D96636" w:rsidRPr="00D96636">
        <w:t>for</w:t>
      </w:r>
      <w:r w:rsidR="001D27A3">
        <w:t xml:space="preserve"> </w:t>
      </w:r>
      <w:r>
        <w:t>a</w:t>
      </w:r>
      <w:r w:rsidR="00D96636" w:rsidRPr="00D96636">
        <w:t>t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company</w:t>
      </w:r>
      <w:r w:rsidR="001D27A3">
        <w:t xml:space="preserve"> </w:t>
      </w:r>
      <w:r w:rsidR="00D96636" w:rsidRPr="00D96636">
        <w:t>we</w:t>
      </w:r>
      <w:r w:rsidR="001D27A3">
        <w:t xml:space="preserve"> </w:t>
      </w:r>
      <w:r w:rsidR="00D96636" w:rsidRPr="00D96636">
        <w:t>also</w:t>
      </w:r>
      <w:r w:rsidR="001D27A3">
        <w:t xml:space="preserve"> </w:t>
      </w:r>
      <w:r w:rsidR="00D96636" w:rsidRPr="00D96636">
        <w:t>offered</w:t>
      </w:r>
      <w:r w:rsidR="001D27A3">
        <w:t xml:space="preserve"> </w:t>
      </w:r>
      <w:r w:rsidR="00D96636" w:rsidRPr="00D96636">
        <w:t>phone</w:t>
      </w:r>
      <w:r w:rsidR="001D27A3">
        <w:t xml:space="preserve"> </w:t>
      </w:r>
      <w:r w:rsidR="00D96636" w:rsidRPr="00D96636">
        <w:t>support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A95A1D">
        <w:t>v</w:t>
      </w:r>
      <w:r w:rsidR="00D96636" w:rsidRPr="00D96636">
        <w:t>ia</w:t>
      </w:r>
      <w:r w:rsidR="001D27A3">
        <w:t xml:space="preserve"> </w:t>
      </w:r>
      <w:r w:rsidR="00D96636" w:rsidRPr="00D96636">
        <w:t>Zendesk.</w:t>
      </w:r>
    </w:p>
    <w:p w14:paraId="020B6794" w14:textId="77777777" w:rsidR="00A95A1D" w:rsidRDefault="00D96636" w:rsidP="006767FB">
      <w:pPr>
        <w:pStyle w:val="cpParagraph"/>
      </w:pPr>
      <w:r w:rsidRPr="00D96636">
        <w:t>We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something</w:t>
      </w:r>
      <w:r w:rsidR="001D27A3">
        <w:t xml:space="preserve"> </w:t>
      </w:r>
      <w:r w:rsidRPr="00D96636">
        <w:t>like</w:t>
      </w:r>
      <w:r w:rsidR="001D27A3">
        <w:t xml:space="preserve"> </w:t>
      </w:r>
      <w:r w:rsidRPr="00D96636">
        <w:t>15</w:t>
      </w:r>
      <w:r w:rsidR="001D27A3">
        <w:t xml:space="preserve"> </w:t>
      </w:r>
      <w:r w:rsidRPr="00D96636">
        <w:t>interns</w:t>
      </w:r>
      <w:r w:rsidR="001D27A3">
        <w:t xml:space="preserve"> </w:t>
      </w:r>
      <w:r w:rsidRPr="00D96636">
        <w:t>fielding</w:t>
      </w:r>
      <w:r w:rsidR="001D27A3">
        <w:t xml:space="preserve"> </w:t>
      </w:r>
      <w:r w:rsidRPr="00D96636">
        <w:t>calls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entering</w:t>
      </w:r>
      <w:r w:rsidR="001D27A3">
        <w:t xml:space="preserve"> </w:t>
      </w:r>
      <w:r w:rsidRPr="00D96636">
        <w:t>data</w:t>
      </w:r>
      <w:r w:rsidR="001D27A3">
        <w:t xml:space="preserve"> </w:t>
      </w:r>
      <w:r w:rsidRPr="00D96636">
        <w:t>into</w:t>
      </w:r>
      <w:r w:rsidR="001D27A3">
        <w:t xml:space="preserve"> </w:t>
      </w:r>
      <w:r w:rsidRPr="00D96636">
        <w:t>our</w:t>
      </w:r>
      <w:r w:rsidR="001D27A3">
        <w:t xml:space="preserve"> </w:t>
      </w:r>
      <w:r w:rsidRPr="00D96636">
        <w:t>support</w:t>
      </w:r>
      <w:r w:rsidR="001D27A3">
        <w:t xml:space="preserve"> </w:t>
      </w:r>
      <w:r w:rsidRPr="00D96636">
        <w:t>system,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these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either</w:t>
      </w:r>
      <w:r w:rsidR="001D27A3">
        <w:t xml:space="preserve"> </w:t>
      </w:r>
      <w:r w:rsidRPr="00D96636">
        <w:t>get</w:t>
      </w:r>
      <w:r w:rsidR="001D27A3">
        <w:t xml:space="preserve"> </w:t>
      </w:r>
      <w:r w:rsidRPr="00D96636">
        <w:t>handled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admin</w:t>
      </w:r>
      <w:r w:rsidR="001D27A3">
        <w:t xml:space="preserve"> </w:t>
      </w:r>
      <w:r w:rsidRPr="00D96636">
        <w:t>tools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created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land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my</w:t>
      </w:r>
      <w:r w:rsidR="001D27A3">
        <w:t xml:space="preserve"> </w:t>
      </w:r>
      <w:r w:rsidRPr="00D96636">
        <w:t>plate.</w:t>
      </w:r>
    </w:p>
    <w:p w14:paraId="77F8D365" w14:textId="07726A1E" w:rsidR="00A95A1D" w:rsidRDefault="00D96636" w:rsidP="006767FB">
      <w:pPr>
        <w:pStyle w:val="cpParagraph"/>
      </w:pPr>
      <w:r w:rsidRPr="00D96636">
        <w:t>By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time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landed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my</w:t>
      </w:r>
      <w:r w:rsidR="001D27A3">
        <w:t xml:space="preserve"> </w:t>
      </w:r>
      <w:r w:rsidRPr="00D96636">
        <w:t>plate,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almost</w:t>
      </w:r>
      <w:r w:rsidR="001D27A3">
        <w:t xml:space="preserve"> </w:t>
      </w:r>
      <w:r w:rsidRPr="00D96636">
        <w:t>always</w:t>
      </w:r>
      <w:r w:rsidR="001D27A3">
        <w:t xml:space="preserve"> </w:t>
      </w:r>
      <w:r w:rsidRPr="00D96636">
        <w:t>simply</w:t>
      </w:r>
      <w:r w:rsidR="001D27A3">
        <w:t xml:space="preserve"> </w:t>
      </w:r>
      <w:r w:rsidRPr="00D96636">
        <w:t>picked</w:t>
      </w:r>
      <w:r w:rsidR="001D27A3">
        <w:t xml:space="preserve"> </w:t>
      </w:r>
      <w:r w:rsidRPr="00D96636">
        <w:t>up</w:t>
      </w:r>
      <w:r w:rsidR="001D27A3">
        <w:t xml:space="preserve"> </w:t>
      </w:r>
      <w:r w:rsidRPr="00D96636">
        <w:t>my</w:t>
      </w:r>
      <w:r w:rsidR="001D27A3">
        <w:t xml:space="preserve"> </w:t>
      </w:r>
      <w:r w:rsidRPr="00D96636">
        <w:t>phone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called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customer</w:t>
      </w:r>
      <w:r w:rsidR="001D27A3">
        <w:t xml:space="preserve"> </w:t>
      </w:r>
      <w:r w:rsidRPr="00D96636">
        <w:t>directly</w:t>
      </w:r>
      <w:r w:rsidR="00EF2059">
        <w:t>. S</w:t>
      </w:r>
      <w:r w:rsidRPr="00D96636">
        <w:t>omething</w:t>
      </w:r>
      <w:r w:rsidR="001D27A3">
        <w:t xml:space="preserve"> </w:t>
      </w:r>
      <w:r w:rsidRPr="00D96636">
        <w:t>which</w:t>
      </w:r>
      <w:r w:rsidR="001D27A3">
        <w:t xml:space="preserve"> </w:t>
      </w:r>
      <w:r w:rsidRPr="00D96636">
        <w:t>never</w:t>
      </w:r>
      <w:r w:rsidR="001D27A3">
        <w:t xml:space="preserve"> </w:t>
      </w:r>
      <w:r w:rsidRPr="00D96636">
        <w:t>fail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surprise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customer.</w:t>
      </w:r>
    </w:p>
    <w:p w14:paraId="667DDD03" w14:textId="77777777" w:rsidR="00EF2059" w:rsidRDefault="00D96636" w:rsidP="006767FB">
      <w:pPr>
        <w:pStyle w:val="cpParagraph"/>
      </w:pPr>
      <w:r w:rsidRPr="00D96636">
        <w:t>The</w:t>
      </w:r>
      <w:r w:rsidR="001D27A3">
        <w:t xml:space="preserve"> </w:t>
      </w:r>
      <w:r w:rsidRPr="00D96636">
        <w:t>alternative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me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go</w:t>
      </w:r>
      <w:r w:rsidR="001D27A3">
        <w:t xml:space="preserve"> </w:t>
      </w:r>
      <w:r w:rsidRPr="00D96636">
        <w:t>back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my</w:t>
      </w:r>
      <w:r w:rsidR="001D27A3">
        <w:t xml:space="preserve"> </w:t>
      </w:r>
      <w:r w:rsidRPr="00D96636">
        <w:t>manager,</w:t>
      </w:r>
      <w:r w:rsidR="001D27A3">
        <w:t xml:space="preserve"> </w:t>
      </w:r>
      <w:r w:rsidRPr="00D96636">
        <w:t>who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talk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intern</w:t>
      </w:r>
      <w:r w:rsidR="001D27A3">
        <w:t xml:space="preserve"> </w:t>
      </w:r>
      <w:r w:rsidRPr="00D96636">
        <w:t>who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probably</w:t>
      </w:r>
      <w:r w:rsidR="001D27A3">
        <w:t xml:space="preserve"> </w:t>
      </w:r>
      <w:r w:rsidR="00A95A1D" w:rsidRPr="00D96636">
        <w:t>email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customer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problem</w:t>
      </w:r>
      <w:r w:rsidR="00A95A1D">
        <w:t>, only f</w:t>
      </w:r>
      <w:r w:rsidRPr="00D96636">
        <w:t>or</w:t>
      </w:r>
      <w:r w:rsidR="001D27A3">
        <w:t xml:space="preserve"> </w:t>
      </w:r>
      <w:r w:rsidRPr="00D96636">
        <w:t>all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information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its</w:t>
      </w:r>
      <w:r w:rsidR="001D27A3">
        <w:t xml:space="preserve"> </w:t>
      </w:r>
      <w:r w:rsidRPr="00D96636">
        <w:t>way</w:t>
      </w:r>
      <w:r w:rsidR="001D27A3">
        <w:t xml:space="preserve"> </w:t>
      </w:r>
      <w:r w:rsidRPr="00D96636">
        <w:t>back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me</w:t>
      </w:r>
      <w:r w:rsidR="001D27A3">
        <w:t xml:space="preserve"> </w:t>
      </w:r>
      <w:r w:rsidRPr="00D96636">
        <w:t>eventually</w:t>
      </w:r>
      <w:r w:rsidR="00EF2059">
        <w:t>.</w:t>
      </w:r>
    </w:p>
    <w:p w14:paraId="00EF1954" w14:textId="77777777" w:rsidR="00EF2059" w:rsidRDefault="00EF2059" w:rsidP="006767FB">
      <w:pPr>
        <w:pStyle w:val="cpParagraph"/>
      </w:pPr>
      <w:r>
        <w:t>T</w:t>
      </w:r>
      <w:r w:rsidR="00D96636" w:rsidRPr="00D96636">
        <w:t>o</w:t>
      </w:r>
      <w:r w:rsidR="001D27A3">
        <w:t xml:space="preserve"> </w:t>
      </w:r>
      <w:r w:rsidR="00D96636" w:rsidRPr="00D96636">
        <w:t>wrap</w:t>
      </w:r>
      <w:r w:rsidR="001D27A3">
        <w:t xml:space="preserve"> </w:t>
      </w:r>
      <w:r w:rsidR="00D96636" w:rsidRPr="00D96636">
        <w:t>up</w:t>
      </w:r>
      <w:r w:rsidR="001D27A3">
        <w:t xml:space="preserve"> </w:t>
      </w:r>
      <w:r w:rsidR="00D96636" w:rsidRPr="00D96636">
        <w:t>handoffs</w:t>
      </w:r>
      <w:r w:rsidR="00A95A1D">
        <w:t>.</w:t>
      </w:r>
      <w:r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new</w:t>
      </w:r>
      <w:r w:rsidR="001D27A3">
        <w:t xml:space="preserve"> </w:t>
      </w:r>
      <w:r w:rsidR="00D96636" w:rsidRPr="00D96636">
        <w:t>hire</w:t>
      </w:r>
      <w:r w:rsidR="001D27A3">
        <w:t xml:space="preserve"> </w:t>
      </w:r>
      <w:r w:rsidR="00D96636" w:rsidRPr="00D96636">
        <w:t>left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company</w:t>
      </w:r>
      <w:r w:rsidR="001D27A3">
        <w:t xml:space="preserve"> </w:t>
      </w:r>
      <w:r w:rsidR="00D96636" w:rsidRPr="00D96636">
        <w:t>about</w:t>
      </w:r>
      <w:r w:rsidR="001D27A3">
        <w:t xml:space="preserve"> </w:t>
      </w:r>
      <w:r w:rsidR="00D96636" w:rsidRPr="00D96636">
        <w:t>two</w:t>
      </w:r>
      <w:r w:rsidR="001D27A3">
        <w:t xml:space="preserve"> </w:t>
      </w:r>
      <w:r w:rsidR="00D96636" w:rsidRPr="00D96636">
        <w:t>months</w:t>
      </w:r>
      <w:r w:rsidR="001D27A3">
        <w:t xml:space="preserve"> </w:t>
      </w:r>
      <w:r w:rsidR="00D96636" w:rsidRPr="00D96636">
        <w:t>after</w:t>
      </w:r>
      <w:r w:rsidR="001D27A3">
        <w:t xml:space="preserve"> </w:t>
      </w:r>
      <w:r w:rsidR="00D96636" w:rsidRPr="00D96636">
        <w:t>I</w:t>
      </w:r>
      <w:r w:rsidR="001D27A3">
        <w:t xml:space="preserve"> </w:t>
      </w:r>
      <w:r w:rsidR="00D96636" w:rsidRPr="00D96636">
        <w:t>did</w:t>
      </w:r>
      <w:r>
        <w:t>. A</w:t>
      </w:r>
      <w:r w:rsidR="001D27A3">
        <w:t xml:space="preserve"> </w:t>
      </w:r>
      <w:r w:rsidR="00D96636" w:rsidRPr="00D96636">
        <w:t>circumstance</w:t>
      </w:r>
      <w:r w:rsidR="001D27A3">
        <w:t xml:space="preserve"> </w:t>
      </w:r>
      <w:r w:rsidR="00D96636" w:rsidRPr="00D96636">
        <w:t>probably</w:t>
      </w:r>
      <w:r w:rsidR="001D27A3">
        <w:t xml:space="preserve"> </w:t>
      </w:r>
      <w:r w:rsidR="00D96636" w:rsidRPr="00D96636">
        <w:t>not</w:t>
      </w:r>
      <w:r w:rsidR="001D27A3">
        <w:t xml:space="preserve"> </w:t>
      </w:r>
      <w:r w:rsidR="00D96636" w:rsidRPr="00D96636">
        <w:t>entirely</w:t>
      </w:r>
      <w:r w:rsidR="001D27A3">
        <w:t xml:space="preserve"> </w:t>
      </w:r>
      <w:r w:rsidR="00D96636" w:rsidRPr="00D96636">
        <w:t>unrelated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my</w:t>
      </w:r>
      <w:r w:rsidR="001D27A3">
        <w:t xml:space="preserve"> </w:t>
      </w:r>
      <w:r w:rsidR="00D96636" w:rsidRPr="00D96636">
        <w:t>departure.</w:t>
      </w:r>
      <w:r w:rsidR="001D27A3">
        <w:t xml:space="preserve"> </w:t>
      </w:r>
      <w:r w:rsidR="00D96636" w:rsidRPr="00D96636">
        <w:t>He</w:t>
      </w:r>
      <w:r w:rsidR="001D27A3">
        <w:t xml:space="preserve"> </w:t>
      </w:r>
      <w:r w:rsidR="00D96636" w:rsidRPr="00D96636">
        <w:t>did</w:t>
      </w:r>
      <w:r w:rsidR="001D27A3">
        <w:t xml:space="preserve"> </w:t>
      </w:r>
      <w:r w:rsidR="00D96636" w:rsidRPr="00D96636">
        <w:t>his</w:t>
      </w:r>
      <w:r w:rsidR="001D27A3">
        <w:t xml:space="preserve"> </w:t>
      </w:r>
      <w:r w:rsidR="00D96636" w:rsidRPr="00D96636">
        <w:t>best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hand</w:t>
      </w:r>
      <w:r w:rsidR="001D27A3">
        <w:t xml:space="preserve"> </w:t>
      </w:r>
      <w:r w:rsidR="00D96636" w:rsidRPr="00D96636">
        <w:t>off</w:t>
      </w:r>
      <w:r w:rsidR="001D27A3">
        <w:t xml:space="preserve"> </w:t>
      </w:r>
      <w:r w:rsidR="00D96636" w:rsidRPr="00D96636">
        <w:t>these</w:t>
      </w:r>
      <w:r w:rsidR="001D27A3">
        <w:t xml:space="preserve"> </w:t>
      </w:r>
      <w:r w:rsidR="00D96636" w:rsidRPr="00D96636">
        <w:t>systems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another</w:t>
      </w:r>
      <w:r w:rsidR="001D27A3">
        <w:t xml:space="preserve"> </w:t>
      </w:r>
      <w:r w:rsidR="00D96636" w:rsidRPr="00D96636">
        <w:t>developer,</w:t>
      </w:r>
      <w:r w:rsidR="001D27A3">
        <w:t xml:space="preserve"> </w:t>
      </w:r>
      <w:r w:rsidR="00D96636" w:rsidRPr="00D96636">
        <w:t>but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game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telephone</w:t>
      </w:r>
      <w:r w:rsidR="001D27A3">
        <w:t xml:space="preserve"> </w:t>
      </w:r>
      <w:r w:rsidR="00D96636" w:rsidRPr="00D96636">
        <w:t>had</w:t>
      </w:r>
      <w:r w:rsidR="001D27A3">
        <w:t xml:space="preserve"> </w:t>
      </w:r>
      <w:r w:rsidR="00D96636" w:rsidRPr="00D96636">
        <w:t>taken</w:t>
      </w:r>
      <w:r w:rsidR="001D27A3">
        <w:t xml:space="preserve"> </w:t>
      </w:r>
      <w:r w:rsidR="00D96636" w:rsidRPr="00D96636">
        <w:t>its</w:t>
      </w:r>
      <w:r w:rsidR="001D27A3">
        <w:t xml:space="preserve"> </w:t>
      </w:r>
      <w:r w:rsidR="00D96636" w:rsidRPr="00D96636">
        <w:t>toll,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ultimately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company</w:t>
      </w:r>
      <w:r w:rsidR="001D27A3">
        <w:t xml:space="preserve"> </w:t>
      </w:r>
      <w:r w:rsidR="00D96636" w:rsidRPr="00D96636">
        <w:t>lost</w:t>
      </w:r>
      <w:r w:rsidR="001D27A3">
        <w:t xml:space="preserve"> </w:t>
      </w:r>
      <w:r w:rsidR="00D96636" w:rsidRPr="00D96636">
        <w:t>those</w:t>
      </w:r>
      <w:r w:rsidR="001D27A3">
        <w:t xml:space="preserve"> </w:t>
      </w:r>
      <w:r w:rsidR="00D96636" w:rsidRPr="00D96636">
        <w:t>multi</w:t>
      </w:r>
      <w:r w:rsidR="00A95A1D">
        <w:t>-</w:t>
      </w:r>
      <w:r w:rsidR="00D96636" w:rsidRPr="00D96636">
        <w:t>year</w:t>
      </w:r>
      <w:r w:rsidR="001D27A3">
        <w:t xml:space="preserve"> </w:t>
      </w:r>
      <w:r w:rsidR="00D96636" w:rsidRPr="00D96636">
        <w:t>projects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had</w:t>
      </w:r>
      <w:r w:rsidR="001D27A3">
        <w:t xml:space="preserve"> </w:t>
      </w:r>
      <w:r w:rsidR="00D96636" w:rsidRPr="00D96636">
        <w:t>been</w:t>
      </w:r>
      <w:r w:rsidR="001D27A3">
        <w:t xml:space="preserve"> </w:t>
      </w:r>
      <w:r w:rsidR="00D96636" w:rsidRPr="00D96636">
        <w:t>my</w:t>
      </w:r>
      <w:r w:rsidR="001D27A3">
        <w:t xml:space="preserve"> </w:t>
      </w:r>
      <w:r w:rsidR="00D96636" w:rsidRPr="00D96636">
        <w:t>work</w:t>
      </w:r>
      <w:r>
        <w:t>, w</w:t>
      </w:r>
      <w:r w:rsidR="00D96636" w:rsidRPr="00D96636">
        <w:t>hile</w:t>
      </w:r>
      <w:r w:rsidR="001D27A3">
        <w:t xml:space="preserve"> </w:t>
      </w:r>
      <w:r w:rsidR="00D96636" w:rsidRPr="00D96636">
        <w:t>I</w:t>
      </w:r>
      <w:r w:rsidR="001D27A3">
        <w:t xml:space="preserve"> </w:t>
      </w:r>
      <w:r w:rsidR="00D96636" w:rsidRPr="00D96636">
        <w:t>was</w:t>
      </w:r>
      <w:r w:rsidR="001D27A3">
        <w:t xml:space="preserve"> </w:t>
      </w:r>
      <w:r w:rsidR="00D96636" w:rsidRPr="00D96636">
        <w:t>there</w:t>
      </w:r>
      <w:r>
        <w:t>.</w:t>
      </w:r>
    </w:p>
    <w:p w14:paraId="6EEE05DB" w14:textId="1B56F43C" w:rsidR="00D96636" w:rsidRPr="00D96636" w:rsidRDefault="00EF2059" w:rsidP="006767FB">
      <w:pPr>
        <w:pStyle w:val="cpParagraph"/>
      </w:pPr>
      <w:r>
        <w:t>T</w:t>
      </w:r>
      <w:r w:rsidR="00D96636" w:rsidRPr="00D96636">
        <w:t>hose</w:t>
      </w:r>
      <w:r w:rsidR="001D27A3">
        <w:t xml:space="preserve"> </w:t>
      </w:r>
      <w:r w:rsidR="00D96636" w:rsidRPr="00D96636">
        <w:t>projects</w:t>
      </w:r>
      <w:r w:rsidR="001D27A3">
        <w:t xml:space="preserve"> </w:t>
      </w:r>
      <w:r w:rsidR="00D96636" w:rsidRPr="00D96636">
        <w:t>fell</w:t>
      </w:r>
      <w:r w:rsidR="001D27A3">
        <w:t xml:space="preserve"> </w:t>
      </w:r>
      <w:r w:rsidR="00D96636" w:rsidRPr="00D96636">
        <w:t>victim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waste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handoffs.</w:t>
      </w:r>
    </w:p>
    <w:p w14:paraId="3C6393C7" w14:textId="798406BB" w:rsidR="00D96636" w:rsidRPr="00D96636" w:rsidRDefault="00D96636" w:rsidP="00661CA1">
      <w:pPr>
        <w:pStyle w:val="Heading2"/>
      </w:pPr>
      <w:r w:rsidRPr="00D96636">
        <w:t>Task</w:t>
      </w:r>
      <w:r w:rsidR="001D27A3">
        <w:t xml:space="preserve"> </w:t>
      </w:r>
      <w:r w:rsidRPr="00D96636">
        <w:t>Switching</w:t>
      </w:r>
    </w:p>
    <w:p w14:paraId="46F49F8C" w14:textId="77777777" w:rsidR="002648AA" w:rsidRDefault="002648AA" w:rsidP="002648AA">
      <w:pPr>
        <w:pStyle w:val="cpParagraph"/>
      </w:pPr>
      <w:r>
        <w:t>N</w:t>
      </w:r>
      <w:r w:rsidR="00D96636" w:rsidRPr="00D96636">
        <w:t>obody</w:t>
      </w:r>
      <w:r w:rsidR="001D27A3">
        <w:t xml:space="preserve"> </w:t>
      </w:r>
      <w:r w:rsidR="00D96636" w:rsidRPr="00D96636">
        <w:t>can</w:t>
      </w:r>
      <w:r w:rsidR="001D27A3">
        <w:t xml:space="preserve"> </w:t>
      </w:r>
      <w:r w:rsidR="00D96636" w:rsidRPr="00D96636">
        <w:t>multi</w:t>
      </w:r>
      <w:r w:rsidR="001D27A3">
        <w:t xml:space="preserve"> </w:t>
      </w:r>
      <w:r w:rsidR="00D96636" w:rsidRPr="00D96636">
        <w:t>task,</w:t>
      </w:r>
      <w:r w:rsidR="001D27A3">
        <w:t xml:space="preserve"> </w:t>
      </w:r>
      <w:r w:rsidR="00D96636" w:rsidRPr="00D96636">
        <w:t>at</w:t>
      </w:r>
      <w:r w:rsidR="001D27A3">
        <w:t xml:space="preserve"> </w:t>
      </w:r>
      <w:r w:rsidR="00D96636" w:rsidRPr="00D96636">
        <w:t>least</w:t>
      </w:r>
      <w:r w:rsidR="001D27A3">
        <w:t xml:space="preserve"> </w:t>
      </w:r>
      <w:r w:rsidR="00D96636" w:rsidRPr="00D96636">
        <w:t>not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context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software</w:t>
      </w:r>
      <w:r w:rsidR="001D27A3">
        <w:t xml:space="preserve"> </w:t>
      </w:r>
      <w:r w:rsidR="00D96636" w:rsidRPr="00D96636">
        <w:t>work.</w:t>
      </w:r>
      <w:r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neuroscientists</w:t>
      </w:r>
      <w:r w:rsidR="001D27A3">
        <w:t xml:space="preserve"> </w:t>
      </w:r>
      <w:r w:rsidR="00D96636" w:rsidRPr="00D96636">
        <w:t>answered</w:t>
      </w:r>
      <w:r w:rsidR="001D27A3">
        <w:t xml:space="preserve"> </w:t>
      </w:r>
      <w:r w:rsidR="00D96636" w:rsidRPr="00D96636">
        <w:t>this</w:t>
      </w:r>
      <w:r w:rsidR="001D27A3">
        <w:t xml:space="preserve"> </w:t>
      </w:r>
      <w:r w:rsidR="00D96636" w:rsidRPr="00D96636">
        <w:t>question</w:t>
      </w:r>
      <w:r w:rsidR="001D27A3">
        <w:t xml:space="preserve"> </w:t>
      </w:r>
      <w:r w:rsidR="00D96636" w:rsidRPr="00D96636">
        <w:t>definitively.</w:t>
      </w:r>
    </w:p>
    <w:p w14:paraId="61C3E677" w14:textId="77777777" w:rsidR="006E463F" w:rsidRDefault="00D96636" w:rsidP="002648AA">
      <w:pPr>
        <w:pStyle w:val="cpParagraph"/>
      </w:pPr>
      <w:r w:rsidRPr="00D96636">
        <w:t>Let</w:t>
      </w:r>
      <w:r w:rsidR="001D27A3">
        <w:t xml:space="preserve"> </w:t>
      </w:r>
      <w:r w:rsidRPr="00D96636">
        <w:t>me</w:t>
      </w:r>
      <w:r w:rsidR="001D27A3">
        <w:t xml:space="preserve"> </w:t>
      </w:r>
      <w:r w:rsidRPr="00D96636">
        <w:t>put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finer</w:t>
      </w:r>
      <w:r w:rsidR="001D27A3">
        <w:t xml:space="preserve"> </w:t>
      </w:r>
      <w:r w:rsidRPr="00D96636">
        <w:t>definition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so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it's</w:t>
      </w:r>
      <w:r w:rsidR="001D27A3">
        <w:t xml:space="preserve"> </w:t>
      </w:r>
      <w:r w:rsidRPr="00D96636">
        <w:t>clear</w:t>
      </w:r>
      <w:r w:rsidR="006E463F">
        <w:t>.</w:t>
      </w:r>
    </w:p>
    <w:p w14:paraId="20466468" w14:textId="77777777" w:rsidR="006E463F" w:rsidRDefault="006E463F" w:rsidP="002648AA">
      <w:pPr>
        <w:pStyle w:val="cpParagraph"/>
      </w:pPr>
      <w:r>
        <w:t>W</w:t>
      </w:r>
      <w:r w:rsidR="00D96636" w:rsidRPr="00D96636">
        <w:t>hen</w:t>
      </w:r>
      <w:r w:rsidR="001D27A3">
        <w:t xml:space="preserve"> </w:t>
      </w:r>
      <w:r w:rsidR="00D96636" w:rsidRPr="00D96636">
        <w:t>I</w:t>
      </w:r>
      <w:r w:rsidR="001D27A3">
        <w:t xml:space="preserve"> </w:t>
      </w:r>
      <w:r w:rsidR="00D96636" w:rsidRPr="00D96636">
        <w:t>say</w:t>
      </w:r>
      <w:r w:rsidR="001D27A3">
        <w:t xml:space="preserve"> </w:t>
      </w:r>
      <w:r>
        <w:t>‘</w:t>
      </w:r>
      <w:r w:rsidR="00D96636" w:rsidRPr="00D96636">
        <w:t>nobody</w:t>
      </w:r>
      <w:r w:rsidR="001D27A3">
        <w:t xml:space="preserve"> </w:t>
      </w:r>
      <w:r w:rsidR="00D96636" w:rsidRPr="00D96636">
        <w:t>can</w:t>
      </w:r>
      <w:r w:rsidR="001D27A3">
        <w:t xml:space="preserve"> </w:t>
      </w:r>
      <w:r w:rsidR="00D96636" w:rsidRPr="00D96636">
        <w:t>multi</w:t>
      </w:r>
      <w:r w:rsidR="001D27A3">
        <w:t xml:space="preserve"> </w:t>
      </w:r>
      <w:r w:rsidR="00D96636" w:rsidRPr="00D96636">
        <w:t>task</w:t>
      </w:r>
      <w:r>
        <w:t xml:space="preserve">’, </w:t>
      </w:r>
      <w:r w:rsidR="00D96636" w:rsidRPr="00D96636">
        <w:t>I</w:t>
      </w:r>
      <w:r w:rsidR="001D27A3">
        <w:t xml:space="preserve"> </w:t>
      </w:r>
      <w:r w:rsidR="00D96636" w:rsidRPr="00D96636">
        <w:t>mean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when</w:t>
      </w:r>
      <w:r w:rsidR="001D27A3">
        <w:t xml:space="preserve"> </w:t>
      </w:r>
      <w:r w:rsidR="00D96636" w:rsidRPr="00D96636">
        <w:t>we</w:t>
      </w:r>
      <w:r w:rsidR="001D27A3">
        <w:t xml:space="preserve"> </w:t>
      </w:r>
      <w:r w:rsidR="00D96636" w:rsidRPr="00D96636">
        <w:t>add</w:t>
      </w:r>
      <w:r w:rsidR="001D27A3">
        <w:t xml:space="preserve"> </w:t>
      </w:r>
      <w:r w:rsidR="00D96636" w:rsidRPr="00D96636">
        <w:t>up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time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complete</w:t>
      </w:r>
      <w:r w:rsidR="001D27A3">
        <w:t xml:space="preserve"> </w:t>
      </w:r>
      <w:r w:rsidR="00D96636" w:rsidRPr="00D96636">
        <w:t>t</w:t>
      </w:r>
      <w:r>
        <w:t>w</w:t>
      </w:r>
      <w:r w:rsidR="00D96636" w:rsidRPr="00D96636">
        <w:t>o</w:t>
      </w:r>
      <w:r w:rsidR="001D27A3">
        <w:t xml:space="preserve"> </w:t>
      </w:r>
      <w:r w:rsidR="00D96636" w:rsidRPr="00D96636">
        <w:t>programming</w:t>
      </w:r>
      <w:r w:rsidR="001D27A3">
        <w:t xml:space="preserve"> </w:t>
      </w:r>
      <w:r w:rsidR="00D96636" w:rsidRPr="00D96636">
        <w:t>task</w:t>
      </w:r>
      <w:r>
        <w:t xml:space="preserve">s, the </w:t>
      </w:r>
      <w:r w:rsidR="00D96636" w:rsidRPr="00D96636">
        <w:t>s</w:t>
      </w:r>
      <w:r>
        <w:t>um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those</w:t>
      </w:r>
      <w:r w:rsidR="001D27A3">
        <w:t xml:space="preserve"> </w:t>
      </w:r>
      <w:r w:rsidR="00D96636" w:rsidRPr="00D96636">
        <w:t>times</w:t>
      </w:r>
      <w:r w:rsidR="001D27A3">
        <w:t xml:space="preserve"> </w:t>
      </w:r>
      <w:r w:rsidR="00D96636" w:rsidRPr="00D96636">
        <w:t>will</w:t>
      </w:r>
      <w:r w:rsidR="001D27A3">
        <w:t xml:space="preserve"> </w:t>
      </w:r>
      <w:r w:rsidR="00D96636" w:rsidRPr="00D96636">
        <w:t>almost</w:t>
      </w:r>
      <w:r w:rsidR="001D27A3">
        <w:t xml:space="preserve"> </w:t>
      </w:r>
      <w:r w:rsidR="00D96636" w:rsidRPr="00D96636">
        <w:t>always</w:t>
      </w:r>
      <w:r w:rsidR="001D27A3">
        <w:t xml:space="preserve"> </w:t>
      </w:r>
      <w:r w:rsidR="00D96636" w:rsidRPr="00D96636">
        <w:t>be</w:t>
      </w:r>
      <w:r w:rsidR="001D27A3">
        <w:t xml:space="preserve"> </w:t>
      </w:r>
      <w:r w:rsidR="00D96636" w:rsidRPr="00D96636">
        <w:t>smaller</w:t>
      </w:r>
      <w:r w:rsidR="001D27A3">
        <w:t xml:space="preserve"> </w:t>
      </w:r>
      <w:r w:rsidR="00D96636" w:rsidRPr="00D96636">
        <w:t>if</w:t>
      </w:r>
      <w:r w:rsidR="001D27A3">
        <w:t xml:space="preserve"> </w:t>
      </w:r>
      <w:r w:rsidR="00D96636" w:rsidRPr="00D96636">
        <w:t>they're</w:t>
      </w:r>
      <w:r w:rsidR="001D27A3">
        <w:t xml:space="preserve"> </w:t>
      </w:r>
      <w:r w:rsidR="00D96636" w:rsidRPr="00D96636">
        <w:t>performed</w:t>
      </w:r>
      <w:r w:rsidR="001D27A3">
        <w:t xml:space="preserve"> </w:t>
      </w:r>
      <w:r w:rsidR="00D96636" w:rsidRPr="00D96636">
        <w:t>serially</w:t>
      </w:r>
      <w:r w:rsidR="001D27A3">
        <w:t xml:space="preserve"> </w:t>
      </w:r>
      <w:r w:rsidR="00D96636" w:rsidRPr="00D96636">
        <w:t>instead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with</w:t>
      </w:r>
      <w:r w:rsidR="001D27A3">
        <w:t xml:space="preserve"> </w:t>
      </w:r>
      <w:r w:rsidR="00D96636" w:rsidRPr="00D96636">
        <w:t>task</w:t>
      </w:r>
      <w:r w:rsidR="001D27A3">
        <w:t xml:space="preserve"> </w:t>
      </w:r>
      <w:r w:rsidR="00D96636" w:rsidRPr="00D96636">
        <w:t>switching</w:t>
      </w:r>
      <w:r w:rsidR="001D27A3">
        <w:t xml:space="preserve"> </w:t>
      </w:r>
      <w:r w:rsidR="00D96636" w:rsidRPr="00D96636">
        <w:t>back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forth</w:t>
      </w:r>
      <w:r w:rsidR="001D27A3">
        <w:t xml:space="preserve"> </w:t>
      </w:r>
      <w:r w:rsidR="00D96636" w:rsidRPr="00D96636">
        <w:t>between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two</w:t>
      </w:r>
      <w:r>
        <w:t>.</w:t>
      </w:r>
    </w:p>
    <w:p w14:paraId="10AF64E7" w14:textId="77777777" w:rsidR="006E463F" w:rsidRDefault="006E463F" w:rsidP="002648AA">
      <w:pPr>
        <w:pStyle w:val="cpParagraph"/>
      </w:pPr>
      <w:r>
        <w:t>A</w:t>
      </w:r>
      <w:r w:rsidR="00D96636" w:rsidRPr="00D96636">
        <w:t>necdotally,</w:t>
      </w:r>
      <w:r w:rsidR="001D27A3">
        <w:t xml:space="preserve"> </w:t>
      </w:r>
      <w:r w:rsidR="00D96636" w:rsidRPr="00D96636">
        <w:t>about</w:t>
      </w:r>
      <w:r>
        <w:t xml:space="preserve"> t</w:t>
      </w:r>
      <w:r w:rsidR="00D96636" w:rsidRPr="00D96636">
        <w:t>he</w:t>
      </w:r>
      <w:r w:rsidR="001D27A3">
        <w:t xml:space="preserve"> </w:t>
      </w:r>
      <w:r w:rsidR="00D96636" w:rsidRPr="00D96636">
        <w:t>only</w:t>
      </w:r>
      <w:r w:rsidR="001D27A3">
        <w:t xml:space="preserve"> </w:t>
      </w:r>
      <w:r w:rsidR="00D96636" w:rsidRPr="00D96636">
        <w:t>thing</w:t>
      </w:r>
      <w:r w:rsidR="001D27A3">
        <w:t xml:space="preserve"> </w:t>
      </w:r>
      <w:r w:rsidR="00D96636" w:rsidRPr="00D96636">
        <w:t>I</w:t>
      </w:r>
      <w:r w:rsidR="001D27A3">
        <w:t xml:space="preserve"> </w:t>
      </w:r>
      <w:r w:rsidR="00D96636" w:rsidRPr="00D96636">
        <w:t>allow</w:t>
      </w:r>
      <w:r w:rsidR="001D27A3">
        <w:t xml:space="preserve"> </w:t>
      </w:r>
      <w:r w:rsidR="00D96636" w:rsidRPr="00D96636">
        <w:t>myself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multi</w:t>
      </w:r>
      <w:r w:rsidR="001D27A3">
        <w:t xml:space="preserve"> </w:t>
      </w:r>
      <w:r w:rsidR="00D96636" w:rsidRPr="00D96636">
        <w:t>task</w:t>
      </w:r>
      <w:r w:rsidR="001D27A3">
        <w:t xml:space="preserve"> </w:t>
      </w:r>
      <w:r w:rsidR="00D96636" w:rsidRPr="00D96636">
        <w:t>with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audiobooks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exercise.</w:t>
      </w:r>
    </w:p>
    <w:p w14:paraId="2FCC94F8" w14:textId="77777777" w:rsidR="006E463F" w:rsidRDefault="00D96636" w:rsidP="002648AA">
      <w:pPr>
        <w:pStyle w:val="cpParagraph"/>
      </w:pPr>
      <w:r w:rsidRPr="00D96636">
        <w:t>And</w:t>
      </w:r>
      <w:r w:rsidR="001D27A3">
        <w:t xml:space="preserve"> </w:t>
      </w:r>
      <w:r w:rsidRPr="00D96636">
        <w:t>even</w:t>
      </w:r>
      <w:r w:rsidR="001D27A3">
        <w:t xml:space="preserve"> </w:t>
      </w:r>
      <w:r w:rsidRPr="00D96636">
        <w:t>then,</w:t>
      </w:r>
      <w:r w:rsidR="001D27A3">
        <w:t xml:space="preserve"> </w:t>
      </w:r>
      <w:r w:rsidRPr="00D96636">
        <w:t>if</w:t>
      </w:r>
      <w:r w:rsidR="001D27A3">
        <w:t xml:space="preserve"> </w:t>
      </w:r>
      <w:r w:rsidRPr="00D96636">
        <w:t>I'm</w:t>
      </w:r>
      <w:r w:rsidR="001D27A3">
        <w:t xml:space="preserve"> </w:t>
      </w:r>
      <w:r w:rsidRPr="00D96636">
        <w:t>listening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especially</w:t>
      </w:r>
      <w:r w:rsidR="001D27A3">
        <w:t xml:space="preserve"> </w:t>
      </w:r>
      <w:r w:rsidRPr="00D96636">
        <w:t>difficult</w:t>
      </w:r>
      <w:r w:rsidR="001D27A3">
        <w:t xml:space="preserve"> </w:t>
      </w:r>
      <w:r w:rsidRPr="00D96636">
        <w:t>passage,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run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back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sit</w:t>
      </w:r>
      <w:r w:rsidR="001D27A3">
        <w:t xml:space="preserve"> </w:t>
      </w:r>
      <w:r w:rsidRPr="00D96636">
        <w:t>still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focus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it.</w:t>
      </w:r>
      <w:r w:rsidR="001D27A3">
        <w:t xml:space="preserve"> </w:t>
      </w:r>
      <w:r w:rsidRPr="00D96636">
        <w:t>That's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waste</w:t>
      </w:r>
      <w:r w:rsidR="001D27A3">
        <w:t xml:space="preserve"> </w:t>
      </w:r>
      <w:r w:rsidRPr="00D96636">
        <w:t>we're</w:t>
      </w:r>
      <w:r w:rsidR="001D27A3">
        <w:t xml:space="preserve"> </w:t>
      </w:r>
      <w:r w:rsidRPr="00D96636">
        <w:t>talking</w:t>
      </w:r>
      <w:r w:rsidR="001D27A3">
        <w:t xml:space="preserve"> </w:t>
      </w:r>
      <w:r w:rsidRPr="00D96636">
        <w:t>about.</w:t>
      </w:r>
    </w:p>
    <w:p w14:paraId="09EAE268" w14:textId="77777777" w:rsidR="006E463F" w:rsidRDefault="00D96636" w:rsidP="002648AA">
      <w:pPr>
        <w:pStyle w:val="cpParagraph"/>
      </w:pPr>
      <w:r w:rsidRPr="00D96636">
        <w:t>Everybody</w:t>
      </w:r>
      <w:r w:rsidR="001D27A3">
        <w:t xml:space="preserve"> </w:t>
      </w:r>
      <w:r w:rsidRPr="00D96636">
        <w:t>hears</w:t>
      </w:r>
      <w:r w:rsidR="001D27A3">
        <w:t xml:space="preserve"> </w:t>
      </w:r>
      <w:r w:rsidRPr="00D96636">
        <w:t>this,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think</w:t>
      </w:r>
      <w:r w:rsidR="006E463F">
        <w:t>, o</w:t>
      </w:r>
      <w:r w:rsidRPr="00D96636">
        <w:t>h,</w:t>
      </w:r>
      <w:r w:rsidR="001D27A3">
        <w:t xml:space="preserve"> </w:t>
      </w:r>
      <w:r w:rsidRPr="00D96636">
        <w:t>yeah,</w:t>
      </w:r>
      <w:r w:rsidR="001D27A3">
        <w:t xml:space="preserve"> </w:t>
      </w:r>
      <w:r w:rsidR="006E463F">
        <w:t>b</w:t>
      </w:r>
      <w:r w:rsidRPr="00D96636">
        <w:t>ut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am</w:t>
      </w:r>
      <w:r w:rsidR="001D27A3">
        <w:t xml:space="preserve"> </w:t>
      </w:r>
      <w:r w:rsidRPr="00D96636">
        <w:t>good</w:t>
      </w:r>
      <w:r w:rsidR="001D27A3">
        <w:t xml:space="preserve"> </w:t>
      </w:r>
      <w:r w:rsidRPr="00D96636">
        <w:t>at</w:t>
      </w:r>
      <w:r w:rsidR="001D27A3">
        <w:t xml:space="preserve"> </w:t>
      </w:r>
      <w:r w:rsidRPr="00D96636">
        <w:t>multitasking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cost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task</w:t>
      </w:r>
      <w:r w:rsidR="001D27A3">
        <w:t xml:space="preserve"> </w:t>
      </w:r>
      <w:r w:rsidRPr="00D96636">
        <w:t>switching</w:t>
      </w:r>
      <w:r w:rsidR="001D27A3">
        <w:t xml:space="preserve"> </w:t>
      </w:r>
      <w:r w:rsidRPr="00D96636">
        <w:t>isn't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much.</w:t>
      </w:r>
    </w:p>
    <w:p w14:paraId="6B07C144" w14:textId="441E7779" w:rsidR="006E463F" w:rsidRDefault="00D96636" w:rsidP="002648AA">
      <w:pPr>
        <w:pStyle w:val="cpParagraph"/>
      </w:pPr>
      <w:r w:rsidRPr="00D96636">
        <w:t>So</w:t>
      </w:r>
      <w:r w:rsidR="001D27A3">
        <w:t xml:space="preserve"> </w:t>
      </w:r>
      <w:r w:rsidRPr="00D96636">
        <w:t>how</w:t>
      </w:r>
      <w:r w:rsidR="001D27A3">
        <w:t xml:space="preserve"> </w:t>
      </w:r>
      <w:r w:rsidRPr="00D96636">
        <w:t>much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cost?</w:t>
      </w:r>
      <w:r w:rsidR="001D27A3">
        <w:t xml:space="preserve"> </w:t>
      </w:r>
      <w:r w:rsidRPr="00D96636">
        <w:t>Even</w:t>
      </w:r>
      <w:r w:rsidR="001D27A3">
        <w:t xml:space="preserve"> </w:t>
      </w:r>
      <w:r w:rsidRPr="00D96636">
        <w:t>brief</w:t>
      </w:r>
      <w:r w:rsidR="001D27A3">
        <w:t xml:space="preserve"> </w:t>
      </w:r>
      <w:r w:rsidRPr="00D96636">
        <w:t>mental</w:t>
      </w:r>
      <w:r w:rsidR="001D27A3">
        <w:t xml:space="preserve"> </w:t>
      </w:r>
      <w:r w:rsidRPr="00D96636">
        <w:t>blocks</w:t>
      </w:r>
      <w:r w:rsidR="001D27A3">
        <w:t xml:space="preserve"> </w:t>
      </w:r>
      <w:r w:rsidRPr="00D96636">
        <w:t>created</w:t>
      </w:r>
      <w:r w:rsidR="001D27A3">
        <w:t xml:space="preserve"> </w:t>
      </w:r>
      <w:r w:rsidRPr="00D96636">
        <w:t>by</w:t>
      </w:r>
      <w:r w:rsidR="001D27A3">
        <w:t xml:space="preserve"> </w:t>
      </w:r>
      <w:r w:rsidRPr="00D96636">
        <w:t>shifting</w:t>
      </w:r>
      <w:r w:rsidR="001D27A3">
        <w:t xml:space="preserve"> </w:t>
      </w:r>
      <w:r w:rsidRPr="00D96636">
        <w:t>between</w:t>
      </w:r>
      <w:r w:rsidR="001D27A3">
        <w:t xml:space="preserve"> </w:t>
      </w:r>
      <w:r w:rsidRPr="00D96636">
        <w:t>tasks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cost</w:t>
      </w:r>
      <w:r w:rsidR="001D27A3">
        <w:t xml:space="preserve"> </w:t>
      </w:r>
      <w:r w:rsidRPr="00D96636">
        <w:t>as</w:t>
      </w:r>
      <w:r w:rsidR="001D27A3">
        <w:t xml:space="preserve"> </w:t>
      </w:r>
      <w:r w:rsidRPr="00D96636">
        <w:t>much</w:t>
      </w:r>
      <w:r w:rsidR="001D27A3">
        <w:t xml:space="preserve"> </w:t>
      </w:r>
      <w:r w:rsidRPr="00D96636">
        <w:t>as</w:t>
      </w:r>
      <w:r w:rsidR="001D27A3">
        <w:t xml:space="preserve"> </w:t>
      </w:r>
      <w:r w:rsidRPr="00D96636">
        <w:t>40%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someone's</w:t>
      </w:r>
      <w:r w:rsidR="001D27A3">
        <w:t xml:space="preserve"> </w:t>
      </w:r>
      <w:r w:rsidRPr="00D96636">
        <w:t>productive</w:t>
      </w:r>
      <w:r w:rsidR="001D27A3">
        <w:t xml:space="preserve"> </w:t>
      </w:r>
      <w:r w:rsidRPr="00D96636">
        <w:t>time</w:t>
      </w:r>
      <w:r w:rsidR="006E463F">
        <w:t xml:space="preserve">. </w:t>
      </w:r>
      <w:r w:rsidRPr="00D96636">
        <w:t>40</w:t>
      </w:r>
      <w:r w:rsidR="001D27A3">
        <w:t xml:space="preserve"> </w:t>
      </w:r>
      <w:r w:rsidRPr="00D96636">
        <w:t>flipping</w:t>
      </w:r>
      <w:r w:rsidR="001D27A3">
        <w:t xml:space="preserve"> </w:t>
      </w:r>
      <w:r w:rsidRPr="00D96636">
        <w:t>percent.</w:t>
      </w:r>
    </w:p>
    <w:p w14:paraId="5FDA3E83" w14:textId="78D4E429" w:rsidR="006E463F" w:rsidRDefault="00BA1A96" w:rsidP="002648AA">
      <w:pPr>
        <w:pStyle w:val="cpParagraph"/>
      </w:pPr>
      <w:hyperlink r:id="rId11" w:history="1">
        <w:r w:rsidR="006E463F" w:rsidRPr="00F70479">
          <w:rPr>
            <w:rStyle w:val="Hyperlink"/>
          </w:rPr>
          <w:t>https://www.apa.org/research/action/multitask</w:t>
        </w:r>
      </w:hyperlink>
    </w:p>
    <w:p w14:paraId="0B700B1D" w14:textId="77777777" w:rsidR="00F72A04" w:rsidRDefault="00D96636" w:rsidP="002648AA">
      <w:pPr>
        <w:pStyle w:val="cpParagraph"/>
      </w:pPr>
      <w:r w:rsidRPr="00D96636">
        <w:t>The</w:t>
      </w:r>
      <w:r w:rsidR="001D27A3">
        <w:t xml:space="preserve"> </w:t>
      </w:r>
      <w:r w:rsidRPr="00D96636">
        <w:t>psychology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test</w:t>
      </w:r>
      <w:r w:rsidR="001D27A3">
        <w:t xml:space="preserve"> </w:t>
      </w:r>
      <w:r w:rsidRPr="00D96636">
        <w:t>switching</w:t>
      </w:r>
      <w:r w:rsidR="001D27A3">
        <w:t xml:space="preserve"> </w:t>
      </w:r>
      <w:r w:rsidRPr="00D96636">
        <w:t>identifies</w:t>
      </w:r>
      <w:r w:rsidR="001D27A3">
        <w:t xml:space="preserve"> </w:t>
      </w:r>
      <w:r w:rsidRPr="00D96636">
        <w:t>two</w:t>
      </w:r>
      <w:r w:rsidR="001D27A3">
        <w:t xml:space="preserve"> </w:t>
      </w:r>
      <w:r w:rsidRPr="00D96636">
        <w:t>cognitive</w:t>
      </w:r>
      <w:r w:rsidR="001D27A3">
        <w:t xml:space="preserve"> </w:t>
      </w:r>
      <w:r w:rsidRPr="00D96636">
        <w:t>processes</w:t>
      </w:r>
      <w:r w:rsidR="001D27A3">
        <w:t xml:space="preserve"> </w:t>
      </w:r>
      <w:r w:rsidRPr="00D96636">
        <w:t>involved.</w:t>
      </w:r>
    </w:p>
    <w:p w14:paraId="316C7A88" w14:textId="77777777" w:rsidR="00595E70" w:rsidRDefault="00D96636" w:rsidP="00595E70">
      <w:pPr>
        <w:pStyle w:val="cpPoint"/>
      </w:pPr>
      <w:r w:rsidRPr="00D96636">
        <w:t>The</w:t>
      </w:r>
      <w:r w:rsidR="001D27A3">
        <w:t xml:space="preserve"> </w:t>
      </w:r>
      <w:r w:rsidRPr="00D96636">
        <w:t>go</w:t>
      </w:r>
      <w:r w:rsidR="00595E70">
        <w:t>al</w:t>
      </w:r>
      <w:r w:rsidR="001D27A3">
        <w:t xml:space="preserve"> </w:t>
      </w:r>
      <w:r w:rsidRPr="00D96636">
        <w:t>shifting</w:t>
      </w:r>
      <w:r w:rsidR="001D27A3">
        <w:t xml:space="preserve"> </w:t>
      </w:r>
      <w:r w:rsidRPr="00D96636">
        <w:t>function</w:t>
      </w:r>
      <w:r w:rsidR="001D27A3">
        <w:t xml:space="preserve"> </w:t>
      </w:r>
      <w:r w:rsidRPr="00D96636">
        <w:t>whereby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mind</w:t>
      </w:r>
      <w:r w:rsidR="001D27A3">
        <w:t xml:space="preserve"> </w:t>
      </w:r>
      <w:r w:rsidRPr="00D96636">
        <w:t>identifies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switch</w:t>
      </w:r>
      <w:r w:rsidR="001D27A3">
        <w:t xml:space="preserve"> </w:t>
      </w:r>
      <w:r w:rsidRPr="00D96636">
        <w:t>between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tasks</w:t>
      </w:r>
      <w:r w:rsidR="00595E70">
        <w:t>.</w:t>
      </w:r>
    </w:p>
    <w:p w14:paraId="6FAD0B16" w14:textId="4024EA0F" w:rsidR="00595E70" w:rsidRDefault="00595E70" w:rsidP="00595E70">
      <w:pPr>
        <w:pStyle w:val="cpPoint"/>
      </w:pPr>
      <w:r>
        <w:t>T</w:t>
      </w:r>
      <w:r w:rsidR="00D96636" w:rsidRPr="00D96636">
        <w:t>he</w:t>
      </w:r>
      <w:r w:rsidR="001D27A3">
        <w:t xml:space="preserve"> </w:t>
      </w:r>
      <w:r w:rsidR="00D96636" w:rsidRPr="00D96636">
        <w:t>rule</w:t>
      </w:r>
      <w:r w:rsidR="001D27A3">
        <w:t xml:space="preserve"> </w:t>
      </w:r>
      <w:r w:rsidR="00D96636" w:rsidRPr="00D96636">
        <w:t>activation</w:t>
      </w:r>
      <w:r w:rsidR="001D27A3">
        <w:t xml:space="preserve"> </w:t>
      </w:r>
      <w:r w:rsidR="00D96636" w:rsidRPr="00D96636">
        <w:t>function</w:t>
      </w:r>
      <w:r w:rsidR="001D27A3">
        <w:t xml:space="preserve"> </w:t>
      </w:r>
      <w:r w:rsidR="00D96636" w:rsidRPr="00D96636">
        <w:t>whereby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mind</w:t>
      </w:r>
      <w:r w:rsidR="001D27A3">
        <w:t xml:space="preserve"> </w:t>
      </w:r>
      <w:r w:rsidR="00D96636" w:rsidRPr="00D96636">
        <w:t>applies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new</w:t>
      </w:r>
      <w:r w:rsidR="001D27A3">
        <w:t xml:space="preserve"> </w:t>
      </w:r>
      <w:r w:rsidR="00D96636" w:rsidRPr="00D96636">
        <w:t>set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rules</w:t>
      </w:r>
      <w:r w:rsidR="001D27A3">
        <w:t xml:space="preserve"> </w:t>
      </w:r>
      <w:r w:rsidR="00D96636" w:rsidRPr="00D96636">
        <w:t>for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new</w:t>
      </w:r>
      <w:r w:rsidR="001D27A3">
        <w:t xml:space="preserve"> </w:t>
      </w:r>
      <w:r w:rsidR="00D96636" w:rsidRPr="00D96636">
        <w:t>task.</w:t>
      </w:r>
    </w:p>
    <w:p w14:paraId="11B414FB" w14:textId="77777777" w:rsidR="00595E70" w:rsidRDefault="00595E70" w:rsidP="00595E70">
      <w:pPr>
        <w:pStyle w:val="cpPoint"/>
        <w:numPr>
          <w:ilvl w:val="0"/>
          <w:numId w:val="0"/>
        </w:numPr>
        <w:ind w:left="1644" w:hanging="360"/>
      </w:pPr>
    </w:p>
    <w:p w14:paraId="51B58F95" w14:textId="7BE0ED1C" w:rsidR="00F72A04" w:rsidRDefault="00D96636" w:rsidP="00595E70">
      <w:pPr>
        <w:pStyle w:val="cpParagraph"/>
      </w:pPr>
      <w:r w:rsidRPr="00D96636">
        <w:t>These</w:t>
      </w:r>
      <w:r w:rsidR="001D27A3">
        <w:t xml:space="preserve"> </w:t>
      </w:r>
      <w:r w:rsidRPr="00D96636">
        <w:t>two</w:t>
      </w:r>
      <w:r w:rsidR="001D27A3">
        <w:t xml:space="preserve"> </w:t>
      </w:r>
      <w:r w:rsidRPr="00D96636">
        <w:t>functions</w:t>
      </w:r>
      <w:r w:rsidR="001D27A3">
        <w:t xml:space="preserve"> </w:t>
      </w:r>
      <w:r w:rsidRPr="00D96636">
        <w:t>together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ruinous</w:t>
      </w:r>
      <w:r w:rsidR="001D27A3">
        <w:t xml:space="preserve"> </w:t>
      </w:r>
      <w:r w:rsidR="00595E70">
        <w:t>in</w:t>
      </w:r>
      <w:r w:rsidR="001D27A3">
        <w:t xml:space="preserve"> </w:t>
      </w:r>
      <w:r w:rsidRPr="00D96636">
        <w:t>cost</w:t>
      </w:r>
      <w:r w:rsidR="001D27A3">
        <w:t xml:space="preserve"> </w:t>
      </w:r>
      <w:r w:rsidRPr="00D96636">
        <w:t>compared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performing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tasks</w:t>
      </w:r>
      <w:r w:rsidR="001D27A3">
        <w:t xml:space="preserve"> </w:t>
      </w:r>
      <w:r w:rsidRPr="00D96636">
        <w:t>seriall</w:t>
      </w:r>
      <w:r w:rsidR="00F72A04">
        <w:t>y.</w:t>
      </w:r>
    </w:p>
    <w:p w14:paraId="4C30682E" w14:textId="77777777" w:rsidR="005D1E74" w:rsidRDefault="00D96636" w:rsidP="002648AA">
      <w:pPr>
        <w:pStyle w:val="cpParagraph"/>
      </w:pPr>
      <w:r w:rsidRPr="00D96636">
        <w:t>And</w:t>
      </w:r>
      <w:r w:rsidR="001D27A3">
        <w:t xml:space="preserve"> </w:t>
      </w:r>
      <w:r w:rsidRPr="00D96636">
        <w:t>even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cost</w:t>
      </w:r>
      <w:r w:rsidR="001D27A3">
        <w:t xml:space="preserve"> </w:t>
      </w:r>
      <w:r w:rsidRPr="00D96636">
        <w:t>underestimates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waste</w:t>
      </w:r>
      <w:r w:rsidR="001D27A3">
        <w:t xml:space="preserve"> </w:t>
      </w:r>
      <w:r w:rsidRPr="00D96636">
        <w:t>associated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task</w:t>
      </w:r>
      <w:r w:rsidR="001D27A3">
        <w:t xml:space="preserve"> </w:t>
      </w:r>
      <w:r w:rsidRPr="00D96636">
        <w:t>switching</w:t>
      </w:r>
      <w:r w:rsidR="001D27A3">
        <w:t xml:space="preserve"> </w:t>
      </w:r>
      <w:r w:rsidRPr="00D96636">
        <w:t>because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doesn't</w:t>
      </w:r>
      <w:r w:rsidR="001D27A3">
        <w:t xml:space="preserve"> </w:t>
      </w:r>
      <w:r w:rsidRPr="00D96636">
        <w:t>count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cost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rework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task</w:t>
      </w:r>
      <w:r w:rsidR="001D27A3">
        <w:t xml:space="preserve"> </w:t>
      </w:r>
      <w:r w:rsidRPr="00D96636">
        <w:t>fails</w:t>
      </w:r>
      <w:r w:rsidR="001D27A3">
        <w:t xml:space="preserve"> </w:t>
      </w:r>
      <w:r w:rsidRPr="00D96636">
        <w:t>because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didn't</w:t>
      </w:r>
      <w:r w:rsidR="001D27A3">
        <w:t xml:space="preserve"> </w:t>
      </w:r>
      <w:r w:rsidRPr="00D96636">
        <w:t>dedicate</w:t>
      </w:r>
      <w:r w:rsidR="001D27A3">
        <w:t xml:space="preserve"> </w:t>
      </w:r>
      <w:r w:rsidRPr="00D96636">
        <w:t>enough</w:t>
      </w:r>
      <w:r w:rsidR="001D27A3">
        <w:t xml:space="preserve"> </w:t>
      </w:r>
      <w:r w:rsidRPr="00D96636">
        <w:t>focus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it.</w:t>
      </w:r>
    </w:p>
    <w:p w14:paraId="57249AE6" w14:textId="0456082A" w:rsidR="005D1E74" w:rsidRDefault="00D96636" w:rsidP="002648AA">
      <w:pPr>
        <w:pStyle w:val="cpParagraph"/>
      </w:pPr>
      <w:r w:rsidRPr="00D96636">
        <w:lastRenderedPageBreak/>
        <w:t>And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meantime,</w:t>
      </w:r>
      <w:r w:rsidR="001D27A3">
        <w:t xml:space="preserve"> </w:t>
      </w:r>
      <w:r w:rsidRPr="00D96636">
        <w:t>after</w:t>
      </w:r>
      <w:r w:rsidR="001D27A3">
        <w:t xml:space="preserve"> </w:t>
      </w:r>
      <w:r w:rsidRPr="00D96636">
        <w:t>switching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new</w:t>
      </w:r>
      <w:r w:rsidR="001D27A3">
        <w:t xml:space="preserve"> </w:t>
      </w:r>
      <w:r w:rsidRPr="00D96636">
        <w:t>task,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result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previous</w:t>
      </w:r>
      <w:r w:rsidR="001D27A3">
        <w:t xml:space="preserve"> </w:t>
      </w:r>
      <w:r w:rsidRPr="00D96636">
        <w:t>task</w:t>
      </w:r>
      <w:r w:rsidR="001D27A3">
        <w:t xml:space="preserve"> </w:t>
      </w:r>
      <w:r w:rsidRPr="00D96636">
        <w:t>is</w:t>
      </w:r>
      <w:r w:rsidR="00595E70">
        <w:t xml:space="preserve">, </w:t>
      </w:r>
      <w:r w:rsidRPr="00D96636">
        <w:t>you</w:t>
      </w:r>
      <w:r w:rsidR="001D27A3">
        <w:t xml:space="preserve"> </w:t>
      </w:r>
      <w:r w:rsidRPr="00D96636">
        <w:t>guessed</w:t>
      </w:r>
      <w:r w:rsidR="001D27A3">
        <w:t xml:space="preserve"> </w:t>
      </w:r>
      <w:r w:rsidRPr="00D96636">
        <w:t>it</w:t>
      </w:r>
      <w:r w:rsidR="00595E70">
        <w:t xml:space="preserve">, </w:t>
      </w:r>
      <w:r w:rsidRPr="00D96636">
        <w:t>partially</w:t>
      </w:r>
      <w:r w:rsidR="001D27A3">
        <w:t xml:space="preserve"> </w:t>
      </w:r>
      <w:r w:rsidRPr="00D96636">
        <w:t>done</w:t>
      </w:r>
      <w:r w:rsidR="001D27A3">
        <w:t xml:space="preserve"> </w:t>
      </w:r>
      <w:r w:rsidRPr="00D96636">
        <w:t>work</w:t>
      </w:r>
      <w:r w:rsidR="00595E70">
        <w:t xml:space="preserve">, </w:t>
      </w:r>
      <w:r w:rsidRPr="00D96636">
        <w:t>our</w:t>
      </w:r>
      <w:r w:rsidR="001D27A3">
        <w:t xml:space="preserve"> </w:t>
      </w:r>
      <w:r w:rsidRPr="00D96636">
        <w:t>first</w:t>
      </w:r>
      <w:r w:rsidR="001D27A3">
        <w:t xml:space="preserve"> </w:t>
      </w:r>
      <w:r w:rsidRPr="00D96636">
        <w:t>form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waste.</w:t>
      </w:r>
    </w:p>
    <w:p w14:paraId="576D6420" w14:textId="77777777" w:rsidR="005D1E74" w:rsidRDefault="00D96636" w:rsidP="002648AA">
      <w:pPr>
        <w:pStyle w:val="cpParagraph"/>
      </w:pPr>
      <w:r w:rsidRPr="00D96636">
        <w:t>I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consultant</w:t>
      </w:r>
      <w:r w:rsidR="001D27A3">
        <w:t xml:space="preserve"> </w:t>
      </w:r>
      <w:r w:rsidRPr="00D96636">
        <w:t>once</w:t>
      </w:r>
      <w:r w:rsidR="001D27A3">
        <w:t xml:space="preserve"> </w:t>
      </w:r>
      <w:r w:rsidRPr="00D96636">
        <w:t>tell</w:t>
      </w:r>
      <w:r w:rsidR="001D27A3">
        <w:t xml:space="preserve"> </w:t>
      </w:r>
      <w:r w:rsidRPr="00D96636">
        <w:t>me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needed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deliver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first</w:t>
      </w:r>
      <w:r w:rsidR="001D27A3">
        <w:t xml:space="preserve"> </w:t>
      </w:r>
      <w:r w:rsidRPr="00D96636">
        <w:t>phases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two</w:t>
      </w:r>
      <w:r w:rsidR="001D27A3">
        <w:t xml:space="preserve"> </w:t>
      </w:r>
      <w:r w:rsidRPr="00D96636">
        <w:t>separate</w:t>
      </w:r>
      <w:r w:rsidR="001D27A3">
        <w:t xml:space="preserve"> </w:t>
      </w:r>
      <w:r w:rsidRPr="00D96636">
        <w:t>projects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same</w:t>
      </w:r>
      <w:r w:rsidR="001D27A3">
        <w:t xml:space="preserve"> </w:t>
      </w:r>
      <w:r w:rsidRPr="00D96636">
        <w:t>day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follow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both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them.</w:t>
      </w:r>
    </w:p>
    <w:p w14:paraId="44EFBD06" w14:textId="77777777" w:rsidR="005D1E74" w:rsidRDefault="00D96636" w:rsidP="002648AA">
      <w:pPr>
        <w:pStyle w:val="cpParagraph"/>
      </w:pPr>
      <w:r w:rsidRPr="00D96636">
        <w:t>This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because</w:t>
      </w:r>
      <w:r w:rsidR="001D27A3">
        <w:t xml:space="preserve"> </w:t>
      </w:r>
      <w:r w:rsidRPr="00D96636">
        <w:t>she</w:t>
      </w:r>
      <w:r w:rsidR="001D27A3">
        <w:t xml:space="preserve"> </w:t>
      </w:r>
      <w:r w:rsidRPr="00D96636">
        <w:t>didn't</w:t>
      </w:r>
      <w:r w:rsidR="001D27A3">
        <w:t xml:space="preserve"> </w:t>
      </w:r>
      <w:r w:rsidRPr="00D96636">
        <w:t>want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tell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second</w:t>
      </w:r>
      <w:r w:rsidR="001D27A3">
        <w:t xml:space="preserve"> </w:t>
      </w:r>
      <w:r w:rsidRPr="00D96636">
        <w:t>client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being</w:t>
      </w:r>
      <w:r w:rsidR="001D27A3">
        <w:t xml:space="preserve"> </w:t>
      </w:r>
      <w:r w:rsidRPr="00D96636">
        <w:t>bumped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somebody</w:t>
      </w:r>
      <w:r w:rsidR="001D27A3">
        <w:t xml:space="preserve"> </w:t>
      </w:r>
      <w:r w:rsidRPr="00D96636">
        <w:t>else.</w:t>
      </w:r>
    </w:p>
    <w:p w14:paraId="37E0AF58" w14:textId="63591813" w:rsidR="005D1E74" w:rsidRDefault="00D96636" w:rsidP="002648AA">
      <w:pPr>
        <w:pStyle w:val="cpParagraph"/>
      </w:pPr>
      <w:r w:rsidRPr="00D96636">
        <w:t>I</w:t>
      </w:r>
      <w:r w:rsidR="001D27A3">
        <w:t xml:space="preserve"> </w:t>
      </w:r>
      <w:r w:rsidRPr="00D96636">
        <w:t>explained</w:t>
      </w:r>
      <w:r w:rsidR="001D27A3">
        <w:t xml:space="preserve"> </w:t>
      </w:r>
      <w:r w:rsidRPr="00D96636">
        <w:t>her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do</w:t>
      </w:r>
      <w:r w:rsidR="005D1E74">
        <w:t>:</w:t>
      </w:r>
    </w:p>
    <w:p w14:paraId="5C5C38D5" w14:textId="3032CAB5" w:rsidR="005D1E74" w:rsidRDefault="00D96636" w:rsidP="005D1E74">
      <w:pPr>
        <w:pStyle w:val="cpPoint"/>
      </w:pPr>
      <w:r w:rsidRPr="00D96636">
        <w:t>Phase</w:t>
      </w:r>
      <w:r w:rsidR="001D27A3">
        <w:t xml:space="preserve"> </w:t>
      </w:r>
      <w:r w:rsidRPr="00D96636">
        <w:t>one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Client</w:t>
      </w:r>
      <w:r w:rsidR="001D27A3">
        <w:t xml:space="preserve"> </w:t>
      </w:r>
      <w:r w:rsidRPr="00D96636">
        <w:t>A</w:t>
      </w:r>
      <w:r w:rsidR="00595E70">
        <w:t>.</w:t>
      </w:r>
    </w:p>
    <w:p w14:paraId="0E921CA6" w14:textId="77777777" w:rsidR="005D1E74" w:rsidRDefault="005D1E74" w:rsidP="005D1E74">
      <w:pPr>
        <w:pStyle w:val="cpPoint"/>
      </w:pPr>
      <w:r>
        <w:t>T</w:t>
      </w:r>
      <w:r w:rsidR="00D96636" w:rsidRPr="00D96636">
        <w:t>hen</w:t>
      </w:r>
      <w:r w:rsidR="001D27A3">
        <w:t xml:space="preserve"> </w:t>
      </w:r>
      <w:r w:rsidR="00D96636" w:rsidRPr="00D96636">
        <w:t>phase</w:t>
      </w:r>
      <w:r w:rsidR="001D27A3">
        <w:t xml:space="preserve"> </w:t>
      </w:r>
      <w:r w:rsidR="00D96636" w:rsidRPr="00D96636">
        <w:t>one</w:t>
      </w:r>
      <w:r w:rsidR="001D27A3">
        <w:t xml:space="preserve"> </w:t>
      </w:r>
      <w:r w:rsidR="00D96636" w:rsidRPr="00D96636">
        <w:t>for</w:t>
      </w:r>
      <w:r w:rsidR="001D27A3">
        <w:t xml:space="preserve"> </w:t>
      </w:r>
      <w:r w:rsidR="00D96636" w:rsidRPr="00D96636">
        <w:t>Client</w:t>
      </w:r>
      <w:r w:rsidR="001D27A3">
        <w:t xml:space="preserve"> </w:t>
      </w:r>
      <w:r w:rsidR="00D96636" w:rsidRPr="00D96636">
        <w:t>B.</w:t>
      </w:r>
    </w:p>
    <w:p w14:paraId="172DE2FD" w14:textId="77777777" w:rsidR="005D1E74" w:rsidRDefault="005D1E74" w:rsidP="005D1E74">
      <w:pPr>
        <w:pStyle w:val="cpPoint"/>
        <w:numPr>
          <w:ilvl w:val="0"/>
          <w:numId w:val="0"/>
        </w:numPr>
        <w:ind w:left="1644" w:hanging="360"/>
      </w:pPr>
    </w:p>
    <w:p w14:paraId="04B230DD" w14:textId="77777777" w:rsidR="005D1E74" w:rsidRDefault="00D96636" w:rsidP="005D1E74">
      <w:pPr>
        <w:pStyle w:val="cpParagraph"/>
      </w:pPr>
      <w:r w:rsidRPr="00D96636">
        <w:t>But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wasn't</w:t>
      </w:r>
      <w:r w:rsidR="001D27A3">
        <w:t xml:space="preserve"> </w:t>
      </w:r>
      <w:r w:rsidRPr="00D96636">
        <w:t>going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switch</w:t>
      </w:r>
      <w:r w:rsidR="001D27A3">
        <w:t xml:space="preserve"> </w:t>
      </w:r>
      <w:r w:rsidRPr="00D96636">
        <w:t>back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forth</w:t>
      </w:r>
      <w:r w:rsidR="001D27A3">
        <w:t xml:space="preserve"> </w:t>
      </w:r>
      <w:r w:rsidRPr="00D96636">
        <w:t>between</w:t>
      </w:r>
      <w:r w:rsidR="001D27A3">
        <w:t xml:space="preserve"> </w:t>
      </w:r>
      <w:r w:rsidRPr="00D96636">
        <w:t>these</w:t>
      </w:r>
      <w:r w:rsidR="001D27A3">
        <w:t xml:space="preserve"> </w:t>
      </w:r>
      <w:r w:rsidRPr="00D96636">
        <w:t>two</w:t>
      </w:r>
      <w:r w:rsidR="001D27A3">
        <w:t xml:space="preserve"> </w:t>
      </w:r>
      <w:r w:rsidRPr="00D96636">
        <w:t>complex</w:t>
      </w:r>
      <w:r w:rsidR="001D27A3">
        <w:t xml:space="preserve"> </w:t>
      </w:r>
      <w:r w:rsidRPr="00D96636">
        <w:t>projects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middle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day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even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week.</w:t>
      </w:r>
    </w:p>
    <w:p w14:paraId="5328FE73" w14:textId="6B7F50FE" w:rsidR="00D96636" w:rsidRPr="00D96636" w:rsidRDefault="00D96636" w:rsidP="005D1E74">
      <w:pPr>
        <w:pStyle w:val="cpParagraph"/>
      </w:pPr>
      <w:r w:rsidRPr="00D96636">
        <w:t>The</w:t>
      </w:r>
      <w:r w:rsidR="001D27A3">
        <w:t xml:space="preserve"> </w:t>
      </w:r>
      <w:r w:rsidRPr="00D96636">
        <w:t>cost</w:t>
      </w:r>
      <w:r w:rsidR="001D27A3">
        <w:t xml:space="preserve"> </w:t>
      </w:r>
      <w:r w:rsidRPr="00D96636">
        <w:t>of</w:t>
      </w:r>
      <w:r w:rsidR="001D27A3">
        <w:t xml:space="preserve"> </w:t>
      </w:r>
      <w:r w:rsidR="00595E70">
        <w:t>task</w:t>
      </w:r>
      <w:r w:rsidR="001D27A3">
        <w:t xml:space="preserve"> </w:t>
      </w:r>
      <w:r w:rsidRPr="00D96636">
        <w:t>switching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probably</w:t>
      </w:r>
      <w:r w:rsidR="001D27A3">
        <w:t xml:space="preserve"> </w:t>
      </w:r>
      <w:r w:rsidRPr="00D96636">
        <w:t>far</w:t>
      </w:r>
      <w:r w:rsidR="001D27A3">
        <w:t xml:space="preserve"> </w:t>
      </w:r>
      <w:r w:rsidRPr="00D96636">
        <w:t>greater</w:t>
      </w:r>
      <w:r w:rsidR="001D27A3">
        <w:t xml:space="preserve"> </w:t>
      </w:r>
      <w:r w:rsidRPr="00D96636">
        <w:t>than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imagine.</w:t>
      </w:r>
    </w:p>
    <w:p w14:paraId="66B674B7" w14:textId="35B16F1D" w:rsidR="00D96636" w:rsidRPr="00D96636" w:rsidRDefault="00D96636" w:rsidP="00661CA1">
      <w:pPr>
        <w:pStyle w:val="Heading2"/>
      </w:pPr>
      <w:r w:rsidRPr="00D96636">
        <w:t>Delays</w:t>
      </w:r>
    </w:p>
    <w:p w14:paraId="47806298" w14:textId="77777777" w:rsidR="00A1215B" w:rsidRDefault="00A1215B" w:rsidP="00A1215B">
      <w:pPr>
        <w:pStyle w:val="cpParagraph"/>
      </w:pPr>
      <w:r>
        <w:t>I</w:t>
      </w:r>
      <w:r w:rsidR="00D96636" w:rsidRPr="00D96636">
        <w:t>n</w:t>
      </w:r>
      <w:r w:rsidR="001D27A3">
        <w:t xml:space="preserve"> </w:t>
      </w:r>
      <w:r w:rsidR="008F1277">
        <w:t>Lean</w:t>
      </w:r>
      <w:r w:rsidR="001D27A3">
        <w:t xml:space="preserve"> </w:t>
      </w:r>
      <w:r w:rsidR="00D96636" w:rsidRPr="00D96636">
        <w:t>delays</w:t>
      </w:r>
      <w:r w:rsidR="001D27A3">
        <w:t xml:space="preserve"> </w:t>
      </w:r>
      <w:r w:rsidR="00D96636" w:rsidRPr="00D96636">
        <w:t>can</w:t>
      </w:r>
      <w:r w:rsidR="001D27A3">
        <w:t xml:space="preserve"> </w:t>
      </w:r>
      <w:r w:rsidR="00D96636" w:rsidRPr="00D96636">
        <w:t>take</w:t>
      </w:r>
      <w:r w:rsidR="001D27A3">
        <w:t xml:space="preserve"> </w:t>
      </w:r>
      <w:r w:rsidR="00D96636" w:rsidRPr="00D96636">
        <w:t>two</w:t>
      </w:r>
      <w:r w:rsidR="001D27A3">
        <w:t xml:space="preserve"> </w:t>
      </w:r>
      <w:r w:rsidR="00D96636" w:rsidRPr="00D96636">
        <w:t>forms.</w:t>
      </w:r>
    </w:p>
    <w:p w14:paraId="58E2BA0A" w14:textId="77777777" w:rsidR="00A1215B" w:rsidRDefault="00D96636" w:rsidP="00A1215B">
      <w:pPr>
        <w:pStyle w:val="cpParagraph"/>
      </w:pPr>
      <w:r w:rsidRPr="00D96636">
        <w:t>The</w:t>
      </w:r>
      <w:r w:rsidR="001D27A3">
        <w:t xml:space="preserve"> </w:t>
      </w:r>
      <w:r w:rsidRPr="00D96636">
        <w:t>first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obvious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wait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approval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information,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tools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need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authorization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somebody</w:t>
      </w:r>
      <w:r w:rsidR="001D27A3">
        <w:t xml:space="preserve"> </w:t>
      </w:r>
      <w:r w:rsidRPr="00D96636">
        <w:t>else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do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work.</w:t>
      </w:r>
      <w:r w:rsidR="001D27A3">
        <w:t xml:space="preserve"> </w:t>
      </w:r>
      <w:r w:rsidRPr="00D96636">
        <w:t>That's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obvious</w:t>
      </w:r>
      <w:r w:rsidR="001D27A3">
        <w:t xml:space="preserve"> </w:t>
      </w:r>
      <w:r w:rsidRPr="00D96636">
        <w:t>form</w:t>
      </w:r>
      <w:r w:rsidR="001D27A3">
        <w:t xml:space="preserve"> </w:t>
      </w:r>
      <w:r w:rsidRPr="00D96636">
        <w:t>of</w:t>
      </w:r>
      <w:r w:rsidR="001D27A3">
        <w:t xml:space="preserve"> </w:t>
      </w:r>
      <w:r w:rsidR="00A1215B">
        <w:t xml:space="preserve">delay </w:t>
      </w:r>
      <w:r w:rsidRPr="00D96636">
        <w:t>and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simpler</w:t>
      </w:r>
      <w:r w:rsidR="001D27A3">
        <w:t xml:space="preserve"> </w:t>
      </w:r>
      <w:r w:rsidRPr="00D96636">
        <w:t>form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address.</w:t>
      </w:r>
    </w:p>
    <w:p w14:paraId="36B934A9" w14:textId="77777777" w:rsidR="00A1215B" w:rsidRDefault="00D96636" w:rsidP="00A1215B">
      <w:pPr>
        <w:pStyle w:val="cpParagraph"/>
      </w:pPr>
      <w:r w:rsidRPr="00D96636">
        <w:t>You</w:t>
      </w:r>
      <w:r w:rsidR="001D27A3">
        <w:t xml:space="preserve"> </w:t>
      </w:r>
      <w:r w:rsidRPr="00D96636">
        <w:t>should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able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automate,</w:t>
      </w:r>
      <w:r w:rsidR="001D27A3">
        <w:t xml:space="preserve"> </w:t>
      </w:r>
      <w:r w:rsidRPr="00D96636">
        <w:t>standardize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flattened</w:t>
      </w:r>
      <w:r w:rsidR="001D27A3">
        <w:t xml:space="preserve"> </w:t>
      </w:r>
      <w:r w:rsidRPr="00D96636">
        <w:t>org</w:t>
      </w:r>
      <w:r w:rsidR="00A1215B">
        <w:t>anisational</w:t>
      </w:r>
      <w:r w:rsidR="001D27A3">
        <w:t xml:space="preserve"> </w:t>
      </w:r>
      <w:r w:rsidRPr="00D96636">
        <w:t>structures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fix</w:t>
      </w:r>
      <w:r w:rsidR="001D27A3">
        <w:t xml:space="preserve"> </w:t>
      </w:r>
      <w:r w:rsidRPr="00D96636">
        <w:t>that.</w:t>
      </w:r>
    </w:p>
    <w:p w14:paraId="3FE67E49" w14:textId="77777777" w:rsidR="00FC557E" w:rsidRDefault="00D96636" w:rsidP="00A1215B">
      <w:pPr>
        <w:pStyle w:val="cpParagraph"/>
      </w:pPr>
      <w:r w:rsidRPr="00D96636">
        <w:t>I</w:t>
      </w:r>
      <w:r w:rsidR="001D27A3">
        <w:t xml:space="preserve"> </w:t>
      </w:r>
      <w:r w:rsidRPr="00D96636">
        <w:t>actually</w:t>
      </w:r>
      <w:r w:rsidR="001D27A3">
        <w:t xml:space="preserve"> </w:t>
      </w:r>
      <w:r w:rsidRPr="00D96636">
        <w:t>don't</w:t>
      </w:r>
      <w:r w:rsidR="001D27A3">
        <w:t xml:space="preserve"> </w:t>
      </w:r>
      <w:r w:rsidRPr="00D96636">
        <w:t>want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minimize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effort</w:t>
      </w:r>
      <w:r w:rsidR="001D27A3">
        <w:t xml:space="preserve"> </w:t>
      </w:r>
      <w:r w:rsidRPr="00D96636">
        <w:t>required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do</w:t>
      </w:r>
      <w:r w:rsidR="001D27A3">
        <w:t xml:space="preserve"> </w:t>
      </w:r>
      <w:r w:rsidRPr="00D96636">
        <w:t>that,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that's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easier</w:t>
      </w:r>
      <w:r w:rsidR="001D27A3">
        <w:t xml:space="preserve"> </w:t>
      </w:r>
      <w:r w:rsidRPr="00D96636">
        <w:t>problem</w:t>
      </w:r>
      <w:r w:rsidR="00A1215B">
        <w:t>.</w:t>
      </w:r>
    </w:p>
    <w:p w14:paraId="42BA7970" w14:textId="5AF68F5B" w:rsidR="00FC557E" w:rsidRDefault="00A1215B" w:rsidP="00A1215B">
      <w:pPr>
        <w:pStyle w:val="cpParagraph"/>
      </w:pPr>
      <w:r>
        <w:t>T</w:t>
      </w:r>
      <w:r w:rsidR="00D96636" w:rsidRPr="00D96636">
        <w:t>o</w:t>
      </w:r>
      <w:r w:rsidR="001D27A3">
        <w:t xml:space="preserve"> </w:t>
      </w:r>
      <w:r w:rsidR="00D96636" w:rsidRPr="00D96636">
        <w:t>see</w:t>
      </w:r>
      <w:r>
        <w:t xml:space="preserve"> a</w:t>
      </w:r>
      <w:r w:rsidR="00D96636" w:rsidRPr="00D96636">
        <w:t>t</w:t>
      </w:r>
      <w:r w:rsidR="001D27A3">
        <w:t xml:space="preserve"> </w:t>
      </w:r>
      <w:r w:rsidR="00D96636" w:rsidRPr="00D96636">
        <w:t>least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other</w:t>
      </w:r>
      <w:r w:rsidR="001D27A3">
        <w:t xml:space="preserve"> </w:t>
      </w:r>
      <w:r w:rsidR="00D96636" w:rsidRPr="00D96636">
        <w:t>sort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delay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much</w:t>
      </w:r>
      <w:r w:rsidR="001D27A3">
        <w:t xml:space="preserve"> </w:t>
      </w:r>
      <w:r w:rsidR="00D96636" w:rsidRPr="00D96636">
        <w:t>more</w:t>
      </w:r>
      <w:r w:rsidR="001D27A3">
        <w:t xml:space="preserve"> </w:t>
      </w:r>
      <w:r w:rsidR="00D96636" w:rsidRPr="00D96636">
        <w:t>subtle.</w:t>
      </w:r>
    </w:p>
    <w:p w14:paraId="3EFE28AE" w14:textId="081257AF" w:rsidR="00A1215B" w:rsidRDefault="00D96636" w:rsidP="00A1215B">
      <w:pPr>
        <w:pStyle w:val="cpParagraph"/>
      </w:pPr>
      <w:r w:rsidRPr="00D96636">
        <w:t>I'll</w:t>
      </w:r>
      <w:r w:rsidR="001D27A3">
        <w:t xml:space="preserve"> </w:t>
      </w:r>
      <w:r w:rsidRPr="00D96636">
        <w:t>illustrate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by</w:t>
      </w:r>
      <w:r w:rsidR="001D27A3">
        <w:t xml:space="preserve"> </w:t>
      </w:r>
      <w:r w:rsidRPr="00D96636">
        <w:t>way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riddle.</w:t>
      </w:r>
    </w:p>
    <w:p w14:paraId="136E8750" w14:textId="77777777" w:rsidR="00A1215B" w:rsidRDefault="00D96636" w:rsidP="00A1215B">
      <w:pPr>
        <w:pStyle w:val="cpParagraph"/>
      </w:pPr>
      <w:r w:rsidRPr="00D96636">
        <w:t>Four</w:t>
      </w:r>
      <w:r w:rsidR="001D27A3">
        <w:t xml:space="preserve"> </w:t>
      </w:r>
      <w:r w:rsidRPr="00D96636">
        <w:t>people</w:t>
      </w:r>
      <w:r w:rsidR="001D27A3">
        <w:t xml:space="preserve"> </w:t>
      </w:r>
      <w:r w:rsidRPr="00D96636">
        <w:t>need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cross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bridge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17</w:t>
      </w:r>
      <w:r w:rsidR="001D27A3">
        <w:t xml:space="preserve"> </w:t>
      </w:r>
      <w:r w:rsidRPr="00D96636">
        <w:t>minutes.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bridges</w:t>
      </w:r>
      <w:r w:rsidR="001D27A3">
        <w:t xml:space="preserve"> </w:t>
      </w:r>
      <w:r w:rsidRPr="00D96636">
        <w:t>narrow</w:t>
      </w:r>
      <w:r w:rsidR="001D27A3">
        <w:t xml:space="preserve"> </w:t>
      </w:r>
      <w:r w:rsidRPr="00D96636">
        <w:t>such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only</w:t>
      </w:r>
      <w:r w:rsidR="001D27A3">
        <w:t xml:space="preserve"> </w:t>
      </w:r>
      <w:r w:rsidRPr="00D96636">
        <w:t>two</w:t>
      </w:r>
      <w:r w:rsidR="001D27A3">
        <w:t xml:space="preserve"> </w:t>
      </w:r>
      <w:r w:rsidRPr="00D96636">
        <w:t>people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cross,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it's</w:t>
      </w:r>
      <w:r w:rsidR="001D27A3">
        <w:t xml:space="preserve"> </w:t>
      </w:r>
      <w:r w:rsidRPr="00D96636">
        <w:t>dark,</w:t>
      </w:r>
      <w:r w:rsidR="001D27A3">
        <w:t xml:space="preserve"> </w:t>
      </w:r>
      <w:r w:rsidRPr="00D96636">
        <w:t>so</w:t>
      </w:r>
      <w:r w:rsidR="001D27A3">
        <w:t xml:space="preserve"> </w:t>
      </w:r>
      <w:r w:rsidRPr="00D96636">
        <w:t>someone</w:t>
      </w:r>
      <w:r w:rsidR="001D27A3">
        <w:t xml:space="preserve"> </w:t>
      </w:r>
      <w:r w:rsidRPr="00D96636">
        <w:t>must</w:t>
      </w:r>
      <w:r w:rsidR="001D27A3">
        <w:t xml:space="preserve"> </w:t>
      </w:r>
      <w:r w:rsidRPr="00D96636">
        <w:t>carry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flashlight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order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cross</w:t>
      </w:r>
      <w:r w:rsidR="001D27A3">
        <w:t xml:space="preserve"> </w:t>
      </w:r>
      <w:r w:rsidRPr="00D96636">
        <w:t>it.</w:t>
      </w:r>
    </w:p>
    <w:p w14:paraId="1E2E29F1" w14:textId="0EDB504F" w:rsidR="00A1215B" w:rsidRDefault="00D96636" w:rsidP="00A1215B">
      <w:pPr>
        <w:pStyle w:val="cpPoint"/>
      </w:pPr>
      <w:r w:rsidRPr="00D96636">
        <w:t>Tom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cross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one</w:t>
      </w:r>
      <w:r w:rsidR="001D27A3">
        <w:t xml:space="preserve"> </w:t>
      </w:r>
      <w:r w:rsidRPr="00D96636">
        <w:t>minute</w:t>
      </w:r>
      <w:r w:rsidR="00A1215B">
        <w:t>.</w:t>
      </w:r>
    </w:p>
    <w:p w14:paraId="20A73BA3" w14:textId="77777777" w:rsidR="00FC557E" w:rsidRDefault="00D96636" w:rsidP="00A1215B">
      <w:pPr>
        <w:pStyle w:val="cpPoint"/>
      </w:pPr>
      <w:r w:rsidRPr="00D96636">
        <w:t>Jeff</w:t>
      </w:r>
      <w:r w:rsidR="001D27A3">
        <w:t xml:space="preserve"> </w:t>
      </w:r>
      <w:r w:rsidR="00FC557E">
        <w:t>in two</w:t>
      </w:r>
    </w:p>
    <w:p w14:paraId="7E24C833" w14:textId="4AA7B155" w:rsidR="00A1215B" w:rsidRDefault="00D96636" w:rsidP="00A1215B">
      <w:pPr>
        <w:pStyle w:val="cpPoint"/>
      </w:pPr>
      <w:r w:rsidRPr="00D96636">
        <w:t>Georg</w:t>
      </w:r>
      <w:r w:rsidR="00BC5B24">
        <w:t>e</w:t>
      </w:r>
      <w:r w:rsidR="001D27A3">
        <w:t xml:space="preserve"> </w:t>
      </w:r>
      <w:r w:rsidR="00A1215B">
        <w:t xml:space="preserve">in </w:t>
      </w:r>
      <w:r w:rsidRPr="00D96636">
        <w:t>five</w:t>
      </w:r>
      <w:r w:rsidR="00A1215B">
        <w:t>.</w:t>
      </w:r>
    </w:p>
    <w:p w14:paraId="0C2B0A27" w14:textId="04AA91E2" w:rsidR="00A1215B" w:rsidRDefault="00D96636" w:rsidP="00A1215B">
      <w:pPr>
        <w:pStyle w:val="cpPoint"/>
      </w:pPr>
      <w:r w:rsidRPr="00D96636">
        <w:t>Roy</w:t>
      </w:r>
      <w:r w:rsidR="001D27A3">
        <w:t xml:space="preserve"> </w:t>
      </w:r>
      <w:r w:rsidRPr="00D96636">
        <w:t>in</w:t>
      </w:r>
      <w:r w:rsidR="001D27A3">
        <w:t xml:space="preserve"> </w:t>
      </w:r>
      <w:r w:rsidR="00FC557E">
        <w:t>ten</w:t>
      </w:r>
      <w:r w:rsidRPr="00D96636">
        <w:t>.</w:t>
      </w:r>
    </w:p>
    <w:p w14:paraId="7DC1CCD0" w14:textId="77777777" w:rsidR="00A1215B" w:rsidRDefault="00A1215B" w:rsidP="00A1215B">
      <w:pPr>
        <w:pStyle w:val="cpPoint"/>
        <w:numPr>
          <w:ilvl w:val="0"/>
          <w:numId w:val="0"/>
        </w:numPr>
        <w:ind w:left="1644" w:hanging="360"/>
      </w:pPr>
    </w:p>
    <w:p w14:paraId="6C46B488" w14:textId="27312A12" w:rsidR="00BC5B24" w:rsidRDefault="00D96636" w:rsidP="00A1215B">
      <w:pPr>
        <w:pStyle w:val="cpParagraph"/>
      </w:pPr>
      <w:r w:rsidRPr="00D96636">
        <w:t>At</w:t>
      </w:r>
      <w:r w:rsidR="001D27A3">
        <w:t xml:space="preserve"> </w:t>
      </w:r>
      <w:r w:rsidRPr="00D96636">
        <w:t>first</w:t>
      </w:r>
      <w:r w:rsidR="001D27A3">
        <w:t xml:space="preserve"> </w:t>
      </w:r>
      <w:r w:rsidRPr="00D96636">
        <w:t>glance,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seems</w:t>
      </w:r>
      <w:r w:rsidR="001D27A3">
        <w:t xml:space="preserve"> </w:t>
      </w:r>
      <w:r w:rsidRPr="00D96636">
        <w:t>impossible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some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their</w:t>
      </w:r>
      <w:r w:rsidR="001D27A3">
        <w:t xml:space="preserve"> </w:t>
      </w:r>
      <w:r w:rsidRPr="00D96636">
        <w:t>transit</w:t>
      </w:r>
      <w:r w:rsidR="001D27A3">
        <w:t xml:space="preserve"> </w:t>
      </w:r>
      <w:r w:rsidRPr="00D96636">
        <w:t>times,</w:t>
      </w:r>
      <w:r w:rsidR="001D27A3">
        <w:t xml:space="preserve"> </w:t>
      </w:r>
      <w:r w:rsidRPr="00D96636">
        <w:t>even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Tom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fastest</w:t>
      </w:r>
      <w:r w:rsidR="001D27A3">
        <w:t xml:space="preserve"> </w:t>
      </w:r>
      <w:r w:rsidR="002252BF" w:rsidRPr="00D96636">
        <w:t>traveller</w:t>
      </w:r>
      <w:r w:rsidRPr="00D96636">
        <w:t>,</w:t>
      </w:r>
      <w:r w:rsidR="001D27A3">
        <w:t xml:space="preserve"> </w:t>
      </w:r>
      <w:r w:rsidRPr="00D96636">
        <w:t>returning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flashlight</w:t>
      </w:r>
      <w:r w:rsidR="001D27A3">
        <w:t xml:space="preserve"> </w:t>
      </w:r>
      <w:r w:rsidRPr="00D96636">
        <w:t>each</w:t>
      </w:r>
      <w:r w:rsidR="001D27A3">
        <w:t xml:space="preserve"> </w:t>
      </w:r>
      <w:r w:rsidRPr="00D96636">
        <w:t>time,</w:t>
      </w:r>
      <w:r w:rsidR="001D27A3">
        <w:t xml:space="preserve"> </w:t>
      </w:r>
      <w:r w:rsidRPr="00D96636">
        <w:t>exceeds</w:t>
      </w:r>
      <w:r w:rsidR="001D27A3">
        <w:t xml:space="preserve"> </w:t>
      </w:r>
      <w:r w:rsidRPr="00D96636">
        <w:t>17</w:t>
      </w:r>
      <w:r w:rsidR="001D27A3">
        <w:t xml:space="preserve"> </w:t>
      </w:r>
      <w:r w:rsidRPr="00D96636">
        <w:t>minutes.</w:t>
      </w:r>
    </w:p>
    <w:p w14:paraId="01CB4E0D" w14:textId="1537804F" w:rsidR="00BC5B24" w:rsidRDefault="00D96636" w:rsidP="00BC5B24">
      <w:pPr>
        <w:pStyle w:val="cpPoint"/>
      </w:pPr>
      <w:r w:rsidRPr="00D96636">
        <w:t>Tom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Roy</w:t>
      </w:r>
      <w:r w:rsidR="00BC5B24">
        <w:t>. (10 minutes)</w:t>
      </w:r>
    </w:p>
    <w:p w14:paraId="1E91EEB1" w14:textId="25E4AABA" w:rsidR="00BC5B24" w:rsidRDefault="00D96636" w:rsidP="00BC5B24">
      <w:pPr>
        <w:pStyle w:val="cpPoint"/>
      </w:pPr>
      <w:r w:rsidRPr="00D96636">
        <w:t>Tom</w:t>
      </w:r>
      <w:r w:rsidR="001D27A3">
        <w:t xml:space="preserve"> </w:t>
      </w:r>
      <w:r w:rsidRPr="00D96636">
        <w:t>back</w:t>
      </w:r>
      <w:r w:rsidR="00BC5B24">
        <w:t>. (</w:t>
      </w:r>
      <w:r w:rsidR="00FC557E">
        <w:t>11 minutes)</w:t>
      </w:r>
    </w:p>
    <w:p w14:paraId="55D88E81" w14:textId="7E5EB7F4" w:rsidR="00BC5B24" w:rsidRDefault="00D96636" w:rsidP="00BC5B24">
      <w:pPr>
        <w:pStyle w:val="cpPoint"/>
      </w:pPr>
      <w:r w:rsidRPr="00D96636">
        <w:t>Tom</w:t>
      </w:r>
      <w:r w:rsidR="00BC5B24">
        <w:t xml:space="preserve"> and </w:t>
      </w:r>
      <w:r w:rsidRPr="00D96636">
        <w:t>George</w:t>
      </w:r>
      <w:r w:rsidR="00BC5B24">
        <w:t>.</w:t>
      </w:r>
      <w:r w:rsidR="00FC557E">
        <w:t xml:space="preserve"> (16 minutes)</w:t>
      </w:r>
    </w:p>
    <w:p w14:paraId="0FB03D64" w14:textId="0E949355" w:rsidR="00BC5B24" w:rsidRDefault="00D96636" w:rsidP="00BC5B24">
      <w:pPr>
        <w:pStyle w:val="cpPoint"/>
      </w:pPr>
      <w:r w:rsidRPr="00D96636">
        <w:t>Tom</w:t>
      </w:r>
      <w:r w:rsidR="001D27A3">
        <w:t xml:space="preserve"> </w:t>
      </w:r>
      <w:r w:rsidRPr="00D96636">
        <w:t>back</w:t>
      </w:r>
      <w:r w:rsidR="00BC5B24">
        <w:t>.</w:t>
      </w:r>
      <w:r w:rsidR="00FC557E">
        <w:t xml:space="preserve"> (17 minutes)</w:t>
      </w:r>
    </w:p>
    <w:p w14:paraId="0E8D3B66" w14:textId="07D2A53F" w:rsidR="00BC5B24" w:rsidRDefault="00D96636" w:rsidP="00BC5B24">
      <w:pPr>
        <w:pStyle w:val="cpPoint"/>
      </w:pPr>
      <w:r w:rsidRPr="00D96636">
        <w:t>Tom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Jeff</w:t>
      </w:r>
      <w:r w:rsidR="00FC557E">
        <w:t>. (</w:t>
      </w:r>
      <w:r w:rsidRPr="00D96636">
        <w:t>19</w:t>
      </w:r>
      <w:r w:rsidR="001D27A3">
        <w:t xml:space="preserve"> </w:t>
      </w:r>
      <w:r w:rsidRPr="00D96636">
        <w:t>minutes</w:t>
      </w:r>
      <w:r w:rsidR="00FC557E">
        <w:t>)</w:t>
      </w:r>
    </w:p>
    <w:p w14:paraId="35AA9938" w14:textId="77777777" w:rsidR="00BC5B24" w:rsidRDefault="00BC5B24" w:rsidP="00BC5B24">
      <w:pPr>
        <w:pStyle w:val="cpPoint"/>
        <w:numPr>
          <w:ilvl w:val="0"/>
          <w:numId w:val="0"/>
        </w:numPr>
        <w:ind w:left="1644" w:hanging="360"/>
      </w:pPr>
    </w:p>
    <w:p w14:paraId="5478D039" w14:textId="12E9DAB7" w:rsidR="00BC5B24" w:rsidRDefault="00D96636" w:rsidP="00BC5B24">
      <w:pPr>
        <w:pStyle w:val="cpParagraph"/>
      </w:pPr>
      <w:r w:rsidRPr="00D96636">
        <w:t>The</w:t>
      </w:r>
      <w:r w:rsidR="001D27A3">
        <w:t xml:space="preserve"> </w:t>
      </w:r>
      <w:r w:rsidRPr="00D96636">
        <w:t>solution</w:t>
      </w:r>
      <w:r w:rsidR="001D27A3">
        <w:t xml:space="preserve"> </w:t>
      </w:r>
      <w:r w:rsidRPr="00D96636">
        <w:t>lies</w:t>
      </w:r>
      <w:r w:rsidR="001D27A3">
        <w:t xml:space="preserve"> </w:t>
      </w:r>
      <w:r w:rsidR="00BC5B24">
        <w:t xml:space="preserve">in </w:t>
      </w:r>
      <w:r w:rsidRPr="00D96636">
        <w:t>recognizing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fundamental</w:t>
      </w:r>
      <w:r w:rsidR="001D27A3">
        <w:t xml:space="preserve"> </w:t>
      </w:r>
      <w:r w:rsidRPr="00D96636">
        <w:t>truth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timing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must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Roy</w:t>
      </w:r>
      <w:r w:rsidR="001D27A3">
        <w:t xml:space="preserve"> </w:t>
      </w:r>
      <w:r w:rsidR="00BC5B24">
        <w:t xml:space="preserve">and </w:t>
      </w:r>
      <w:r w:rsidRPr="00D96636">
        <w:t>George</w:t>
      </w:r>
      <w:r w:rsidR="001D27A3">
        <w:t xml:space="preserve"> </w:t>
      </w:r>
      <w:r w:rsidR="00BC5B24">
        <w:t>c</w:t>
      </w:r>
      <w:r w:rsidRPr="00D96636">
        <w:t>ross</w:t>
      </w:r>
      <w:r w:rsidR="001D27A3">
        <w:t xml:space="preserve"> </w:t>
      </w:r>
      <w:r w:rsidRPr="00D96636">
        <w:t>together</w:t>
      </w:r>
      <w:r w:rsidR="001D27A3">
        <w:t xml:space="preserve"> </w:t>
      </w:r>
      <w:r w:rsidRPr="00D96636">
        <w:t>once</w:t>
      </w:r>
      <w:r w:rsidR="00BC5B24">
        <w:t>. W</w:t>
      </w:r>
      <w:r w:rsidRPr="00D96636">
        <w:t>e</w:t>
      </w:r>
      <w:r w:rsidR="001D27A3">
        <w:t xml:space="preserve"> </w:t>
      </w:r>
      <w:r w:rsidRPr="00D96636">
        <w:t>realize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backwards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arrange</w:t>
      </w:r>
      <w:r w:rsidR="001D27A3">
        <w:t xml:space="preserve"> </w:t>
      </w:r>
      <w:r w:rsidRPr="00D96636">
        <w:t>this.</w:t>
      </w:r>
    </w:p>
    <w:p w14:paraId="1231861C" w14:textId="57B90975" w:rsidR="00BC5B24" w:rsidRDefault="00D96636" w:rsidP="00BC5B24">
      <w:pPr>
        <w:pStyle w:val="cpPoint"/>
      </w:pPr>
      <w:r w:rsidRPr="00D96636">
        <w:t>Tom</w:t>
      </w:r>
      <w:r w:rsidR="001D27A3">
        <w:t xml:space="preserve"> </w:t>
      </w:r>
      <w:r w:rsidRPr="00D96636">
        <w:t>and</w:t>
      </w:r>
      <w:r w:rsidR="001D27A3">
        <w:t xml:space="preserve"> </w:t>
      </w:r>
      <w:r w:rsidR="00BC5B24">
        <w:t>Jeff</w:t>
      </w:r>
      <w:r w:rsidR="00FC557E">
        <w:t>. (2 minutes)</w:t>
      </w:r>
    </w:p>
    <w:p w14:paraId="0C22358C" w14:textId="6548F8DF" w:rsidR="00BC5B24" w:rsidRDefault="00D96636" w:rsidP="00BC5B24">
      <w:pPr>
        <w:pStyle w:val="cpPoint"/>
      </w:pPr>
      <w:r w:rsidRPr="00D96636">
        <w:t>Tom</w:t>
      </w:r>
      <w:r w:rsidR="001D27A3">
        <w:t xml:space="preserve"> </w:t>
      </w:r>
      <w:r w:rsidRPr="00D96636">
        <w:t>returns</w:t>
      </w:r>
      <w:r w:rsidR="00BC5B24">
        <w:t>.</w:t>
      </w:r>
      <w:r w:rsidR="00FC557E">
        <w:t xml:space="preserve"> (3 minutes)</w:t>
      </w:r>
    </w:p>
    <w:p w14:paraId="470A30A6" w14:textId="3C71A258" w:rsidR="00BC5B24" w:rsidRDefault="00D96636" w:rsidP="00BC5B24">
      <w:pPr>
        <w:pStyle w:val="cpPoint"/>
      </w:pPr>
      <w:r w:rsidRPr="00D96636">
        <w:t>George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Ro</w:t>
      </w:r>
      <w:r w:rsidR="00BC5B24">
        <w:t>y</w:t>
      </w:r>
      <w:r w:rsidRPr="00D96636">
        <w:t>.</w:t>
      </w:r>
      <w:r w:rsidR="00FC557E">
        <w:t xml:space="preserve"> (13 minutes)</w:t>
      </w:r>
    </w:p>
    <w:p w14:paraId="6FA85F99" w14:textId="36B932BA" w:rsidR="00BC5B24" w:rsidRDefault="00D96636" w:rsidP="00BC5B24">
      <w:pPr>
        <w:pStyle w:val="cpPoint"/>
      </w:pPr>
      <w:r w:rsidRPr="00D96636">
        <w:lastRenderedPageBreak/>
        <w:t>Jeff</w:t>
      </w:r>
      <w:r w:rsidR="001D27A3">
        <w:t xml:space="preserve"> </w:t>
      </w:r>
      <w:r w:rsidR="00BC5B24">
        <w:t>r</w:t>
      </w:r>
      <w:r w:rsidRPr="00D96636">
        <w:t>eturns</w:t>
      </w:r>
      <w:r w:rsidR="00BC5B24">
        <w:t>.</w:t>
      </w:r>
      <w:r w:rsidR="00FC557E">
        <w:t xml:space="preserve"> (15 minutes)</w:t>
      </w:r>
    </w:p>
    <w:p w14:paraId="77C200E5" w14:textId="53879D46" w:rsidR="00BC5B24" w:rsidRDefault="00D96636" w:rsidP="00BC5B24">
      <w:pPr>
        <w:pStyle w:val="cpPoint"/>
      </w:pPr>
      <w:r w:rsidRPr="00D96636">
        <w:t>Tom</w:t>
      </w:r>
      <w:r w:rsidR="001D27A3">
        <w:t xml:space="preserve"> </w:t>
      </w:r>
      <w:r w:rsidRPr="00D96636">
        <w:t>and</w:t>
      </w:r>
      <w:r w:rsidR="001D27A3">
        <w:t xml:space="preserve"> </w:t>
      </w:r>
      <w:r w:rsidR="00BC5B24">
        <w:t>Jeff</w:t>
      </w:r>
      <w:r w:rsidR="00FC557E">
        <w:t>. (</w:t>
      </w:r>
      <w:r w:rsidRPr="00D96636">
        <w:t>17</w:t>
      </w:r>
      <w:r w:rsidR="001D27A3">
        <w:t xml:space="preserve"> </w:t>
      </w:r>
      <w:r w:rsidRPr="00D96636">
        <w:t>minutes</w:t>
      </w:r>
      <w:r w:rsidR="00FC557E">
        <w:t>)</w:t>
      </w:r>
    </w:p>
    <w:p w14:paraId="40FAF494" w14:textId="77777777" w:rsidR="00BC5B24" w:rsidRDefault="00BC5B24" w:rsidP="00BC5B24">
      <w:pPr>
        <w:pStyle w:val="cpPoint"/>
        <w:numPr>
          <w:ilvl w:val="0"/>
          <w:numId w:val="0"/>
        </w:numPr>
        <w:ind w:left="1644" w:hanging="360"/>
      </w:pPr>
    </w:p>
    <w:p w14:paraId="70318EA8" w14:textId="77777777" w:rsidR="007C4E39" w:rsidRDefault="00D96636" w:rsidP="00FC557E">
      <w:pPr>
        <w:pStyle w:val="cpParagraph"/>
      </w:pPr>
      <w:r w:rsidRPr="00D96636">
        <w:t>In</w:t>
      </w:r>
      <w:r w:rsidR="001D27A3">
        <w:t xml:space="preserve"> </w:t>
      </w:r>
      <w:r w:rsidRPr="00D96636">
        <w:t>my</w:t>
      </w:r>
      <w:r w:rsidR="001D27A3">
        <w:t xml:space="preserve"> </w:t>
      </w:r>
      <w:r w:rsidRPr="00D96636">
        <w:t>career,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projects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often</w:t>
      </w:r>
      <w:r w:rsidR="001D27A3">
        <w:t xml:space="preserve"> </w:t>
      </w:r>
      <w:r w:rsidRPr="00D96636">
        <w:t>had</w:t>
      </w:r>
      <w:r w:rsidR="001D27A3">
        <w:t xml:space="preserve"> </w:t>
      </w:r>
      <w:r w:rsidR="007C4E39" w:rsidRPr="00D96636">
        <w:t>these</w:t>
      </w:r>
      <w:r w:rsidR="007C4E39">
        <w:t xml:space="preserve"> </w:t>
      </w:r>
      <w:r w:rsidR="007C4E39" w:rsidRPr="00D96636">
        <w:t>same</w:t>
      </w:r>
      <w:r w:rsidR="007C4E39">
        <w:t xml:space="preserve"> </w:t>
      </w:r>
      <w:r w:rsidR="007C4E39" w:rsidRPr="00D96636">
        <w:t>sort</w:t>
      </w:r>
      <w:r w:rsidR="007C4E39">
        <w:t>s of fundamental truths, w</w:t>
      </w:r>
      <w:r w:rsidRPr="00D96636">
        <w:t>hen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came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avoiding</w:t>
      </w:r>
      <w:r w:rsidR="001D27A3">
        <w:t xml:space="preserve"> </w:t>
      </w:r>
      <w:r w:rsidRPr="00D96636">
        <w:t>these</w:t>
      </w:r>
      <w:r w:rsidR="001D27A3">
        <w:t xml:space="preserve"> </w:t>
      </w:r>
      <w:r w:rsidRPr="00D96636">
        <w:t>kinds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delays.</w:t>
      </w:r>
    </w:p>
    <w:p w14:paraId="32C770C1" w14:textId="220D3832" w:rsidR="007C4E39" w:rsidRDefault="00D96636" w:rsidP="00FC557E">
      <w:pPr>
        <w:pStyle w:val="cpParagraph"/>
      </w:pPr>
      <w:r w:rsidRPr="00D96636">
        <w:t>Once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tasked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creating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single</w:t>
      </w:r>
      <w:r w:rsidR="001D27A3">
        <w:t xml:space="preserve"> </w:t>
      </w:r>
      <w:r w:rsidRPr="00D96636">
        <w:t>sign</w:t>
      </w:r>
      <w:r w:rsidR="007C4E39">
        <w:t>-</w:t>
      </w:r>
      <w:r w:rsidRPr="00D96636">
        <w:t>on</w:t>
      </w:r>
      <w:r w:rsidR="001D27A3">
        <w:t xml:space="preserve"> </w:t>
      </w:r>
      <w:r w:rsidRPr="00D96636">
        <w:t>between</w:t>
      </w:r>
      <w:r w:rsidR="001D27A3">
        <w:t xml:space="preserve"> </w:t>
      </w:r>
      <w:r w:rsidRPr="00D96636">
        <w:t>two</w:t>
      </w:r>
      <w:r w:rsidR="001D27A3">
        <w:t xml:space="preserve"> </w:t>
      </w:r>
      <w:r w:rsidRPr="00D96636">
        <w:t>sites</w:t>
      </w:r>
      <w:r w:rsidR="001D27A3">
        <w:t xml:space="preserve"> </w:t>
      </w:r>
      <w:r w:rsidRPr="00D96636">
        <w:t>whereby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user</w:t>
      </w:r>
      <w:r w:rsidR="001D27A3">
        <w:t xml:space="preserve"> </w:t>
      </w:r>
      <w:r w:rsidRPr="00D96636">
        <w:t>signs</w:t>
      </w:r>
      <w:r w:rsidR="001D27A3">
        <w:t xml:space="preserve"> </w:t>
      </w:r>
      <w:r w:rsidRPr="00D96636">
        <w:t>another</w:t>
      </w:r>
      <w:r w:rsidR="001D27A3">
        <w:t xml:space="preserve"> </w:t>
      </w:r>
      <w:r w:rsidRPr="00D96636">
        <w:t>company</w:t>
      </w:r>
      <w:r w:rsidR="001D27A3">
        <w:t xml:space="preserve"> </w:t>
      </w:r>
      <w:r w:rsidRPr="00D96636">
        <w:t>portal,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then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identity</w:t>
      </w:r>
      <w:r w:rsidR="001D27A3">
        <w:t xml:space="preserve"> </w:t>
      </w:r>
      <w:r w:rsidRPr="00D96636">
        <w:t>is</w:t>
      </w:r>
      <w:r w:rsidR="001D27A3">
        <w:t xml:space="preserve"> </w:t>
      </w:r>
      <w:r w:rsidR="007C4E39">
        <w:t>f</w:t>
      </w:r>
      <w:r w:rsidRPr="00D96636">
        <w:t>ederated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my</w:t>
      </w:r>
      <w:r w:rsidR="001D27A3">
        <w:t xml:space="preserve"> </w:t>
      </w:r>
      <w:r w:rsidRPr="00D96636">
        <w:t>site</w:t>
      </w:r>
      <w:r w:rsidR="001D27A3">
        <w:t xml:space="preserve"> </w:t>
      </w:r>
      <w:r w:rsidRPr="00D96636">
        <w:t>without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user</w:t>
      </w:r>
      <w:r w:rsidR="001D27A3">
        <w:t xml:space="preserve"> </w:t>
      </w:r>
      <w:r w:rsidRPr="00D96636">
        <w:t>having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enter</w:t>
      </w:r>
      <w:r w:rsidR="001D27A3">
        <w:t xml:space="preserve"> </w:t>
      </w:r>
      <w:r w:rsidRPr="00D96636">
        <w:t>their</w:t>
      </w:r>
      <w:r w:rsidR="001D27A3">
        <w:t xml:space="preserve"> </w:t>
      </w:r>
      <w:r w:rsidRPr="00D96636">
        <w:t>user</w:t>
      </w:r>
      <w:r w:rsidR="001D27A3">
        <w:t xml:space="preserve"> </w:t>
      </w:r>
      <w:r w:rsidRPr="00D96636">
        <w:t>name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password</w:t>
      </w:r>
      <w:r w:rsidR="001D27A3">
        <w:t xml:space="preserve"> </w:t>
      </w:r>
      <w:r w:rsidRPr="00D96636">
        <w:t>again.</w:t>
      </w:r>
    </w:p>
    <w:p w14:paraId="39D4E943" w14:textId="77777777" w:rsidR="007C4E39" w:rsidRDefault="00D96636" w:rsidP="00FC557E">
      <w:pPr>
        <w:pStyle w:val="cpParagraph"/>
      </w:pPr>
      <w:r w:rsidRPr="00D96636">
        <w:t>It</w:t>
      </w:r>
      <w:r w:rsidR="001D27A3">
        <w:t xml:space="preserve"> </w:t>
      </w:r>
      <w:r w:rsidRPr="00D96636">
        <w:t>took</w:t>
      </w:r>
      <w:r w:rsidR="001D27A3">
        <w:t xml:space="preserve"> </w:t>
      </w:r>
      <w:r w:rsidRPr="00D96636">
        <w:t>me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while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wrap</w:t>
      </w:r>
      <w:r w:rsidR="001D27A3">
        <w:t xml:space="preserve"> </w:t>
      </w:r>
      <w:r w:rsidRPr="00D96636">
        <w:t>my</w:t>
      </w:r>
      <w:r w:rsidR="001D27A3">
        <w:t xml:space="preserve"> </w:t>
      </w:r>
      <w:r w:rsidRPr="00D96636">
        <w:t>head</w:t>
      </w:r>
      <w:r w:rsidR="001D27A3">
        <w:t xml:space="preserve"> </w:t>
      </w:r>
      <w:r w:rsidRPr="00D96636">
        <w:t>around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crypto</w:t>
      </w:r>
      <w:r w:rsidR="001D27A3">
        <w:t xml:space="preserve"> </w:t>
      </w:r>
      <w:r w:rsidRPr="00D96636">
        <w:t>involved,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eventually</w:t>
      </w:r>
      <w:r w:rsidR="001D27A3">
        <w:t xml:space="preserve"> </w:t>
      </w:r>
      <w:r w:rsidRPr="00D96636">
        <w:t>got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figured</w:t>
      </w:r>
      <w:r w:rsidR="001D27A3">
        <w:t xml:space="preserve"> </w:t>
      </w:r>
      <w:r w:rsidRPr="00D96636">
        <w:t>out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code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complete.</w:t>
      </w:r>
    </w:p>
    <w:p w14:paraId="79E22715" w14:textId="41216964" w:rsidR="007C4E39" w:rsidRDefault="00D96636" w:rsidP="00FC557E">
      <w:pPr>
        <w:pStyle w:val="cpParagraph"/>
      </w:pPr>
      <w:r w:rsidRPr="00D96636">
        <w:t>All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needed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do</w:t>
      </w:r>
      <w:r w:rsidR="001D27A3">
        <w:t xml:space="preserve"> </w:t>
      </w:r>
      <w:r w:rsidRPr="00D96636">
        <w:t>now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get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certificates</w:t>
      </w:r>
      <w:r w:rsidR="001D27A3">
        <w:t xml:space="preserve"> </w:t>
      </w:r>
      <w:r w:rsidRPr="00D96636">
        <w:t>ordered,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go</w:t>
      </w:r>
      <w:r w:rsidR="001D27A3">
        <w:t xml:space="preserve"> </w:t>
      </w:r>
      <w:r w:rsidRPr="00D96636">
        <w:t>alive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next</w:t>
      </w:r>
      <w:r w:rsidR="001D27A3">
        <w:t xml:space="preserve"> </w:t>
      </w:r>
      <w:r w:rsidRPr="00D96636">
        <w:t>day.</w:t>
      </w:r>
    </w:p>
    <w:p w14:paraId="6F9CD838" w14:textId="77777777" w:rsidR="007C4E39" w:rsidRDefault="00D96636" w:rsidP="00FC557E">
      <w:pPr>
        <w:pStyle w:val="cpParagraph"/>
      </w:pPr>
      <w:r w:rsidRPr="00D96636">
        <w:t>That's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discovered</w:t>
      </w:r>
      <w:r w:rsidR="001D27A3">
        <w:t xml:space="preserve"> </w:t>
      </w:r>
      <w:r w:rsidRPr="00D96636">
        <w:t>how</w:t>
      </w:r>
      <w:r w:rsidR="001D27A3">
        <w:t xml:space="preserve"> </w:t>
      </w:r>
      <w:r w:rsidRPr="00D96636">
        <w:t>long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takes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Fortune</w:t>
      </w:r>
      <w:r w:rsidR="001D27A3">
        <w:t xml:space="preserve"> </w:t>
      </w:r>
      <w:r w:rsidRPr="00D96636">
        <w:t>50</w:t>
      </w:r>
      <w:r w:rsidR="001D27A3">
        <w:t xml:space="preserve"> </w:t>
      </w:r>
      <w:r w:rsidRPr="00D96636">
        <w:t>company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approve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new</w:t>
      </w:r>
      <w:r w:rsidR="001D27A3">
        <w:t xml:space="preserve"> </w:t>
      </w:r>
      <w:r w:rsidRPr="00D96636">
        <w:t>certificate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validates</w:t>
      </w:r>
      <w:r w:rsidR="001D27A3">
        <w:t xml:space="preserve"> </w:t>
      </w:r>
      <w:r w:rsidRPr="00D96636">
        <w:t>their</w:t>
      </w:r>
      <w:r w:rsidR="001D27A3">
        <w:t xml:space="preserve"> </w:t>
      </w:r>
      <w:r w:rsidRPr="00D96636">
        <w:t>corporate</w:t>
      </w:r>
      <w:r w:rsidR="001D27A3">
        <w:t xml:space="preserve"> </w:t>
      </w:r>
      <w:r w:rsidRPr="00D96636">
        <w:t>identity.</w:t>
      </w:r>
    </w:p>
    <w:p w14:paraId="356E8FEE" w14:textId="77777777" w:rsidR="007C4E39" w:rsidRDefault="00D96636" w:rsidP="00FC557E">
      <w:pPr>
        <w:pStyle w:val="cpParagraph"/>
      </w:pPr>
      <w:r w:rsidRPr="00D96636">
        <w:t>We</w:t>
      </w:r>
      <w:r w:rsidR="001D27A3">
        <w:t xml:space="preserve"> </w:t>
      </w:r>
      <w:r w:rsidRPr="00D96636">
        <w:t>first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find</w:t>
      </w:r>
      <w:r w:rsidR="001D27A3">
        <w:t xml:space="preserve"> </w:t>
      </w:r>
      <w:r w:rsidRPr="00D96636">
        <w:t>someone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other</w:t>
      </w:r>
      <w:r w:rsidR="001D27A3">
        <w:t xml:space="preserve"> </w:t>
      </w:r>
      <w:r w:rsidRPr="00D96636">
        <w:t>end</w:t>
      </w:r>
      <w:r w:rsidR="001D27A3">
        <w:t xml:space="preserve"> </w:t>
      </w:r>
      <w:r w:rsidRPr="00D96636">
        <w:t>who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point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contact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their</w:t>
      </w:r>
      <w:r w:rsidR="001D27A3">
        <w:t xml:space="preserve"> </w:t>
      </w:r>
      <w:r w:rsidRPr="00D96636">
        <w:t>domain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their</w:t>
      </w:r>
      <w:r w:rsidR="001D27A3">
        <w:t xml:space="preserve"> </w:t>
      </w:r>
      <w:r w:rsidRPr="00D96636">
        <w:t>domain</w:t>
      </w:r>
      <w:r w:rsidR="001D27A3">
        <w:t xml:space="preserve"> </w:t>
      </w:r>
      <w:r w:rsidRPr="00D96636">
        <w:t>registration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private.</w:t>
      </w:r>
      <w:r w:rsidR="007C4E39">
        <w:t xml:space="preserve"> </w:t>
      </w:r>
      <w:r w:rsidRPr="00D96636">
        <w:t>That</w:t>
      </w:r>
      <w:r w:rsidR="001D27A3">
        <w:t xml:space="preserve"> </w:t>
      </w:r>
      <w:r w:rsidRPr="00D96636">
        <w:t>took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few</w:t>
      </w:r>
      <w:r w:rsidR="001D27A3">
        <w:t xml:space="preserve"> </w:t>
      </w:r>
      <w:r w:rsidRPr="00D96636">
        <w:t>days.</w:t>
      </w:r>
    </w:p>
    <w:p w14:paraId="5089D82D" w14:textId="77777777" w:rsidR="007C4E39" w:rsidRDefault="00D96636" w:rsidP="00FC557E">
      <w:pPr>
        <w:pStyle w:val="cpParagraph"/>
      </w:pPr>
      <w:r w:rsidRPr="00D96636">
        <w:t>Then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person</w:t>
      </w:r>
      <w:r w:rsidR="001D27A3">
        <w:t xml:space="preserve"> </w:t>
      </w:r>
      <w:r w:rsidRPr="00D96636">
        <w:t>outlined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internal</w:t>
      </w:r>
      <w:r w:rsidR="001D27A3">
        <w:t xml:space="preserve"> </w:t>
      </w:r>
      <w:r w:rsidRPr="00D96636">
        <w:t>process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new</w:t>
      </w:r>
      <w:r w:rsidR="001D27A3">
        <w:t xml:space="preserve"> </w:t>
      </w:r>
      <w:r w:rsidRPr="00D96636">
        <w:t>certificates.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actually</w:t>
      </w:r>
      <w:r w:rsidR="001D27A3">
        <w:t xml:space="preserve"> </w:t>
      </w:r>
      <w:r w:rsidRPr="00D96636">
        <w:t>lucky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one</w:t>
      </w:r>
      <w:r w:rsidR="001D27A3">
        <w:t xml:space="preserve"> </w:t>
      </w:r>
      <w:r w:rsidRPr="00D96636">
        <w:t>existed,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30</w:t>
      </w:r>
      <w:r w:rsidR="007C4E39">
        <w:t>-</w:t>
      </w:r>
      <w:r w:rsidRPr="00D96636">
        <w:t>day</w:t>
      </w:r>
      <w:r w:rsidR="001D27A3">
        <w:t xml:space="preserve"> </w:t>
      </w:r>
      <w:r w:rsidRPr="00D96636">
        <w:t>process</w:t>
      </w:r>
      <w:r w:rsidR="001D27A3">
        <w:t xml:space="preserve"> </w:t>
      </w:r>
      <w:r w:rsidRPr="00D96636">
        <w:t>minimum.</w:t>
      </w:r>
    </w:p>
    <w:p w14:paraId="277AB989" w14:textId="77777777" w:rsidR="007C4E39" w:rsidRDefault="00D96636" w:rsidP="00FC557E">
      <w:pPr>
        <w:pStyle w:val="cpParagraph"/>
      </w:pPr>
      <w:r w:rsidRPr="00D96636">
        <w:t>We</w:t>
      </w:r>
      <w:r w:rsidR="001D27A3">
        <w:t xml:space="preserve"> </w:t>
      </w:r>
      <w:r w:rsidRPr="00D96636">
        <w:t>ended</w:t>
      </w:r>
      <w:r w:rsidR="001D27A3">
        <w:t xml:space="preserve"> </w:t>
      </w:r>
      <w:r w:rsidRPr="00D96636">
        <w:t>up</w:t>
      </w:r>
      <w:r w:rsidR="001D27A3">
        <w:t xml:space="preserve"> </w:t>
      </w:r>
      <w:r w:rsidRPr="00D96636">
        <w:t>having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talk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people</w:t>
      </w:r>
      <w:r w:rsidR="001D27A3">
        <w:t xml:space="preserve"> </w:t>
      </w:r>
      <w:r w:rsidRPr="00D96636">
        <w:t>who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nothing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do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project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sell</w:t>
      </w:r>
      <w:r w:rsidR="001D27A3">
        <w:t xml:space="preserve"> </w:t>
      </w:r>
      <w:r w:rsidRPr="00D96636">
        <w:t>them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legitimate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useful</w:t>
      </w:r>
      <w:r w:rsidR="001D27A3">
        <w:t xml:space="preserve"> </w:t>
      </w:r>
      <w:r w:rsidRPr="00D96636">
        <w:t>application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risk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creating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certificate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involve.</w:t>
      </w:r>
    </w:p>
    <w:p w14:paraId="5AFA989D" w14:textId="77777777" w:rsidR="007C4E39" w:rsidRDefault="00D96636" w:rsidP="00FC557E">
      <w:pPr>
        <w:pStyle w:val="cpParagraph"/>
      </w:pPr>
      <w:r w:rsidRPr="00D96636">
        <w:t>Finally,</w:t>
      </w:r>
      <w:r w:rsidR="001D27A3">
        <w:t xml:space="preserve"> </w:t>
      </w:r>
      <w:r w:rsidRPr="00D96636">
        <w:t>about</w:t>
      </w:r>
      <w:r w:rsidR="001D27A3">
        <w:t xml:space="preserve"> </w:t>
      </w:r>
      <w:r w:rsidRPr="00D96636">
        <w:t>two</w:t>
      </w:r>
      <w:r w:rsidR="001D27A3">
        <w:t xml:space="preserve"> </w:t>
      </w:r>
      <w:r w:rsidRPr="00D96636">
        <w:t>months</w:t>
      </w:r>
      <w:r w:rsidR="001D27A3">
        <w:t xml:space="preserve"> </w:t>
      </w:r>
      <w:r w:rsidRPr="00D96636">
        <w:t>after</w:t>
      </w:r>
      <w:r w:rsidR="001D27A3">
        <w:t xml:space="preserve"> </w:t>
      </w:r>
      <w:r w:rsidRPr="00D96636">
        <w:t>we'd</w:t>
      </w:r>
      <w:r w:rsidR="001D27A3">
        <w:t xml:space="preserve"> </w:t>
      </w:r>
      <w:r w:rsidRPr="00D96636">
        <w:t>begun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process,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certificates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staging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production,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able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go</w:t>
      </w:r>
      <w:r w:rsidR="001D27A3">
        <w:t xml:space="preserve"> </w:t>
      </w:r>
      <w:r w:rsidRPr="00D96636">
        <w:t>live</w:t>
      </w:r>
      <w:r w:rsidR="007C4E39">
        <w:t>.</w:t>
      </w:r>
    </w:p>
    <w:p w14:paraId="00A882C0" w14:textId="49E98B79" w:rsidR="00D96636" w:rsidRPr="00D96636" w:rsidRDefault="007C4E39" w:rsidP="00FC557E">
      <w:pPr>
        <w:pStyle w:val="cpParagraph"/>
      </w:pPr>
      <w:r>
        <w:t>T</w:t>
      </w:r>
      <w:r w:rsidR="00D96636" w:rsidRPr="00D96636">
        <w:t>hereafter</w:t>
      </w:r>
      <w:r>
        <w:t>, w</w:t>
      </w:r>
      <w:r w:rsidR="00D96636" w:rsidRPr="00D96636">
        <w:t>henever</w:t>
      </w:r>
      <w:r w:rsidR="001D27A3">
        <w:t xml:space="preserve"> </w:t>
      </w:r>
      <w:r w:rsidR="00D96636" w:rsidRPr="00D96636">
        <w:t>I</w:t>
      </w:r>
      <w:r w:rsidR="001D27A3">
        <w:t xml:space="preserve"> </w:t>
      </w:r>
      <w:r w:rsidR="00D96636" w:rsidRPr="00D96636">
        <w:t>had</w:t>
      </w:r>
      <w:r w:rsidR="001D27A3">
        <w:t xml:space="preserve"> </w:t>
      </w:r>
      <w:r w:rsidR="00D96636" w:rsidRPr="00D96636">
        <w:t>an</w:t>
      </w:r>
      <w:r w:rsidR="001D27A3">
        <w:t xml:space="preserve"> </w:t>
      </w:r>
      <w:r w:rsidR="00D96636" w:rsidRPr="00D96636">
        <w:t>SSO</w:t>
      </w:r>
      <w:r w:rsidR="001D27A3">
        <w:t xml:space="preserve"> </w:t>
      </w:r>
      <w:r w:rsidR="00D96636" w:rsidRPr="00D96636">
        <w:t>project,</w:t>
      </w:r>
      <w:r w:rsidR="001D27A3">
        <w:t xml:space="preserve"> </w:t>
      </w:r>
      <w:r w:rsidR="00D96636" w:rsidRPr="00D96636">
        <w:t>I</w:t>
      </w:r>
      <w:r w:rsidR="001D27A3">
        <w:t xml:space="preserve"> </w:t>
      </w:r>
      <w:r w:rsidR="00D96636" w:rsidRPr="00D96636">
        <w:t>made</w:t>
      </w:r>
      <w:r w:rsidR="001D27A3">
        <w:t xml:space="preserve"> </w:t>
      </w:r>
      <w:r w:rsidR="00D96636" w:rsidRPr="00D96636">
        <w:t>sure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first</w:t>
      </w:r>
      <w:r w:rsidR="001D27A3">
        <w:t xml:space="preserve"> </w:t>
      </w:r>
      <w:r w:rsidR="00D96636" w:rsidRPr="00D96636">
        <w:t>step</w:t>
      </w:r>
      <w:r w:rsidR="001D27A3">
        <w:t xml:space="preserve"> </w:t>
      </w:r>
      <w:r w:rsidR="00D96636" w:rsidRPr="00D96636">
        <w:t>was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get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certificate</w:t>
      </w:r>
      <w:r w:rsidR="001D27A3">
        <w:t xml:space="preserve"> </w:t>
      </w:r>
      <w:r w:rsidR="00D96636" w:rsidRPr="00D96636">
        <w:t>process</w:t>
      </w:r>
      <w:r w:rsidR="001D27A3">
        <w:t xml:space="preserve"> </w:t>
      </w:r>
      <w:r w:rsidR="00D96636" w:rsidRPr="00D96636">
        <w:t>started.</w:t>
      </w:r>
    </w:p>
    <w:p w14:paraId="5BACB34D" w14:textId="43960A67" w:rsidR="00D96636" w:rsidRPr="00D96636" w:rsidRDefault="00D96636" w:rsidP="00661CA1">
      <w:pPr>
        <w:pStyle w:val="Heading2"/>
      </w:pPr>
      <w:r w:rsidRPr="00D96636">
        <w:t>Defects</w:t>
      </w:r>
    </w:p>
    <w:p w14:paraId="2B0E1F6A" w14:textId="5DD7DE9A" w:rsidR="005054E2" w:rsidRDefault="005054E2" w:rsidP="005054E2">
      <w:pPr>
        <w:pStyle w:val="cpParagraph"/>
      </w:pPr>
      <w:r>
        <w:t>W</w:t>
      </w:r>
      <w:r w:rsidR="00D96636" w:rsidRPr="00D96636">
        <w:t>e</w:t>
      </w:r>
      <w:r w:rsidR="001D27A3">
        <w:t xml:space="preserve"> </w:t>
      </w:r>
      <w:r w:rsidR="00D96636" w:rsidRPr="00D96636">
        <w:t>ran</w:t>
      </w:r>
      <w:r w:rsidR="001D27A3">
        <w:t xml:space="preserve"> </w:t>
      </w:r>
      <w:r w:rsidR="00D96636" w:rsidRPr="00D96636">
        <w:t>out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wastes</w:t>
      </w:r>
      <w:r w:rsidR="001D27A3">
        <w:t xml:space="preserve"> </w:t>
      </w:r>
      <w:r w:rsidR="00D96636" w:rsidRPr="00D96636">
        <w:t>with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most</w:t>
      </w:r>
      <w:r w:rsidR="001D27A3">
        <w:t xml:space="preserve"> </w:t>
      </w:r>
      <w:r w:rsidR="00D96636" w:rsidRPr="00D96636">
        <w:t>obvious</w:t>
      </w:r>
      <w:r w:rsidR="001D27A3">
        <w:t xml:space="preserve"> </w:t>
      </w:r>
      <w:r w:rsidR="00D96636" w:rsidRPr="00D96636">
        <w:t>form</w:t>
      </w:r>
      <w:r w:rsidR="001D27A3">
        <w:t xml:space="preserve"> </w:t>
      </w:r>
      <w:r>
        <w:t>“</w:t>
      </w:r>
      <w:r w:rsidR="00D96636" w:rsidRPr="00D96636">
        <w:t>defects</w:t>
      </w:r>
      <w:r>
        <w:t>”.</w:t>
      </w:r>
    </w:p>
    <w:p w14:paraId="612F573B" w14:textId="77777777" w:rsidR="00283F15" w:rsidRDefault="005054E2" w:rsidP="005054E2">
      <w:pPr>
        <w:pStyle w:val="cpParagraph"/>
      </w:pPr>
      <w:r>
        <w:t>T</w:t>
      </w:r>
      <w:r w:rsidR="00D96636" w:rsidRPr="00D96636">
        <w:t>his</w:t>
      </w:r>
      <w:r w:rsidR="001D27A3">
        <w:t xml:space="preserve"> </w:t>
      </w:r>
      <w:r w:rsidR="00D96636" w:rsidRPr="00D96636">
        <w:t>form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waste</w:t>
      </w:r>
      <w:r w:rsidR="001D27A3">
        <w:t xml:space="preserve"> </w:t>
      </w:r>
      <w:r w:rsidR="00D96636" w:rsidRPr="00D96636">
        <w:t>maps</w:t>
      </w:r>
      <w:r w:rsidR="001D27A3">
        <w:t xml:space="preserve"> </w:t>
      </w:r>
      <w:r w:rsidR="00D96636" w:rsidRPr="00D96636">
        <w:t>most</w:t>
      </w:r>
      <w:r w:rsidR="001D27A3">
        <w:t xml:space="preserve"> </w:t>
      </w:r>
      <w:r w:rsidR="00D96636" w:rsidRPr="00D96636">
        <w:t>directly</w:t>
      </w:r>
      <w:r w:rsidR="001D27A3">
        <w:t xml:space="preserve"> </w:t>
      </w:r>
      <w:r w:rsidR="00D96636" w:rsidRPr="00D96636">
        <w:t>back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manufacturing</w:t>
      </w:r>
      <w:r w:rsidR="00283F15">
        <w:t>. A</w:t>
      </w:r>
      <w:r w:rsidR="001D27A3">
        <w:t xml:space="preserve"> </w:t>
      </w:r>
      <w:r w:rsidR="00D96636" w:rsidRPr="00D96636">
        <w:t>car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doesn't</w:t>
      </w:r>
      <w:r w:rsidR="001D27A3">
        <w:t xml:space="preserve"> </w:t>
      </w:r>
      <w:r w:rsidR="00D96636" w:rsidRPr="00D96636">
        <w:t>run</w:t>
      </w:r>
      <w:r w:rsidR="00283F15">
        <w:t>.</w:t>
      </w:r>
      <w:r w:rsidR="001D27A3">
        <w:t xml:space="preserve"> </w:t>
      </w:r>
      <w:r w:rsidR="00283F15">
        <w:t xml:space="preserve">A </w:t>
      </w:r>
      <w:r w:rsidR="00D96636" w:rsidRPr="00D96636">
        <w:t>part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crumbles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your</w:t>
      </w:r>
      <w:r w:rsidR="001D27A3">
        <w:t xml:space="preserve"> </w:t>
      </w:r>
      <w:r w:rsidR="00D96636" w:rsidRPr="00D96636">
        <w:t>hand</w:t>
      </w:r>
      <w:r w:rsidR="00283F15">
        <w:t>.</w:t>
      </w:r>
    </w:p>
    <w:p w14:paraId="7063033F" w14:textId="0C3B4A30" w:rsidR="005054E2" w:rsidRDefault="00283F15" w:rsidP="005054E2">
      <w:pPr>
        <w:pStyle w:val="cpParagraph"/>
      </w:pPr>
      <w:r>
        <w:t>L</w:t>
      </w:r>
      <w:r w:rsidR="00D96636" w:rsidRPr="00D96636">
        <w:t>ook</w:t>
      </w:r>
      <w:r w:rsidR="001D27A3">
        <w:t xml:space="preserve"> </w:t>
      </w:r>
      <w:r w:rsidR="00D96636" w:rsidRPr="00D96636">
        <w:t>down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rest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list.</w:t>
      </w:r>
      <w:r>
        <w:t xml:space="preserve"> </w:t>
      </w:r>
      <w:r w:rsidR="00D96636" w:rsidRPr="00D96636">
        <w:t>Every</w:t>
      </w:r>
      <w:r w:rsidR="001D27A3">
        <w:t xml:space="preserve"> </w:t>
      </w:r>
      <w:r w:rsidR="00D96636" w:rsidRPr="00D96636">
        <w:t>one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these</w:t>
      </w:r>
      <w:r w:rsidR="001D27A3">
        <w:t xml:space="preserve"> </w:t>
      </w:r>
      <w:r w:rsidR="00D96636" w:rsidRPr="00D96636">
        <w:t>forms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waste</w:t>
      </w:r>
      <w:r w:rsidR="001D27A3">
        <w:t xml:space="preserve"> </w:t>
      </w:r>
      <w:r w:rsidR="00D96636" w:rsidRPr="00D96636">
        <w:t>can</w:t>
      </w:r>
      <w:r w:rsidR="001D27A3">
        <w:t xml:space="preserve"> </w:t>
      </w:r>
      <w:r w:rsidR="00D96636" w:rsidRPr="00D96636">
        <w:t>accrue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defects.</w:t>
      </w:r>
    </w:p>
    <w:p w14:paraId="0EE332D5" w14:textId="7BEF4AFC" w:rsidR="00283F15" w:rsidRDefault="00D96636" w:rsidP="005054E2">
      <w:pPr>
        <w:pStyle w:val="cpParagraph"/>
      </w:pPr>
      <w:r w:rsidRPr="00D96636">
        <w:t>The</w:t>
      </w:r>
      <w:r w:rsidR="001D27A3">
        <w:t xml:space="preserve"> </w:t>
      </w:r>
      <w:r w:rsidRPr="00D96636">
        <w:t>pursuit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elimination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defects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like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pursuit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speed.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clarifying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purifying</w:t>
      </w:r>
      <w:r w:rsidR="001D27A3">
        <w:t xml:space="preserve"> </w:t>
      </w:r>
      <w:r w:rsidRPr="00D96636">
        <w:t>force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processes.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say,</w:t>
      </w:r>
      <w:r w:rsidR="001D27A3">
        <w:t xml:space="preserve"> </w:t>
      </w:r>
      <w:r w:rsidRPr="00D96636">
        <w:t>if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aim</w:t>
      </w:r>
      <w:r w:rsidR="001D27A3">
        <w:t xml:space="preserve"> </w:t>
      </w:r>
      <w:r w:rsidR="00283F15">
        <w:t>a</w:t>
      </w:r>
      <w:r w:rsidRPr="00D96636">
        <w:t>t</w:t>
      </w:r>
      <w:r w:rsidR="001D27A3">
        <w:t xml:space="preserve"> </w:t>
      </w:r>
      <w:r w:rsidRPr="00D96636">
        <w:t>speed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absent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defects,</w:t>
      </w:r>
      <w:r w:rsidR="001D27A3">
        <w:t xml:space="preserve"> </w:t>
      </w:r>
      <w:r w:rsidRPr="00D96636">
        <w:t>you'll</w:t>
      </w:r>
      <w:r w:rsidR="001D27A3">
        <w:t xml:space="preserve"> </w:t>
      </w:r>
      <w:r w:rsidRPr="00D96636">
        <w:t>get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host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other</w:t>
      </w:r>
      <w:r w:rsidR="001D27A3">
        <w:t xml:space="preserve"> </w:t>
      </w:r>
      <w:r w:rsidRPr="00D96636">
        <w:t>quality</w:t>
      </w:r>
      <w:r w:rsidR="001D27A3">
        <w:t xml:space="preserve"> </w:t>
      </w:r>
      <w:r w:rsidRPr="00D96636">
        <w:t>measures</w:t>
      </w:r>
      <w:r w:rsidR="001D27A3">
        <w:t xml:space="preserve"> </w:t>
      </w:r>
      <w:r w:rsidRPr="00D96636">
        <w:t>along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them.</w:t>
      </w:r>
    </w:p>
    <w:p w14:paraId="0220DBFA" w14:textId="3590B72B" w:rsidR="00283F15" w:rsidRDefault="00D96636" w:rsidP="005054E2">
      <w:pPr>
        <w:pStyle w:val="cpParagraph"/>
      </w:pPr>
      <w:r w:rsidRPr="00D96636">
        <w:t>There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large</w:t>
      </w:r>
      <w:r w:rsidR="001D27A3">
        <w:t xml:space="preserve"> </w:t>
      </w:r>
      <w:r w:rsidRPr="00D96636">
        <w:t>companies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pursue</w:t>
      </w:r>
      <w:r w:rsidR="001D27A3">
        <w:t xml:space="preserve"> </w:t>
      </w:r>
      <w:r w:rsidRPr="00D96636">
        <w:t>full,</w:t>
      </w:r>
      <w:r w:rsidR="001D27A3">
        <w:t xml:space="preserve"> </w:t>
      </w:r>
      <w:r w:rsidRPr="00D96636">
        <w:t>continuous</w:t>
      </w:r>
      <w:r w:rsidR="001D27A3">
        <w:t xml:space="preserve"> </w:t>
      </w:r>
      <w:r w:rsidRPr="00D96636">
        <w:t>deployment,</w:t>
      </w:r>
      <w:r w:rsidR="001D27A3">
        <w:t xml:space="preserve"> </w:t>
      </w:r>
      <w:r w:rsidRPr="00D96636">
        <w:t>whereby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check</w:t>
      </w:r>
      <w:r w:rsidR="00283F15">
        <w:t>-</w:t>
      </w:r>
      <w:r w:rsidRPr="00D96636">
        <w:t>in</w:t>
      </w:r>
      <w:r w:rsidR="001D27A3">
        <w:t xml:space="preserve"> </w:t>
      </w:r>
      <w:r w:rsidRPr="00D96636">
        <w:t>triggers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build,</w:t>
      </w:r>
      <w:r w:rsidR="001D27A3">
        <w:t xml:space="preserve"> </w:t>
      </w:r>
      <w:r w:rsidRPr="00D96636">
        <w:t>which</w:t>
      </w:r>
      <w:r w:rsidR="001D27A3">
        <w:t xml:space="preserve"> </w:t>
      </w:r>
      <w:r w:rsidRPr="00D96636">
        <w:t>triggers</w:t>
      </w:r>
      <w:r w:rsidR="001D27A3">
        <w:t xml:space="preserve"> </w:t>
      </w:r>
      <w:r w:rsidRPr="00D96636">
        <w:t>automated</w:t>
      </w:r>
      <w:r w:rsidR="001D27A3">
        <w:t xml:space="preserve"> </w:t>
      </w:r>
      <w:r w:rsidRPr="00D96636">
        <w:t>testing,</w:t>
      </w:r>
      <w:r w:rsidR="001D27A3">
        <w:t xml:space="preserve"> </w:t>
      </w:r>
      <w:r w:rsidRPr="00D96636">
        <w:t>which</w:t>
      </w:r>
      <w:r w:rsidR="001D27A3">
        <w:t xml:space="preserve"> </w:t>
      </w:r>
      <w:r w:rsidRPr="00D96636">
        <w:t>generates</w:t>
      </w:r>
      <w:r w:rsidR="001D27A3">
        <w:t xml:space="preserve"> </w:t>
      </w:r>
      <w:r w:rsidRPr="00D96636">
        <w:t>documentation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triggers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deployment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production.</w:t>
      </w:r>
    </w:p>
    <w:p w14:paraId="1A0B2C37" w14:textId="77777777" w:rsidR="00283F15" w:rsidRDefault="00D96636" w:rsidP="005054E2">
      <w:pPr>
        <w:pStyle w:val="cpParagraph"/>
      </w:pPr>
      <w:r w:rsidRPr="00D96636">
        <w:t>This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seem</w:t>
      </w:r>
      <w:r w:rsidR="001D27A3">
        <w:t xml:space="preserve"> </w:t>
      </w:r>
      <w:r w:rsidRPr="00D96636">
        <w:t>insane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people</w:t>
      </w:r>
      <w:r w:rsidR="001D27A3">
        <w:t xml:space="preserve"> </w:t>
      </w:r>
      <w:r w:rsidRPr="00D96636">
        <w:t>who</w:t>
      </w:r>
      <w:r w:rsidR="001D27A3">
        <w:t xml:space="preserve"> </w:t>
      </w:r>
      <w:r w:rsidRPr="00D96636">
        <w:t>haven't</w:t>
      </w:r>
      <w:r w:rsidR="001D27A3">
        <w:t xml:space="preserve"> </w:t>
      </w:r>
      <w:r w:rsidRPr="00D96636">
        <w:t>done</w:t>
      </w:r>
      <w:r w:rsidR="001D27A3">
        <w:t xml:space="preserve"> </w:t>
      </w:r>
      <w:r w:rsidRPr="00D96636">
        <w:t>it.</w:t>
      </w:r>
    </w:p>
    <w:p w14:paraId="2A7B1B37" w14:textId="04CA4BB2" w:rsidR="00283F15" w:rsidRDefault="00D96636" w:rsidP="005054E2">
      <w:pPr>
        <w:pStyle w:val="cpParagraph"/>
      </w:pPr>
      <w:r w:rsidRPr="00D96636">
        <w:t>The</w:t>
      </w:r>
      <w:r w:rsidR="001D27A3">
        <w:t xml:space="preserve"> </w:t>
      </w:r>
      <w:r w:rsidR="00283F15">
        <w:t xml:space="preserve">need for this </w:t>
      </w:r>
      <w:r w:rsidRPr="00D96636">
        <w:t>response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is</w:t>
      </w:r>
      <w:r w:rsidR="00283F15">
        <w:t>: “</w:t>
      </w:r>
      <w:r w:rsidRPr="00D96636">
        <w:t>how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deploy</w:t>
      </w:r>
      <w:r w:rsidR="001D27A3">
        <w:t xml:space="preserve"> </w:t>
      </w:r>
      <w:r w:rsidRPr="00D96636">
        <w:t>without</w:t>
      </w:r>
      <w:r w:rsidR="001D27A3">
        <w:t xml:space="preserve"> </w:t>
      </w:r>
      <w:r w:rsidRPr="00D96636">
        <w:t>having</w:t>
      </w:r>
      <w:r w:rsidR="001D27A3">
        <w:t xml:space="preserve"> </w:t>
      </w:r>
      <w:r w:rsidRPr="00D96636">
        <w:t>tested</w:t>
      </w:r>
      <w:r w:rsidR="001D27A3">
        <w:t xml:space="preserve"> </w:t>
      </w:r>
      <w:r w:rsidRPr="00D96636">
        <w:t>it</w:t>
      </w:r>
      <w:r w:rsidR="00283F15">
        <w:t>”</w:t>
      </w:r>
      <w:r w:rsidRPr="00D96636">
        <w:t>?</w:t>
      </w:r>
    </w:p>
    <w:p w14:paraId="53F0194B" w14:textId="733328BF" w:rsidR="00283F15" w:rsidRDefault="00D96636" w:rsidP="005054E2">
      <w:pPr>
        <w:pStyle w:val="cpParagraph"/>
      </w:pPr>
      <w:r w:rsidRPr="00D96636">
        <w:t>To</w:t>
      </w:r>
      <w:r w:rsidR="001D27A3">
        <w:t xml:space="preserve"> </w:t>
      </w:r>
      <w:r w:rsidR="00283F15">
        <w:t xml:space="preserve">persons who ask </w:t>
      </w:r>
      <w:r w:rsidRPr="00D96636">
        <w:t>this</w:t>
      </w:r>
      <w:r w:rsidR="001D27A3">
        <w:t xml:space="preserve"> </w:t>
      </w:r>
      <w:r w:rsidRPr="00D96636">
        <w:t>question</w:t>
      </w:r>
      <w:r w:rsidR="001D27A3">
        <w:t xml:space="preserve"> </w:t>
      </w:r>
      <w:r w:rsidR="00283F15">
        <w:t xml:space="preserve">do </w:t>
      </w:r>
      <w:r w:rsidRPr="00D96636">
        <w:t>misunderstand</w:t>
      </w:r>
      <w:r w:rsidR="001D27A3">
        <w:t xml:space="preserve"> </w:t>
      </w:r>
      <w:r w:rsidRPr="00D96636">
        <w:t>nearly</w:t>
      </w:r>
      <w:r w:rsidR="001D27A3">
        <w:t xml:space="preserve"> </w:t>
      </w:r>
      <w:r w:rsidRPr="00D96636">
        <w:t>every</w:t>
      </w:r>
      <w:r w:rsidR="001D27A3">
        <w:t xml:space="preserve"> </w:t>
      </w:r>
      <w:r w:rsidRPr="00D96636">
        <w:t>aspect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testing</w:t>
      </w:r>
      <w:r w:rsidR="00283F15">
        <w:t>:</w:t>
      </w:r>
    </w:p>
    <w:p w14:paraId="0656E7D3" w14:textId="542D536A" w:rsidR="00283F15" w:rsidRDefault="00283F15" w:rsidP="00283F15">
      <w:pPr>
        <w:pStyle w:val="cpPoint"/>
      </w:pPr>
      <w:r>
        <w:t>W</w:t>
      </w:r>
      <w:r w:rsidR="00D96636" w:rsidRPr="00D96636">
        <w:t>hat</w:t>
      </w:r>
      <w:r w:rsidR="001D27A3">
        <w:t xml:space="preserve"> </w:t>
      </w:r>
      <w:r w:rsidR="00D96636" w:rsidRPr="00D96636">
        <w:t>it's</w:t>
      </w:r>
      <w:r w:rsidR="001D27A3">
        <w:t xml:space="preserve"> </w:t>
      </w:r>
      <w:r w:rsidR="00D96636" w:rsidRPr="00D96636">
        <w:t>for</w:t>
      </w:r>
      <w:r>
        <w:t>?</w:t>
      </w:r>
    </w:p>
    <w:p w14:paraId="008D488D" w14:textId="2B0EC30E" w:rsidR="00283F15" w:rsidRDefault="00283F15" w:rsidP="00283F15">
      <w:pPr>
        <w:pStyle w:val="cpPoint"/>
      </w:pPr>
      <w:r>
        <w:t>W</w:t>
      </w:r>
      <w:r w:rsidR="00D96636" w:rsidRPr="00D96636">
        <w:t>hen</w:t>
      </w:r>
      <w:r w:rsidR="001D27A3">
        <w:t xml:space="preserve"> </w:t>
      </w:r>
      <w:r w:rsidR="00D96636" w:rsidRPr="00D96636">
        <w:t>it</w:t>
      </w:r>
      <w:r w:rsidR="001D27A3">
        <w:t xml:space="preserve"> </w:t>
      </w:r>
      <w:r w:rsidR="00D96636" w:rsidRPr="00D96636">
        <w:t>happens</w:t>
      </w:r>
      <w:r>
        <w:t>?</w:t>
      </w:r>
    </w:p>
    <w:p w14:paraId="4727D309" w14:textId="26B11493" w:rsidR="00283F15" w:rsidRDefault="00283F15" w:rsidP="00283F15">
      <w:pPr>
        <w:pStyle w:val="cpPoint"/>
      </w:pPr>
      <w:r>
        <w:t>W</w:t>
      </w:r>
      <w:r w:rsidR="00D96636" w:rsidRPr="00D96636">
        <w:t>ho</w:t>
      </w:r>
      <w:r w:rsidR="001D27A3">
        <w:t xml:space="preserve"> </w:t>
      </w:r>
      <w:r w:rsidR="00D96636" w:rsidRPr="00D96636">
        <w:t>does</w:t>
      </w:r>
      <w:r w:rsidR="001D27A3">
        <w:t xml:space="preserve"> </w:t>
      </w:r>
      <w:r w:rsidRPr="00D96636">
        <w:t>it</w:t>
      </w:r>
      <w:r>
        <w:t>?</w:t>
      </w:r>
    </w:p>
    <w:p w14:paraId="3DD947CD" w14:textId="77777777" w:rsidR="00283F15" w:rsidRDefault="00D96636" w:rsidP="005054E2">
      <w:pPr>
        <w:pStyle w:val="cpParagraph"/>
      </w:pPr>
      <w:r w:rsidRPr="00D96636">
        <w:lastRenderedPageBreak/>
        <w:t>Remember</w:t>
      </w:r>
      <w:r w:rsidR="001D27A3">
        <w:t xml:space="preserve"> </w:t>
      </w:r>
      <w:r w:rsidRPr="00D96636">
        <w:t>from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last</w:t>
      </w:r>
      <w:r w:rsidR="001D27A3">
        <w:t xml:space="preserve"> </w:t>
      </w:r>
      <w:r w:rsidRPr="00D96636">
        <w:t>section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don't</w:t>
      </w:r>
      <w:r w:rsidR="001D27A3">
        <w:t xml:space="preserve"> </w:t>
      </w:r>
      <w:r w:rsidRPr="00D96636">
        <w:t>inspect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find</w:t>
      </w:r>
      <w:r w:rsidR="001D27A3">
        <w:t xml:space="preserve"> </w:t>
      </w:r>
      <w:r w:rsidRPr="00D96636">
        <w:t>defects,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inspect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prevent</w:t>
      </w:r>
      <w:r w:rsidR="001D27A3">
        <w:t xml:space="preserve"> </w:t>
      </w:r>
      <w:r w:rsidRPr="00D96636">
        <w:t>defects.</w:t>
      </w:r>
    </w:p>
    <w:p w14:paraId="08D38992" w14:textId="77777777" w:rsidR="007F3F29" w:rsidRDefault="00D96636" w:rsidP="005054E2">
      <w:pPr>
        <w:pStyle w:val="cpParagraph"/>
      </w:pPr>
      <w:r w:rsidRPr="00D96636">
        <w:t>Let's</w:t>
      </w:r>
      <w:r w:rsidR="001D27A3">
        <w:t xml:space="preserve"> </w:t>
      </w:r>
      <w:r w:rsidRPr="00D96636">
        <w:t>say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implementing</w:t>
      </w:r>
      <w:r w:rsidR="001D27A3">
        <w:t xml:space="preserve"> </w:t>
      </w:r>
      <w:r w:rsidRPr="00D96636">
        <w:t>continuous</w:t>
      </w:r>
      <w:r w:rsidR="001D27A3">
        <w:t xml:space="preserve"> </w:t>
      </w:r>
      <w:r w:rsidRPr="00D96636">
        <w:t>deployment,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change</w:t>
      </w:r>
      <w:r w:rsidR="001D27A3">
        <w:t xml:space="preserve"> </w:t>
      </w:r>
      <w:r w:rsidRPr="00D96636">
        <w:t>our</w:t>
      </w:r>
      <w:r w:rsidR="001D27A3">
        <w:t xml:space="preserve"> </w:t>
      </w:r>
      <w:r w:rsidRPr="00D96636">
        <w:t>bill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require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all</w:t>
      </w:r>
      <w:r w:rsidR="001D27A3">
        <w:t xml:space="preserve"> </w:t>
      </w:r>
      <w:r w:rsidRPr="00D96636">
        <w:t>new</w:t>
      </w:r>
      <w:r w:rsidR="001D27A3">
        <w:t xml:space="preserve"> </w:t>
      </w:r>
      <w:r w:rsidRPr="00D96636">
        <w:t>code</w:t>
      </w:r>
      <w:r w:rsidR="001D27A3">
        <w:t xml:space="preserve"> </w:t>
      </w:r>
      <w:r w:rsidRPr="00D96636">
        <w:t>has</w:t>
      </w:r>
      <w:r w:rsidR="001D27A3">
        <w:t xml:space="preserve"> </w:t>
      </w:r>
      <w:r w:rsidRPr="00D96636">
        <w:t>100%</w:t>
      </w:r>
      <w:r w:rsidR="001D27A3">
        <w:t xml:space="preserve"> </w:t>
      </w:r>
      <w:r w:rsidRPr="00D96636">
        <w:t>test</w:t>
      </w:r>
      <w:r w:rsidR="001D27A3">
        <w:t xml:space="preserve"> </w:t>
      </w:r>
      <w:r w:rsidRPr="00D96636">
        <w:t>coverage.</w:t>
      </w:r>
    </w:p>
    <w:p w14:paraId="7C63381D" w14:textId="77777777" w:rsidR="007F3F29" w:rsidRDefault="00D96636" w:rsidP="005054E2">
      <w:pPr>
        <w:pStyle w:val="cpParagraph"/>
      </w:pPr>
      <w:r w:rsidRPr="00D96636">
        <w:t>There's</w:t>
      </w:r>
      <w:r w:rsidR="001D27A3">
        <w:t xml:space="preserve"> </w:t>
      </w:r>
      <w:r w:rsidRPr="00D96636">
        <w:t>no</w:t>
      </w:r>
      <w:r w:rsidR="001D27A3">
        <w:t xml:space="preserve"> </w:t>
      </w:r>
      <w:r w:rsidRPr="00D96636">
        <w:t>branch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logic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isn't</w:t>
      </w:r>
      <w:r w:rsidR="001D27A3">
        <w:t xml:space="preserve"> </w:t>
      </w:r>
      <w:r w:rsidRPr="00D96636">
        <w:t>being</w:t>
      </w:r>
      <w:r w:rsidR="001D27A3">
        <w:t xml:space="preserve"> </w:t>
      </w:r>
      <w:r w:rsidRPr="00D96636">
        <w:t>exercised</w:t>
      </w:r>
      <w:r w:rsidR="001D27A3">
        <w:t xml:space="preserve"> </w:t>
      </w:r>
      <w:r w:rsidRPr="00D96636">
        <w:t>before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goes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production.</w:t>
      </w:r>
    </w:p>
    <w:p w14:paraId="1E42D622" w14:textId="239E6E03" w:rsidR="007F3F29" w:rsidRDefault="00D96636" w:rsidP="005054E2">
      <w:pPr>
        <w:pStyle w:val="cpParagraph"/>
      </w:pPr>
      <w:r w:rsidRPr="00D96636">
        <w:t>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same</w:t>
      </w:r>
      <w:r w:rsidR="001D27A3">
        <w:t xml:space="preserve"> </w:t>
      </w:r>
      <w:r w:rsidRPr="00D96636">
        <w:t>time,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build</w:t>
      </w:r>
      <w:r w:rsidR="001D27A3">
        <w:t xml:space="preserve"> </w:t>
      </w:r>
      <w:r w:rsidRPr="00D96636">
        <w:t>has</w:t>
      </w:r>
      <w:r w:rsidR="001D27A3">
        <w:t xml:space="preserve"> </w:t>
      </w:r>
      <w:r w:rsidRPr="00D96636">
        <w:t>tools</w:t>
      </w:r>
      <w:r w:rsidR="001D27A3">
        <w:t xml:space="preserve"> </w:t>
      </w:r>
      <w:r w:rsidRPr="00D96636">
        <w:t>which</w:t>
      </w:r>
      <w:r w:rsidR="001D27A3">
        <w:t xml:space="preserve"> </w:t>
      </w:r>
      <w:r w:rsidRPr="00D96636">
        <w:t>scan</w:t>
      </w:r>
      <w:r w:rsidR="001D27A3">
        <w:t xml:space="preserve"> </w:t>
      </w:r>
      <w:r w:rsidRPr="00D96636">
        <w:t>new</w:t>
      </w:r>
      <w:r w:rsidR="001D27A3">
        <w:t xml:space="preserve"> </w:t>
      </w:r>
      <w:r w:rsidRPr="00D96636">
        <w:t>code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recognized</w:t>
      </w:r>
      <w:r w:rsidR="001D27A3">
        <w:t xml:space="preserve"> </w:t>
      </w:r>
      <w:r w:rsidRPr="00D96636">
        <w:t>security</w:t>
      </w:r>
      <w:r w:rsidR="001D27A3">
        <w:t xml:space="preserve"> </w:t>
      </w:r>
      <w:r w:rsidRPr="00D96636">
        <w:t>problems,</w:t>
      </w:r>
      <w:r w:rsidR="001D27A3">
        <w:t xml:space="preserve"> </w:t>
      </w:r>
      <w:r w:rsidRPr="00D96636">
        <w:t>both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form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static</w:t>
      </w:r>
      <w:r w:rsidR="001D27A3">
        <w:t xml:space="preserve"> </w:t>
      </w:r>
      <w:r w:rsidRPr="00D96636">
        <w:t>analysis</w:t>
      </w:r>
      <w:r w:rsidR="001D27A3">
        <w:t xml:space="preserve"> </w:t>
      </w:r>
      <w:r w:rsidRPr="00D96636">
        <w:t>tools,</w:t>
      </w:r>
      <w:r w:rsidR="001D27A3">
        <w:t xml:space="preserve"> </w:t>
      </w:r>
      <w:r w:rsidRPr="00D96636">
        <w:t>which</w:t>
      </w:r>
      <w:r w:rsidR="001D27A3">
        <w:t xml:space="preserve"> </w:t>
      </w:r>
      <w:r w:rsidR="002252BF" w:rsidRPr="00D96636">
        <w:t>analysed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actual</w:t>
      </w:r>
      <w:r w:rsidR="001D27A3">
        <w:t xml:space="preserve"> </w:t>
      </w:r>
      <w:r w:rsidRPr="00D96636">
        <w:t>code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dynamic</w:t>
      </w:r>
      <w:r w:rsidR="001D27A3">
        <w:t xml:space="preserve"> </w:t>
      </w:r>
      <w:r w:rsidRPr="00D96636">
        <w:t>analysis</w:t>
      </w:r>
      <w:r w:rsidR="001D27A3">
        <w:t xml:space="preserve"> </w:t>
      </w:r>
      <w:r w:rsidRPr="00D96636">
        <w:t>tools,</w:t>
      </w:r>
      <w:r w:rsidR="001D27A3">
        <w:t xml:space="preserve"> </w:t>
      </w:r>
      <w:r w:rsidRPr="00D96636">
        <w:t>which</w:t>
      </w:r>
      <w:r w:rsidR="001D27A3">
        <w:t xml:space="preserve"> </w:t>
      </w:r>
      <w:r w:rsidRPr="00D96636">
        <w:t>actually</w:t>
      </w:r>
      <w:r w:rsidR="001D27A3">
        <w:t xml:space="preserve"> </w:t>
      </w:r>
      <w:r w:rsidRPr="00D96636">
        <w:t>execute</w:t>
      </w:r>
      <w:r w:rsidR="007F3F29">
        <w:t xml:space="preserve"> it</w:t>
      </w:r>
      <w:r w:rsidRPr="00D96636">
        <w:t>.</w:t>
      </w:r>
    </w:p>
    <w:p w14:paraId="16904C32" w14:textId="77777777" w:rsidR="007F3F29" w:rsidRDefault="00D96636" w:rsidP="005054E2">
      <w:pPr>
        <w:pStyle w:val="cpParagraph"/>
      </w:pPr>
      <w:r w:rsidRPr="00D96636">
        <w:t>Okay,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might</w:t>
      </w:r>
      <w:r w:rsidR="001D27A3">
        <w:t xml:space="preserve"> </w:t>
      </w:r>
      <w:r w:rsidRPr="00D96636">
        <w:t>say,</w:t>
      </w:r>
      <w:r w:rsidR="001D27A3">
        <w:t xml:space="preserve"> </w:t>
      </w:r>
      <w:r w:rsidR="007F3F29">
        <w:t>b</w:t>
      </w:r>
      <w:r w:rsidRPr="00D96636">
        <w:t>ut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write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lousy</w:t>
      </w:r>
      <w:r w:rsidR="001D27A3">
        <w:t xml:space="preserve"> </w:t>
      </w:r>
      <w:r w:rsidRPr="00D96636">
        <w:t>test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satisfies</w:t>
      </w:r>
      <w:r w:rsidR="001D27A3">
        <w:t xml:space="preserve"> </w:t>
      </w:r>
      <w:r w:rsidRPr="00D96636">
        <w:t>test</w:t>
      </w:r>
      <w:r w:rsidR="001D27A3">
        <w:t xml:space="preserve"> </w:t>
      </w:r>
      <w:r w:rsidRPr="00D96636">
        <w:t>coverage</w:t>
      </w:r>
      <w:r w:rsidR="001D27A3">
        <w:t xml:space="preserve"> </w:t>
      </w:r>
      <w:r w:rsidRPr="00D96636">
        <w:t>any</w:t>
      </w:r>
      <w:r w:rsidR="001D27A3">
        <w:t xml:space="preserve"> </w:t>
      </w:r>
      <w:r w:rsidRPr="00D96636">
        <w:t>confident</w:t>
      </w:r>
      <w:r w:rsidR="001D27A3">
        <w:t xml:space="preserve"> </w:t>
      </w:r>
      <w:r w:rsidRPr="00D96636">
        <w:t>developer</w:t>
      </w:r>
      <w:r w:rsidR="001D27A3">
        <w:t xml:space="preserve"> </w:t>
      </w:r>
      <w:r w:rsidRPr="00D96636">
        <w:t>can.</w:t>
      </w:r>
    </w:p>
    <w:p w14:paraId="28B4B16F" w14:textId="77777777" w:rsidR="007F3F29" w:rsidRDefault="00D96636" w:rsidP="005054E2">
      <w:pPr>
        <w:pStyle w:val="cpParagraph"/>
      </w:pPr>
      <w:r w:rsidRPr="00D96636">
        <w:t>If</w:t>
      </w:r>
      <w:r w:rsidR="001D27A3">
        <w:t xml:space="preserve"> </w:t>
      </w:r>
      <w:r w:rsidRPr="00D96636">
        <w:t>you're</w:t>
      </w:r>
      <w:r w:rsidR="001D27A3">
        <w:t xml:space="preserve"> </w:t>
      </w:r>
      <w:r w:rsidRPr="00D96636">
        <w:t>working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pair</w:t>
      </w:r>
      <w:r w:rsidR="001D27A3">
        <w:t xml:space="preserve"> </w:t>
      </w:r>
      <w:r w:rsidRPr="00D96636">
        <w:t>programming,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other</w:t>
      </w:r>
      <w:r w:rsidR="001D27A3">
        <w:t xml:space="preserve"> </w:t>
      </w:r>
      <w:r w:rsidRPr="00D96636">
        <w:t>developers</w:t>
      </w:r>
      <w:r w:rsidR="001D27A3">
        <w:t xml:space="preserve"> </w:t>
      </w:r>
      <w:r w:rsidRPr="00D96636">
        <w:t>shouldn't</w:t>
      </w:r>
      <w:r w:rsidR="001D27A3">
        <w:t xml:space="preserve"> </w:t>
      </w:r>
      <w:r w:rsidRPr="00D96636">
        <w:t>let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do</w:t>
      </w:r>
      <w:r w:rsidR="001D27A3">
        <w:t xml:space="preserve"> </w:t>
      </w:r>
      <w:r w:rsidRPr="00D96636">
        <w:t>that.</w:t>
      </w:r>
    </w:p>
    <w:p w14:paraId="08425545" w14:textId="77777777" w:rsidR="007F3F29" w:rsidRDefault="00D96636" w:rsidP="005054E2">
      <w:pPr>
        <w:pStyle w:val="cpParagraph"/>
      </w:pPr>
      <w:r w:rsidRPr="00D96636">
        <w:t>Well,</w:t>
      </w:r>
      <w:r w:rsidR="001D27A3">
        <w:t xml:space="preserve"> </w:t>
      </w:r>
      <w:r w:rsidRPr="00D96636">
        <w:t>let's</w:t>
      </w:r>
      <w:r w:rsidR="001D27A3">
        <w:t xml:space="preserve"> </w:t>
      </w:r>
      <w:r w:rsidRPr="00D96636">
        <w:t>say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do.</w:t>
      </w:r>
      <w:r w:rsidR="007F3F29">
        <w:t xml:space="preserve"> </w:t>
      </w:r>
      <w:r w:rsidRPr="00D96636">
        <w:t>You're</w:t>
      </w:r>
      <w:r w:rsidR="001D27A3">
        <w:t xml:space="preserve"> </w:t>
      </w:r>
      <w:r w:rsidRPr="00D96636">
        <w:t>both</w:t>
      </w:r>
      <w:r w:rsidR="001D27A3">
        <w:t xml:space="preserve"> </w:t>
      </w:r>
      <w:r w:rsidRPr="00D96636">
        <w:t>slackers</w:t>
      </w:r>
      <w:r w:rsidR="001D27A3">
        <w:t xml:space="preserve"> </w:t>
      </w:r>
      <w:r w:rsidR="007F3F29">
        <w:t>and</w:t>
      </w:r>
      <w:r w:rsidR="001D27A3">
        <w:t xml:space="preserve"> </w:t>
      </w:r>
      <w:r w:rsidRPr="00D96636">
        <w:t>trying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get</w:t>
      </w:r>
      <w:r w:rsidR="001D27A3">
        <w:t xml:space="preserve"> </w:t>
      </w:r>
      <w:r w:rsidRPr="00D96636">
        <w:t>out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door</w:t>
      </w:r>
      <w:r w:rsidR="001D27A3">
        <w:t xml:space="preserve"> </w:t>
      </w:r>
      <w:r w:rsidRPr="00D96636">
        <w:t>before</w:t>
      </w:r>
      <w:r w:rsidR="001D27A3">
        <w:t xml:space="preserve"> </w:t>
      </w:r>
      <w:r w:rsidRPr="00D96636">
        <w:t>five</w:t>
      </w:r>
      <w:r w:rsidR="001D27A3">
        <w:t xml:space="preserve"> </w:t>
      </w:r>
      <w:r w:rsidRPr="00D96636">
        <w:t>o'clock.</w:t>
      </w:r>
    </w:p>
    <w:p w14:paraId="2F506B49" w14:textId="77777777" w:rsidR="007F3F29" w:rsidRDefault="00D96636" w:rsidP="005054E2">
      <w:pPr>
        <w:pStyle w:val="cpParagraph"/>
      </w:pPr>
      <w:r w:rsidRPr="00D96636">
        <w:t>But</w:t>
      </w:r>
      <w:r w:rsidR="001D27A3">
        <w:t xml:space="preserve"> </w:t>
      </w:r>
      <w:r w:rsidRPr="00D96636">
        <w:t>then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commit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changes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branch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executed</w:t>
      </w:r>
      <w:r w:rsidR="001D27A3">
        <w:t xml:space="preserve"> </w:t>
      </w:r>
      <w:r w:rsidRPr="00D96636">
        <w:t>pull</w:t>
      </w:r>
      <w:r w:rsidR="001D27A3">
        <w:t xml:space="preserve"> </w:t>
      </w:r>
      <w:r w:rsidRPr="00D96636">
        <w:t>request.</w:t>
      </w:r>
    </w:p>
    <w:p w14:paraId="404E9BB1" w14:textId="77777777" w:rsidR="000E5F67" w:rsidRDefault="00D96636" w:rsidP="005054E2">
      <w:pPr>
        <w:pStyle w:val="cpParagraph"/>
      </w:pPr>
      <w:r w:rsidRPr="00D96636">
        <w:t>The</w:t>
      </w:r>
      <w:r w:rsidR="001D27A3">
        <w:t xml:space="preserve"> </w:t>
      </w:r>
      <w:r w:rsidRPr="00D96636">
        <w:t>request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merge</w:t>
      </w:r>
      <w:r w:rsidR="001D27A3">
        <w:t xml:space="preserve"> </w:t>
      </w:r>
      <w:r w:rsidRPr="00D96636">
        <w:t>changes</w:t>
      </w:r>
      <w:r w:rsidR="001D27A3">
        <w:t xml:space="preserve"> </w:t>
      </w:r>
      <w:r w:rsidRPr="00D96636">
        <w:t>into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branch</w:t>
      </w:r>
      <w:r w:rsidR="001D27A3">
        <w:t xml:space="preserve"> </w:t>
      </w:r>
      <w:r w:rsidRPr="00D96636">
        <w:t>triggers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build,</w:t>
      </w:r>
      <w:r w:rsidR="001D27A3">
        <w:t xml:space="preserve"> </w:t>
      </w:r>
      <w:r w:rsidRPr="00D96636">
        <w:t>which</w:t>
      </w:r>
      <w:r w:rsidR="001D27A3">
        <w:t xml:space="preserve"> </w:t>
      </w:r>
      <w:r w:rsidRPr="00D96636">
        <w:t>verifies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code</w:t>
      </w:r>
      <w:r w:rsidR="001D27A3">
        <w:t xml:space="preserve"> </w:t>
      </w:r>
      <w:r w:rsidRPr="00D96636">
        <w:t>at</w:t>
      </w:r>
      <w:r w:rsidR="001D27A3">
        <w:t xml:space="preserve"> </w:t>
      </w:r>
      <w:r w:rsidRPr="00D96636">
        <w:t>least</w:t>
      </w:r>
      <w:r w:rsidR="001D27A3">
        <w:t xml:space="preserve"> </w:t>
      </w:r>
      <w:r w:rsidRPr="00D96636">
        <w:t>compiles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executes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test.</w:t>
      </w:r>
      <w:r w:rsidR="001D27A3">
        <w:t xml:space="preserve"> </w:t>
      </w:r>
      <w:r w:rsidRPr="00D96636">
        <w:t>Though</w:t>
      </w:r>
      <w:r w:rsidR="001D27A3">
        <w:t xml:space="preserve"> </w:t>
      </w:r>
      <w:r w:rsidRPr="00D96636">
        <w:t>we've</w:t>
      </w:r>
      <w:r w:rsidR="001D27A3">
        <w:t xml:space="preserve"> </w:t>
      </w:r>
      <w:r w:rsidRPr="00D96636">
        <w:t>already</w:t>
      </w:r>
      <w:r w:rsidR="001D27A3">
        <w:t xml:space="preserve"> </w:t>
      </w:r>
      <w:r w:rsidRPr="00D96636">
        <w:t>stipulated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it's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lousy</w:t>
      </w:r>
      <w:r w:rsidR="001D27A3">
        <w:t xml:space="preserve"> </w:t>
      </w:r>
      <w:r w:rsidRPr="00D96636">
        <w:t>test,</w:t>
      </w:r>
      <w:r w:rsidR="001D27A3">
        <w:t xml:space="preserve"> </w:t>
      </w:r>
      <w:r w:rsidRPr="00D96636">
        <w:t>then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request</w:t>
      </w:r>
      <w:r w:rsidR="001D27A3">
        <w:t xml:space="preserve"> </w:t>
      </w:r>
      <w:r w:rsidRPr="00D96636">
        <w:t>requires</w:t>
      </w:r>
      <w:r w:rsidR="001D27A3">
        <w:t xml:space="preserve"> </w:t>
      </w:r>
      <w:r w:rsidRPr="00D96636">
        <w:t>approval</w:t>
      </w:r>
      <w:r w:rsidR="001D27A3">
        <w:t xml:space="preserve"> </w:t>
      </w:r>
      <w:r w:rsidRPr="00D96636">
        <w:t>from</w:t>
      </w:r>
      <w:r w:rsidR="001D27A3">
        <w:t xml:space="preserve"> </w:t>
      </w:r>
      <w:r w:rsidRPr="00D96636">
        <w:t>three</w:t>
      </w:r>
      <w:r w:rsidR="001D27A3">
        <w:t xml:space="preserve"> </w:t>
      </w:r>
      <w:r w:rsidRPr="00D96636">
        <w:t>independent</w:t>
      </w:r>
      <w:r w:rsidR="001D27A3">
        <w:t xml:space="preserve"> </w:t>
      </w:r>
      <w:r w:rsidRPr="00D96636">
        <w:t>developers</w:t>
      </w:r>
      <w:r w:rsidR="000E5F67">
        <w:t>.</w:t>
      </w:r>
    </w:p>
    <w:p w14:paraId="2268AD30" w14:textId="5324DEE1" w:rsidR="004B1E0B" w:rsidRDefault="000E5F67" w:rsidP="005054E2">
      <w:pPr>
        <w:pStyle w:val="cpParagraph"/>
      </w:pPr>
      <w:r>
        <w:t>In</w:t>
      </w:r>
      <w:r w:rsidR="001D27A3">
        <w:t xml:space="preserve"> </w:t>
      </w:r>
      <w:r w:rsidR="00D96636" w:rsidRPr="00D96636">
        <w:t>large</w:t>
      </w:r>
      <w:r w:rsidR="001D27A3">
        <w:t xml:space="preserve"> </w:t>
      </w:r>
      <w:r w:rsidR="00D96636" w:rsidRPr="00D96636">
        <w:t>organizations</w:t>
      </w:r>
      <w:r>
        <w:t xml:space="preserve"> t</w:t>
      </w:r>
      <w:r w:rsidR="00D96636" w:rsidRPr="00D96636">
        <w:t>his</w:t>
      </w:r>
      <w:r w:rsidR="001D27A3">
        <w:t xml:space="preserve"> </w:t>
      </w:r>
      <w:r w:rsidR="00D96636" w:rsidRPr="00D96636">
        <w:t>may</w:t>
      </w:r>
      <w:r w:rsidR="001D27A3">
        <w:t xml:space="preserve"> </w:t>
      </w:r>
      <w:r w:rsidR="00D96636" w:rsidRPr="00D96636">
        <w:t>be</w:t>
      </w:r>
      <w:r w:rsidR="001D27A3">
        <w:t xml:space="preserve"> </w:t>
      </w:r>
      <w:r w:rsidR="00D96636" w:rsidRPr="00D96636">
        <w:t>their</w:t>
      </w:r>
      <w:r w:rsidR="001D27A3">
        <w:t xml:space="preserve"> </w:t>
      </w:r>
      <w:r w:rsidR="00D96636" w:rsidRPr="00D96636">
        <w:t>only</w:t>
      </w:r>
      <w:r w:rsidR="001D27A3">
        <w:t xml:space="preserve"> </w:t>
      </w:r>
      <w:r w:rsidR="00D96636" w:rsidRPr="00D96636">
        <w:t>job.</w:t>
      </w:r>
    </w:p>
    <w:p w14:paraId="78544F2B" w14:textId="6A1F88DD" w:rsidR="004B1E0B" w:rsidRDefault="00D96636" w:rsidP="005054E2">
      <w:pPr>
        <w:pStyle w:val="cpParagraph"/>
      </w:pPr>
      <w:r w:rsidRPr="00D96636">
        <w:t>They're</w:t>
      </w:r>
      <w:r w:rsidR="001D27A3">
        <w:t xml:space="preserve"> </w:t>
      </w:r>
      <w:r w:rsidR="002252BF" w:rsidRPr="00D96636">
        <w:t>going to</w:t>
      </w:r>
      <w:r w:rsidR="001D27A3">
        <w:t xml:space="preserve"> </w:t>
      </w:r>
      <w:r w:rsidRPr="00D96636">
        <w:t>look</w:t>
      </w:r>
      <w:r w:rsidR="001D27A3">
        <w:t xml:space="preserve"> </w:t>
      </w:r>
      <w:r w:rsidRPr="00D96636">
        <w:t>at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code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possibly</w:t>
      </w:r>
      <w:r w:rsidR="001D27A3">
        <w:t xml:space="preserve"> </w:t>
      </w:r>
      <w:r w:rsidRPr="00D96636">
        <w:t>even</w:t>
      </w:r>
      <w:r w:rsidR="001D27A3">
        <w:t xml:space="preserve"> </w:t>
      </w:r>
      <w:r w:rsidRPr="00D96636">
        <w:t>check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out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executed</w:t>
      </w:r>
      <w:r w:rsidR="001D27A3">
        <w:t xml:space="preserve"> </w:t>
      </w:r>
      <w:r w:rsidRPr="00D96636">
        <w:t>before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approve</w:t>
      </w:r>
      <w:r w:rsidR="001D27A3">
        <w:t xml:space="preserve"> </w:t>
      </w:r>
      <w:r w:rsidRPr="00D96636">
        <w:t>it</w:t>
      </w:r>
      <w:r w:rsidR="004B1E0B">
        <w:t xml:space="preserve">. </w:t>
      </w:r>
      <w:r w:rsidRPr="00D96636">
        <w:t>But</w:t>
      </w:r>
      <w:r w:rsidR="001D27A3">
        <w:t xml:space="preserve"> </w:t>
      </w:r>
      <w:r w:rsidRPr="00D96636">
        <w:t>let's</w:t>
      </w:r>
      <w:r w:rsidR="001D27A3">
        <w:t xml:space="preserve"> </w:t>
      </w:r>
      <w:r w:rsidRPr="00D96636">
        <w:t>say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all</w:t>
      </w:r>
      <w:r w:rsidR="001D27A3">
        <w:t xml:space="preserve"> </w:t>
      </w:r>
      <w:r w:rsidRPr="00D96636">
        <w:t>three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these</w:t>
      </w:r>
      <w:r w:rsidR="001D27A3">
        <w:t xml:space="preserve"> </w:t>
      </w:r>
      <w:r w:rsidRPr="00D96636">
        <w:t>guys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just</w:t>
      </w:r>
      <w:r w:rsidR="001D27A3">
        <w:t xml:space="preserve"> </w:t>
      </w:r>
      <w:r w:rsidRPr="00D96636">
        <w:t>about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retire,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approve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garbage</w:t>
      </w:r>
      <w:r w:rsidR="001D27A3">
        <w:t xml:space="preserve"> </w:t>
      </w:r>
      <w:r w:rsidRPr="00D96636">
        <w:t>unit</w:t>
      </w:r>
      <w:r w:rsidR="001D27A3">
        <w:t xml:space="preserve"> </w:t>
      </w:r>
      <w:r w:rsidRPr="00D96636">
        <w:t>tests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unit</w:t>
      </w:r>
      <w:r w:rsidR="001D27A3">
        <w:t xml:space="preserve"> </w:t>
      </w:r>
      <w:r w:rsidRPr="00D96636">
        <w:t>code.</w:t>
      </w:r>
    </w:p>
    <w:p w14:paraId="304CD10C" w14:textId="4F0172BE" w:rsidR="004B1E0B" w:rsidRDefault="00D96636" w:rsidP="005054E2">
      <w:pPr>
        <w:pStyle w:val="cpParagraph"/>
      </w:pPr>
      <w:r w:rsidRPr="00D96636">
        <w:t>Now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merged</w:t>
      </w:r>
      <w:r w:rsidR="001D27A3">
        <w:t xml:space="preserve"> </w:t>
      </w:r>
      <w:r w:rsidRPr="00D96636">
        <w:t>branch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tested</w:t>
      </w:r>
      <w:r w:rsidR="001D27A3">
        <w:t xml:space="preserve"> </w:t>
      </w:r>
      <w:r w:rsidRPr="00D96636">
        <w:t>using</w:t>
      </w:r>
      <w:r w:rsidR="001D27A3">
        <w:t xml:space="preserve"> </w:t>
      </w:r>
      <w:r w:rsidRPr="00D96636">
        <w:t>all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automated</w:t>
      </w:r>
      <w:r w:rsidR="001D27A3">
        <w:t xml:space="preserve"> </w:t>
      </w:r>
      <w:r w:rsidRPr="00D96636">
        <w:t>tests</w:t>
      </w:r>
      <w:r w:rsidR="001D27A3">
        <w:t xml:space="preserve"> </w:t>
      </w:r>
      <w:r w:rsidRPr="00D96636">
        <w:t>from</w:t>
      </w:r>
      <w:r w:rsidR="001D27A3">
        <w:t xml:space="preserve"> </w:t>
      </w:r>
      <w:r w:rsidRPr="00D96636">
        <w:t>before</w:t>
      </w:r>
      <w:r w:rsidR="000E5F67">
        <w:t>. U</w:t>
      </w:r>
      <w:r w:rsidRPr="00D96636">
        <w:t>nit</w:t>
      </w:r>
      <w:r w:rsidR="001D27A3">
        <w:t xml:space="preserve"> </w:t>
      </w:r>
      <w:r w:rsidRPr="00D96636">
        <w:t>tests</w:t>
      </w:r>
      <w:r w:rsidR="000E5F67">
        <w:t>, i</w:t>
      </w:r>
      <w:r w:rsidRPr="00D96636">
        <w:t>ntegration</w:t>
      </w:r>
      <w:r w:rsidR="001D27A3">
        <w:t xml:space="preserve"> </w:t>
      </w:r>
      <w:r w:rsidRPr="00D96636">
        <w:t>tests</w:t>
      </w:r>
      <w:r w:rsidR="000E5F67">
        <w:t xml:space="preserve">, </w:t>
      </w:r>
      <w:r w:rsidRPr="00D96636">
        <w:t>test</w:t>
      </w:r>
      <w:r w:rsidR="001D27A3">
        <w:t xml:space="preserve"> </w:t>
      </w:r>
      <w:r w:rsidRPr="00D96636">
        <w:t>run</w:t>
      </w:r>
      <w:r w:rsidR="001D27A3">
        <w:t xml:space="preserve"> </w:t>
      </w:r>
      <w:r w:rsidRPr="00D96636">
        <w:t>against</w:t>
      </w:r>
      <w:r w:rsidR="001D27A3">
        <w:t xml:space="preserve"> </w:t>
      </w:r>
      <w:r w:rsidRPr="00D96636">
        <w:t>actual</w:t>
      </w:r>
      <w:r w:rsidR="001D27A3">
        <w:t xml:space="preserve"> </w:t>
      </w:r>
      <w:r w:rsidRPr="00D96636">
        <w:t>scrubbed</w:t>
      </w:r>
      <w:r w:rsidR="001D27A3">
        <w:t xml:space="preserve"> </w:t>
      </w:r>
      <w:r w:rsidRPr="00D96636">
        <w:t>databases</w:t>
      </w:r>
      <w:r w:rsidR="001D27A3">
        <w:t xml:space="preserve"> </w:t>
      </w:r>
      <w:r w:rsidRPr="00D96636">
        <w:t>pulled</w:t>
      </w:r>
      <w:r w:rsidR="001D27A3">
        <w:t xml:space="preserve"> </w:t>
      </w:r>
      <w:r w:rsidRPr="00D96636">
        <w:t>from</w:t>
      </w:r>
      <w:r w:rsidR="001D27A3">
        <w:t xml:space="preserve"> </w:t>
      </w:r>
      <w:r w:rsidRPr="00D96636">
        <w:t>production,</w:t>
      </w:r>
      <w:r w:rsidR="001D27A3">
        <w:t xml:space="preserve"> </w:t>
      </w:r>
      <w:r w:rsidRPr="00D96636">
        <w:t>as</w:t>
      </w:r>
      <w:r w:rsidR="001D27A3">
        <w:t xml:space="preserve"> </w:t>
      </w:r>
      <w:r w:rsidRPr="00D96636">
        <w:t>well</w:t>
      </w:r>
      <w:r w:rsidR="001D27A3">
        <w:t xml:space="preserve"> </w:t>
      </w:r>
      <w:r w:rsidRPr="00D96636">
        <w:t>as</w:t>
      </w:r>
      <w:r w:rsidR="001D27A3">
        <w:t xml:space="preserve"> </w:t>
      </w:r>
      <w:r w:rsidRPr="00D96636">
        <w:t>test</w:t>
      </w:r>
      <w:r w:rsidR="001D27A3">
        <w:t xml:space="preserve"> </w:t>
      </w:r>
      <w:r w:rsidRPr="00D96636">
        <w:t>data</w:t>
      </w:r>
      <w:r w:rsidR="001D27A3">
        <w:t xml:space="preserve"> </w:t>
      </w:r>
      <w:r w:rsidRPr="00D96636">
        <w:t>stores</w:t>
      </w:r>
      <w:r w:rsidR="001D27A3">
        <w:t xml:space="preserve"> </w:t>
      </w:r>
      <w:r w:rsidRPr="00D96636">
        <w:t>designed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exercise</w:t>
      </w:r>
      <w:r w:rsidR="001D27A3">
        <w:t xml:space="preserve"> </w:t>
      </w:r>
      <w:r w:rsidRPr="00D96636">
        <w:t>every</w:t>
      </w:r>
      <w:r w:rsidR="001D27A3">
        <w:t xml:space="preserve"> </w:t>
      </w:r>
      <w:r w:rsidRPr="00D96636">
        <w:t>corner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code.</w:t>
      </w:r>
    </w:p>
    <w:p w14:paraId="321FD3CC" w14:textId="77777777" w:rsidR="004B1E0B" w:rsidRDefault="00D96636" w:rsidP="005054E2">
      <w:pPr>
        <w:pStyle w:val="cpParagraph"/>
      </w:pPr>
      <w:r w:rsidRPr="00D96636">
        <w:t>Failure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possible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scenario,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relies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chain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irresponsibility</w:t>
      </w:r>
      <w:r w:rsidR="001D27A3">
        <w:t xml:space="preserve"> </w:t>
      </w:r>
      <w:r w:rsidRPr="00D96636">
        <w:t>all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way</w:t>
      </w:r>
      <w:r w:rsidR="001D27A3">
        <w:t xml:space="preserve"> </w:t>
      </w:r>
      <w:r w:rsidRPr="00D96636">
        <w:t>up.</w:t>
      </w:r>
    </w:p>
    <w:p w14:paraId="14865011" w14:textId="77777777" w:rsidR="004B1E0B" w:rsidRDefault="00D96636" w:rsidP="005054E2">
      <w:pPr>
        <w:pStyle w:val="cpParagraph"/>
      </w:pPr>
      <w:r w:rsidRPr="00D96636">
        <w:t>It's</w:t>
      </w:r>
      <w:r w:rsidR="001D27A3">
        <w:t xml:space="preserve"> </w:t>
      </w:r>
      <w:r w:rsidRPr="00D96636">
        <w:t>difficult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imagine.</w:t>
      </w:r>
    </w:p>
    <w:p w14:paraId="246BEFB8" w14:textId="628D1CF7" w:rsidR="000E5F67" w:rsidRDefault="00D96636" w:rsidP="005054E2">
      <w:pPr>
        <w:pStyle w:val="cpParagraph"/>
      </w:pPr>
      <w:r w:rsidRPr="00D96636">
        <w:t>On</w:t>
      </w:r>
      <w:r w:rsidR="001D27A3">
        <w:t xml:space="preserve"> </w:t>
      </w:r>
      <w:r w:rsidRPr="00D96636">
        <w:t>January</w:t>
      </w:r>
      <w:r w:rsidR="001D27A3">
        <w:t xml:space="preserve"> </w:t>
      </w:r>
      <w:r w:rsidRPr="00D96636">
        <w:t>27th</w:t>
      </w:r>
      <w:r w:rsidR="001D27A3">
        <w:t xml:space="preserve"> </w:t>
      </w:r>
      <w:r w:rsidRPr="00D96636">
        <w:t>1967</w:t>
      </w:r>
      <w:r w:rsidR="00BF1607">
        <w:t xml:space="preserve">, </w:t>
      </w:r>
      <w:r w:rsidRPr="00D96636">
        <w:t>NASA</w:t>
      </w:r>
      <w:r w:rsidR="001D27A3">
        <w:t xml:space="preserve"> </w:t>
      </w:r>
      <w:r w:rsidRPr="00D96636">
        <w:t>conducted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plug</w:t>
      </w:r>
      <w:r w:rsidR="00BF1607">
        <w:t>s</w:t>
      </w:r>
      <w:r w:rsidR="000E5F67">
        <w:t>-</w:t>
      </w:r>
      <w:r w:rsidRPr="00D96636">
        <w:t>out</w:t>
      </w:r>
      <w:r w:rsidR="001D27A3">
        <w:t xml:space="preserve"> </w:t>
      </w:r>
      <w:r w:rsidRPr="00D96636">
        <w:t>test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Apollo</w:t>
      </w:r>
      <w:r w:rsidR="001D27A3">
        <w:t xml:space="preserve"> </w:t>
      </w:r>
      <w:r w:rsidRPr="00D96636">
        <w:t>capsule,</w:t>
      </w:r>
      <w:r w:rsidR="001D27A3">
        <w:t xml:space="preserve"> </w:t>
      </w:r>
      <w:r w:rsidRPr="00D96636">
        <w:t>meaning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ordinary</w:t>
      </w:r>
      <w:r w:rsidR="001D27A3">
        <w:t xml:space="preserve"> </w:t>
      </w:r>
      <w:r w:rsidR="002252BF" w:rsidRPr="00D96636">
        <w:t>umbilical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supply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capsule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air</w:t>
      </w:r>
      <w:r w:rsidR="00BF1607">
        <w:t>,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removed</w:t>
      </w:r>
      <w:r w:rsidR="000E5F67">
        <w:t>.</w:t>
      </w:r>
    </w:p>
    <w:p w14:paraId="748E4909" w14:textId="77777777" w:rsidR="00BF1607" w:rsidRDefault="00D96636" w:rsidP="005054E2">
      <w:pPr>
        <w:pStyle w:val="cpParagraph"/>
      </w:pPr>
      <w:r w:rsidRPr="00D96636">
        <w:t>During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test,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capsule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over</w:t>
      </w:r>
      <w:r w:rsidR="001D27A3">
        <w:t xml:space="preserve"> </w:t>
      </w:r>
      <w:r w:rsidRPr="00D96636">
        <w:t>pressurized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pure</w:t>
      </w:r>
      <w:r w:rsidR="001D27A3">
        <w:t xml:space="preserve"> </w:t>
      </w:r>
      <w:r w:rsidRPr="00D96636">
        <w:t>oxygen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reflect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internal</w:t>
      </w:r>
      <w:r w:rsidR="001D27A3">
        <w:t xml:space="preserve"> </w:t>
      </w:r>
      <w:r w:rsidRPr="00D96636">
        <w:t>pressure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capsule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experience</w:t>
      </w:r>
      <w:r w:rsidR="00BF1607">
        <w:t xml:space="preserve"> w</w:t>
      </w:r>
      <w:r w:rsidRPr="00D96636">
        <w:t>hen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craft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space</w:t>
      </w:r>
      <w:r w:rsidR="00BF1607">
        <w:t>.</w:t>
      </w:r>
    </w:p>
    <w:p w14:paraId="6A3E8C9A" w14:textId="77777777" w:rsidR="00BF1607" w:rsidRDefault="00BF1607" w:rsidP="005054E2">
      <w:pPr>
        <w:pStyle w:val="cpParagraph"/>
      </w:pPr>
      <w:r>
        <w:t>A</w:t>
      </w:r>
      <w:r w:rsidR="001D27A3">
        <w:t xml:space="preserve"> </w:t>
      </w:r>
      <w:r w:rsidR="00D96636" w:rsidRPr="00D96636">
        <w:t>spark</w:t>
      </w:r>
      <w:r w:rsidR="001D27A3">
        <w:t xml:space="preserve"> </w:t>
      </w:r>
      <w:r w:rsidR="00D96636" w:rsidRPr="00D96636">
        <w:t>from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tool</w:t>
      </w:r>
      <w:r w:rsidR="001D27A3">
        <w:t xml:space="preserve"> </w:t>
      </w:r>
      <w:r w:rsidR="00D96636" w:rsidRPr="00D96636">
        <w:t>on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floor</w:t>
      </w:r>
      <w:r w:rsidR="001D27A3">
        <w:t xml:space="preserve"> </w:t>
      </w:r>
      <w:r w:rsidR="00D96636" w:rsidRPr="00D96636">
        <w:t>ignited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piece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Velcro,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fire</w:t>
      </w:r>
      <w:r w:rsidR="001D27A3">
        <w:t xml:space="preserve"> </w:t>
      </w:r>
      <w:r w:rsidR="00D96636" w:rsidRPr="00D96636">
        <w:t>quickly</w:t>
      </w:r>
      <w:r w:rsidR="001D27A3">
        <w:t xml:space="preserve"> </w:t>
      </w:r>
      <w:r w:rsidR="00D96636" w:rsidRPr="00D96636">
        <w:t>consumed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cabin,</w:t>
      </w:r>
      <w:r w:rsidR="001D27A3">
        <w:t xml:space="preserve"> </w:t>
      </w:r>
      <w:r w:rsidR="00D96636" w:rsidRPr="00D96636">
        <w:t>killing</w:t>
      </w:r>
      <w:r w:rsidR="001D27A3">
        <w:t xml:space="preserve"> </w:t>
      </w:r>
      <w:r w:rsidR="00D96636" w:rsidRPr="00D96636">
        <w:t>astronauts</w:t>
      </w:r>
      <w:r w:rsidR="001D27A3">
        <w:t xml:space="preserve"> </w:t>
      </w:r>
      <w:r w:rsidR="00D96636" w:rsidRPr="00D96636">
        <w:t>Roger</w:t>
      </w:r>
      <w:r w:rsidR="001D27A3">
        <w:t xml:space="preserve"> </w:t>
      </w:r>
      <w:r w:rsidR="00D96636" w:rsidRPr="00D96636">
        <w:t>Chaffee,</w:t>
      </w:r>
      <w:r w:rsidR="001D27A3">
        <w:t xml:space="preserve"> </w:t>
      </w:r>
      <w:r w:rsidR="00D96636" w:rsidRPr="00D96636">
        <w:t>Ed</w:t>
      </w:r>
      <w:r w:rsidR="001D27A3">
        <w:t xml:space="preserve"> </w:t>
      </w:r>
      <w:r w:rsidR="00D96636" w:rsidRPr="00D96636">
        <w:t>White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Gus</w:t>
      </w:r>
      <w:r w:rsidR="001D27A3">
        <w:t xml:space="preserve"> </w:t>
      </w:r>
      <w:r w:rsidR="00D96636" w:rsidRPr="00D96636">
        <w:t>Grissom</w:t>
      </w:r>
      <w:r>
        <w:t>.</w:t>
      </w:r>
    </w:p>
    <w:p w14:paraId="2ABE15ED" w14:textId="755B25DA" w:rsidR="000E5F67" w:rsidRDefault="00BF1607" w:rsidP="005054E2">
      <w:pPr>
        <w:pStyle w:val="cpParagraph"/>
      </w:pPr>
      <w:r>
        <w:t>D</w:t>
      </w:r>
      <w:r w:rsidR="00D96636" w:rsidRPr="00D96636">
        <w:t>esignated</w:t>
      </w:r>
      <w:r w:rsidR="001D27A3">
        <w:t xml:space="preserve"> </w:t>
      </w:r>
      <w:r w:rsidR="000E5F67">
        <w:t>AS-</w:t>
      </w:r>
      <w:r w:rsidR="00D96636" w:rsidRPr="00D96636">
        <w:t>204</w:t>
      </w:r>
      <w:r>
        <w:t>, t</w:t>
      </w:r>
      <w:r w:rsidR="00D96636" w:rsidRPr="00D96636">
        <w:t>his</w:t>
      </w:r>
      <w:r w:rsidR="001D27A3">
        <w:t xml:space="preserve"> </w:t>
      </w:r>
      <w:r w:rsidR="00D96636" w:rsidRPr="00D96636">
        <w:t>test</w:t>
      </w:r>
      <w:r w:rsidR="001D27A3">
        <w:t xml:space="preserve"> </w:t>
      </w:r>
      <w:r w:rsidR="00D96636" w:rsidRPr="00D96636">
        <w:t>would</w:t>
      </w:r>
      <w:r w:rsidR="001D27A3">
        <w:t xml:space="preserve"> </w:t>
      </w:r>
      <w:r w:rsidR="00D96636" w:rsidRPr="00D96636">
        <w:t>retroactively</w:t>
      </w:r>
      <w:r w:rsidR="001D27A3">
        <w:t xml:space="preserve"> </w:t>
      </w:r>
      <w:r w:rsidR="00D96636" w:rsidRPr="00D96636">
        <w:t>be</w:t>
      </w:r>
      <w:r w:rsidR="001D27A3">
        <w:t xml:space="preserve"> </w:t>
      </w:r>
      <w:r w:rsidR="00D96636" w:rsidRPr="00D96636">
        <w:t>named</w:t>
      </w:r>
      <w:r w:rsidR="001D27A3">
        <w:t xml:space="preserve"> </w:t>
      </w:r>
      <w:r w:rsidR="00D96636" w:rsidRPr="00D96636">
        <w:t>Apollo</w:t>
      </w:r>
      <w:r w:rsidR="001D27A3">
        <w:t xml:space="preserve"> </w:t>
      </w:r>
      <w:r>
        <w:t>1</w:t>
      </w:r>
      <w:r w:rsidR="00D96636" w:rsidRPr="00D96636">
        <w:t>.</w:t>
      </w:r>
    </w:p>
    <w:p w14:paraId="2AB7E1A3" w14:textId="77777777" w:rsidR="00BF1607" w:rsidRDefault="00D96636" w:rsidP="005054E2">
      <w:pPr>
        <w:pStyle w:val="cpParagraph"/>
      </w:pPr>
      <w:r w:rsidRPr="00D96636">
        <w:t>During</w:t>
      </w:r>
      <w:r w:rsidR="001D27A3">
        <w:t xml:space="preserve"> </w:t>
      </w:r>
      <w:r w:rsidRPr="00D96636">
        <w:t>his</w:t>
      </w:r>
      <w:r w:rsidR="001D27A3">
        <w:t xml:space="preserve"> </w:t>
      </w:r>
      <w:r w:rsidRPr="00D96636">
        <w:t>testimony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Congress</w:t>
      </w:r>
      <w:r w:rsidR="001D27A3">
        <w:t xml:space="preserve"> </w:t>
      </w:r>
      <w:r w:rsidRPr="00D96636">
        <w:t>about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accident,</w:t>
      </w:r>
      <w:r w:rsidR="001D27A3">
        <w:t xml:space="preserve"> </w:t>
      </w:r>
      <w:r w:rsidRPr="00D96636">
        <w:t>astronaut</w:t>
      </w:r>
      <w:r w:rsidR="001D27A3">
        <w:t xml:space="preserve"> </w:t>
      </w:r>
      <w:r w:rsidRPr="00D96636">
        <w:t>Frank</w:t>
      </w:r>
      <w:r w:rsidR="001D27A3">
        <w:t xml:space="preserve"> </w:t>
      </w:r>
      <w:r w:rsidRPr="00D96636">
        <w:t>Borman</w:t>
      </w:r>
      <w:r w:rsidR="001D27A3">
        <w:t xml:space="preserve"> </w:t>
      </w:r>
      <w:r w:rsidRPr="00D96636">
        <w:t>explained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accident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occurred</w:t>
      </w:r>
      <w:r w:rsidR="001D27A3">
        <w:t xml:space="preserve"> </w:t>
      </w:r>
      <w:r w:rsidRPr="00D96636">
        <w:t>due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failure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imagination.</w:t>
      </w:r>
      <w:r w:rsidR="001D27A3">
        <w:t xml:space="preserve"> </w:t>
      </w:r>
      <w:r w:rsidRPr="00D96636">
        <w:t>All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problems</w:t>
      </w:r>
      <w:r w:rsidR="001D27A3">
        <w:t xml:space="preserve"> </w:t>
      </w:r>
      <w:r w:rsidRPr="00D96636">
        <w:t>they'd</w:t>
      </w:r>
      <w:r w:rsidR="001D27A3">
        <w:t xml:space="preserve"> </w:t>
      </w:r>
      <w:r w:rsidRPr="00D96636">
        <w:t>anticipated</w:t>
      </w:r>
      <w:r w:rsidR="001D27A3">
        <w:t xml:space="preserve"> </w:t>
      </w:r>
      <w:r w:rsidRPr="00D96636">
        <w:t>occurred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space.</w:t>
      </w:r>
    </w:p>
    <w:p w14:paraId="14B90AE6" w14:textId="77777777" w:rsidR="00BF1607" w:rsidRDefault="00D96636" w:rsidP="005054E2">
      <w:pPr>
        <w:pStyle w:val="cpParagraph"/>
      </w:pPr>
      <w:r w:rsidRPr="00D96636">
        <w:t>It</w:t>
      </w:r>
      <w:r w:rsidR="001D27A3">
        <w:t xml:space="preserve"> </w:t>
      </w:r>
      <w:r w:rsidRPr="00D96636">
        <w:t>hadn't</w:t>
      </w:r>
      <w:r w:rsidR="001D27A3">
        <w:t xml:space="preserve"> </w:t>
      </w:r>
      <w:r w:rsidRPr="00D96636">
        <w:t>occurred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them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disaster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happen</w:t>
      </w:r>
      <w:r w:rsidR="001D27A3">
        <w:t xml:space="preserve"> </w:t>
      </w:r>
      <w:r w:rsidRPr="00D96636">
        <w:t>during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testing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ground.</w:t>
      </w:r>
    </w:p>
    <w:p w14:paraId="2DF5F845" w14:textId="6DFDD687" w:rsidR="00BF1607" w:rsidRDefault="00D96636" w:rsidP="005054E2">
      <w:pPr>
        <w:pStyle w:val="cpParagraph"/>
      </w:pPr>
      <w:r w:rsidRPr="00D96636">
        <w:t>NASA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need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become</w:t>
      </w:r>
      <w:r w:rsidR="001D27A3">
        <w:t xml:space="preserve"> </w:t>
      </w:r>
      <w:r w:rsidRPr="00D96636">
        <w:t>much</w:t>
      </w:r>
      <w:r w:rsidR="001D27A3">
        <w:t xml:space="preserve"> </w:t>
      </w:r>
      <w:r w:rsidRPr="00D96636">
        <w:t>better</w:t>
      </w:r>
      <w:r w:rsidR="001D27A3">
        <w:t xml:space="preserve"> </w:t>
      </w:r>
      <w:r w:rsidRPr="00D96636">
        <w:t>at</w:t>
      </w:r>
      <w:r w:rsidR="001D27A3">
        <w:t xml:space="preserve"> </w:t>
      </w:r>
      <w:r w:rsidRPr="00D96636">
        <w:t>imagining</w:t>
      </w:r>
      <w:r w:rsidR="001D27A3">
        <w:t xml:space="preserve"> </w:t>
      </w:r>
      <w:r w:rsidRPr="00D96636">
        <w:t>disaster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future.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ask</w:t>
      </w:r>
      <w:r w:rsidR="001D27A3">
        <w:t xml:space="preserve"> </w:t>
      </w:r>
      <w:r w:rsidRPr="00D96636">
        <w:t>yourself</w:t>
      </w:r>
      <w:r w:rsidR="001D27A3">
        <w:t xml:space="preserve"> </w:t>
      </w:r>
      <w:r w:rsidRPr="00D96636">
        <w:t>if</w:t>
      </w:r>
      <w:r w:rsidR="001D27A3">
        <w:t xml:space="preserve"> </w:t>
      </w:r>
      <w:r w:rsidRPr="00D96636">
        <w:t>there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defects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code,</w:t>
      </w:r>
      <w:r w:rsidR="001D27A3">
        <w:t xml:space="preserve"> </w:t>
      </w:r>
      <w:r w:rsidRPr="00D96636">
        <w:t>there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two</w:t>
      </w:r>
      <w:r w:rsidR="001D27A3">
        <w:t xml:space="preserve"> </w:t>
      </w:r>
      <w:r w:rsidRPr="00D96636">
        <w:t>answers</w:t>
      </w:r>
      <w:r w:rsidR="00BF1607">
        <w:t>:</w:t>
      </w:r>
    </w:p>
    <w:p w14:paraId="2A44D6AF" w14:textId="77777777" w:rsidR="00BF1607" w:rsidRDefault="00D96636" w:rsidP="00BF1607">
      <w:pPr>
        <w:pStyle w:val="cpPoint"/>
      </w:pPr>
      <w:r w:rsidRPr="00D96636">
        <w:t>Yes</w:t>
      </w:r>
    </w:p>
    <w:p w14:paraId="4EAC404C" w14:textId="2DECCDBE" w:rsidR="00BF1607" w:rsidRDefault="00D96636" w:rsidP="00BF1607">
      <w:pPr>
        <w:pStyle w:val="cpPoint"/>
      </w:pPr>
      <w:r w:rsidRPr="00D96636">
        <w:t>I</w:t>
      </w:r>
      <w:r w:rsidR="001D27A3">
        <w:t xml:space="preserve"> </w:t>
      </w:r>
      <w:r w:rsidRPr="00D96636">
        <w:t>can't</w:t>
      </w:r>
      <w:r w:rsidR="001D27A3">
        <w:t xml:space="preserve"> </w:t>
      </w:r>
      <w:r w:rsidRPr="00D96636">
        <w:t>imagine</w:t>
      </w:r>
      <w:r w:rsidR="001D27A3">
        <w:t xml:space="preserve"> </w:t>
      </w:r>
      <w:r w:rsidRPr="00D96636">
        <w:t>one.</w:t>
      </w:r>
    </w:p>
    <w:p w14:paraId="709DC784" w14:textId="77777777" w:rsidR="00BF1607" w:rsidRDefault="00BF1607" w:rsidP="00BF1607">
      <w:pPr>
        <w:pStyle w:val="cpPoint"/>
        <w:numPr>
          <w:ilvl w:val="0"/>
          <w:numId w:val="0"/>
        </w:numPr>
        <w:ind w:left="1644" w:hanging="360"/>
      </w:pPr>
    </w:p>
    <w:p w14:paraId="7463B33A" w14:textId="77777777" w:rsidR="00BF1607" w:rsidRDefault="00D96636" w:rsidP="00BF1607">
      <w:pPr>
        <w:pStyle w:val="cpParagraph"/>
      </w:pPr>
      <w:r w:rsidRPr="00D96636">
        <w:lastRenderedPageBreak/>
        <w:t>There's</w:t>
      </w:r>
      <w:r w:rsidR="001D27A3">
        <w:t xml:space="preserve"> </w:t>
      </w:r>
      <w:r w:rsidRPr="00D96636">
        <w:t>no</w:t>
      </w:r>
      <w:r w:rsidR="001D27A3">
        <w:t xml:space="preserve"> </w:t>
      </w:r>
      <w:r w:rsidRPr="00D96636">
        <w:t>no.</w:t>
      </w:r>
    </w:p>
    <w:p w14:paraId="1461A152" w14:textId="16421E1E" w:rsidR="00BF1607" w:rsidRDefault="00D96636" w:rsidP="00BF1607">
      <w:pPr>
        <w:pStyle w:val="cpParagraph"/>
      </w:pPr>
      <w:r w:rsidRPr="00D96636">
        <w:t>And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logical</w:t>
      </w:r>
      <w:r w:rsidR="001D27A3">
        <w:t xml:space="preserve"> </w:t>
      </w:r>
      <w:r w:rsidRPr="00D96636">
        <w:t>follow</w:t>
      </w:r>
      <w:r w:rsidR="001D27A3">
        <w:t xml:space="preserve"> </w:t>
      </w:r>
      <w:r w:rsidRPr="00D96636">
        <w:t>up</w:t>
      </w:r>
      <w:r w:rsidR="001D27A3">
        <w:t xml:space="preserve"> </w:t>
      </w:r>
      <w:r w:rsidRPr="00D96636">
        <w:t>question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ask</w:t>
      </w:r>
      <w:r w:rsidR="001D27A3">
        <w:t xml:space="preserve"> </w:t>
      </w:r>
      <w:r w:rsidRPr="00D96636">
        <w:t>yourself</w:t>
      </w:r>
      <w:r w:rsidR="001D27A3">
        <w:t xml:space="preserve"> </w:t>
      </w:r>
      <w:r w:rsidRPr="00D96636">
        <w:t>is</w:t>
      </w:r>
      <w:r w:rsidR="00BF1607">
        <w:t>: “</w:t>
      </w:r>
      <w:r w:rsidRPr="00D96636">
        <w:t>Are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especially</w:t>
      </w:r>
      <w:r w:rsidR="001D27A3">
        <w:t xml:space="preserve"> </w:t>
      </w:r>
      <w:r w:rsidRPr="00D96636">
        <w:t>good</w:t>
      </w:r>
      <w:r w:rsidR="001D27A3">
        <w:t xml:space="preserve"> </w:t>
      </w:r>
      <w:r w:rsidRPr="00D96636">
        <w:t>imagining</w:t>
      </w:r>
      <w:r w:rsidR="001D27A3">
        <w:t xml:space="preserve"> </w:t>
      </w:r>
      <w:r w:rsidRPr="00D96636">
        <w:t>failure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="00BF1607">
        <w:t>code”</w:t>
      </w:r>
      <w:r w:rsidRPr="00D96636">
        <w:t>?</w:t>
      </w:r>
    </w:p>
    <w:p w14:paraId="077793A3" w14:textId="77777777" w:rsidR="00BF1607" w:rsidRDefault="00D96636" w:rsidP="00BF1607">
      <w:pPr>
        <w:pStyle w:val="cpParagraph"/>
      </w:pPr>
      <w:r w:rsidRPr="00D96636">
        <w:t>The</w:t>
      </w:r>
      <w:r w:rsidR="001D27A3">
        <w:t xml:space="preserve"> </w:t>
      </w:r>
      <w:r w:rsidRPr="00D96636">
        <w:t>answer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any</w:t>
      </w:r>
      <w:r w:rsidR="001D27A3">
        <w:t xml:space="preserve"> </w:t>
      </w:r>
      <w:r w:rsidRPr="00D96636">
        <w:t>experience</w:t>
      </w:r>
      <w:r w:rsidR="00BF1607">
        <w:t>d</w:t>
      </w:r>
      <w:r w:rsidR="001D27A3">
        <w:t xml:space="preserve"> </w:t>
      </w:r>
      <w:r w:rsidRPr="00D96636">
        <w:t>developers</w:t>
      </w:r>
      <w:r w:rsidR="001D27A3">
        <w:t xml:space="preserve"> </w:t>
      </w:r>
      <w:r w:rsidRPr="00D96636">
        <w:t>should</w:t>
      </w:r>
      <w:r w:rsidR="001D27A3">
        <w:t xml:space="preserve"> </w:t>
      </w:r>
      <w:r w:rsidRPr="00D96636">
        <w:t>deliver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question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again,</w:t>
      </w:r>
      <w:r w:rsidR="001D27A3">
        <w:t xml:space="preserve"> </w:t>
      </w:r>
      <w:r w:rsidRPr="00D96636">
        <w:t>No</w:t>
      </w:r>
      <w:r w:rsidR="00BF1607">
        <w:t>.</w:t>
      </w:r>
    </w:p>
    <w:p w14:paraId="0B67699E" w14:textId="302E9E31" w:rsidR="00D96636" w:rsidRPr="00D96636" w:rsidRDefault="00BF1607" w:rsidP="00BF1607">
      <w:pPr>
        <w:pStyle w:val="cpParagraph"/>
      </w:pPr>
      <w:r>
        <w:t>T</w:t>
      </w:r>
      <w:r w:rsidR="00D96636" w:rsidRPr="00D96636">
        <w:t>his</w:t>
      </w:r>
      <w:r w:rsidR="001D27A3">
        <w:t xml:space="preserve"> </w:t>
      </w:r>
      <w:r w:rsidR="00D96636" w:rsidRPr="00D96636">
        <w:t>no</w:t>
      </w:r>
      <w:r w:rsidR="001D27A3">
        <w:t xml:space="preserve"> </w:t>
      </w:r>
      <w:r w:rsidR="00D96636" w:rsidRPr="00D96636">
        <w:t>should</w:t>
      </w:r>
      <w:r w:rsidR="001D27A3">
        <w:t xml:space="preserve"> </w:t>
      </w:r>
      <w:r w:rsidR="00D96636" w:rsidRPr="00D96636">
        <w:t>be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beginning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building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people,</w:t>
      </w:r>
      <w:r w:rsidR="001D27A3">
        <w:t xml:space="preserve"> </w:t>
      </w:r>
      <w:r w:rsidR="00D96636" w:rsidRPr="00D96636">
        <w:t>processes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automation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better</w:t>
      </w:r>
      <w:r w:rsidR="001D27A3">
        <w:t xml:space="preserve"> </w:t>
      </w:r>
      <w:r w:rsidR="00D96636" w:rsidRPr="00D96636">
        <w:t>at</w:t>
      </w:r>
      <w:r w:rsidR="001D27A3">
        <w:t xml:space="preserve"> </w:t>
      </w:r>
      <w:r w:rsidR="00D96636" w:rsidRPr="00D96636">
        <w:t>imagining</w:t>
      </w:r>
      <w:r w:rsidR="001D27A3">
        <w:t xml:space="preserve"> </w:t>
      </w:r>
      <w:r w:rsidR="00D96636" w:rsidRPr="00D96636">
        <w:t>than</w:t>
      </w:r>
      <w:r w:rsidR="001D27A3">
        <w:t xml:space="preserve"> </w:t>
      </w:r>
      <w:r w:rsidR="00D96636" w:rsidRPr="00D96636">
        <w:t>you.</w:t>
      </w:r>
    </w:p>
    <w:p w14:paraId="194B8CC5" w14:textId="519F0706" w:rsidR="00D96636" w:rsidRPr="00D96636" w:rsidRDefault="00D96636" w:rsidP="00661CA1">
      <w:pPr>
        <w:pStyle w:val="Heading2"/>
      </w:pPr>
      <w:r w:rsidRPr="00D96636">
        <w:t>Summary</w:t>
      </w:r>
    </w:p>
    <w:p w14:paraId="3C700273" w14:textId="77777777" w:rsidR="0048773E" w:rsidRDefault="0048773E" w:rsidP="0048773E">
      <w:pPr>
        <w:pStyle w:val="cpParagraph"/>
      </w:pPr>
      <w:r>
        <w:t>G</w:t>
      </w:r>
      <w:r w:rsidR="00D96636" w:rsidRPr="00D96636">
        <w:t>iven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purpose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seven</w:t>
      </w:r>
      <w:r w:rsidR="001D27A3">
        <w:t xml:space="preserve"> </w:t>
      </w:r>
      <w:r w:rsidR="00D96636" w:rsidRPr="00D96636">
        <w:t>principles</w:t>
      </w:r>
      <w:r w:rsidR="001D27A3">
        <w:t xml:space="preserve"> </w:t>
      </w:r>
      <w:r w:rsidR="00D96636" w:rsidRPr="00D96636">
        <w:t>we</w:t>
      </w:r>
      <w:r w:rsidR="001D27A3">
        <w:t xml:space="preserve"> </w:t>
      </w:r>
      <w:r w:rsidR="00D96636" w:rsidRPr="00D96636">
        <w:t>discussed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previous</w:t>
      </w:r>
      <w:r w:rsidR="001D27A3">
        <w:t xml:space="preserve"> </w:t>
      </w:r>
      <w:r w:rsidR="00D96636" w:rsidRPr="00D96636">
        <w:t>section</w:t>
      </w:r>
      <w:r w:rsidR="001D27A3">
        <w:t xml:space="preserve"> </w:t>
      </w:r>
      <w:r w:rsidR="00D96636" w:rsidRPr="00D96636">
        <w:t>was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eliminate</w:t>
      </w:r>
      <w:r w:rsidR="001D27A3">
        <w:t xml:space="preserve"> </w:t>
      </w:r>
      <w:r w:rsidR="00D96636" w:rsidRPr="00D96636">
        <w:t>waste.</w:t>
      </w:r>
      <w:r w:rsidR="001D27A3">
        <w:t xml:space="preserve"> </w:t>
      </w:r>
      <w:r w:rsidR="00D96636" w:rsidRPr="00D96636">
        <w:t>These</w:t>
      </w:r>
      <w:r w:rsidR="001D27A3">
        <w:t xml:space="preserve"> </w:t>
      </w:r>
      <w:r w:rsidR="00D96636" w:rsidRPr="00D96636">
        <w:t>seven</w:t>
      </w:r>
      <w:r w:rsidR="001D27A3">
        <w:t xml:space="preserve"> </w:t>
      </w:r>
      <w:r w:rsidR="00D96636" w:rsidRPr="00D96636">
        <w:t>wastes</w:t>
      </w:r>
      <w:r w:rsidR="001D27A3">
        <w:t xml:space="preserve"> </w:t>
      </w:r>
      <w:r w:rsidR="00D96636" w:rsidRPr="00D96636">
        <w:t>are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inverse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one</w:t>
      </w:r>
      <w:r w:rsidR="001D27A3">
        <w:t xml:space="preserve"> </w:t>
      </w:r>
      <w:r w:rsidR="00D96636" w:rsidRPr="00D96636">
        <w:t>or</w:t>
      </w:r>
      <w:r w:rsidR="001D27A3">
        <w:t xml:space="preserve"> </w:t>
      </w:r>
      <w:r w:rsidR="00D96636" w:rsidRPr="00D96636">
        <w:t>more</w:t>
      </w:r>
      <w:r w:rsidR="001D27A3">
        <w:t xml:space="preserve"> </w:t>
      </w:r>
      <w:r w:rsidR="00D96636" w:rsidRPr="00D96636">
        <w:t>principles.</w:t>
      </w:r>
    </w:p>
    <w:p w14:paraId="2F3A4D00" w14:textId="029E6682" w:rsidR="0048773E" w:rsidRDefault="00D96636" w:rsidP="0048773E">
      <w:pPr>
        <w:pStyle w:val="cpParagraph"/>
      </w:pPr>
      <w:r w:rsidRPr="00D96636">
        <w:t>Extra</w:t>
      </w:r>
      <w:r w:rsidR="001D27A3">
        <w:t xml:space="preserve"> </w:t>
      </w:r>
      <w:r w:rsidRPr="00D96636">
        <w:t>features</w:t>
      </w:r>
      <w:r w:rsidR="001D27A3">
        <w:t xml:space="preserve"> </w:t>
      </w:r>
      <w:r w:rsidR="0048773E" w:rsidRPr="00D96636">
        <w:t>are</w:t>
      </w:r>
      <w:r w:rsidR="001D27A3">
        <w:t xml:space="preserve"> </w:t>
      </w:r>
      <w:r w:rsidRPr="00D96636">
        <w:t>inadequately</w:t>
      </w:r>
      <w:r w:rsidR="001D27A3">
        <w:t xml:space="preserve"> </w:t>
      </w:r>
      <w:r w:rsidRPr="00D96636">
        <w:t>deferred</w:t>
      </w:r>
      <w:r w:rsidR="0048773E">
        <w:t xml:space="preserve"> c</w:t>
      </w:r>
      <w:r w:rsidRPr="00D96636">
        <w:t>ommitment.</w:t>
      </w:r>
    </w:p>
    <w:p w14:paraId="44139EE3" w14:textId="77777777" w:rsidR="00176D9F" w:rsidRDefault="00D96636" w:rsidP="0048773E">
      <w:pPr>
        <w:pStyle w:val="cpParagraph"/>
      </w:pPr>
      <w:r w:rsidRPr="00D96636">
        <w:t>Relearning</w:t>
      </w:r>
      <w:r w:rsidR="001D27A3">
        <w:t xml:space="preserve"> </w:t>
      </w:r>
      <w:r w:rsidRPr="00D96636">
        <w:t>i</w:t>
      </w:r>
      <w:r w:rsidR="00176D9F">
        <w:t>s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indication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failed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create</w:t>
      </w:r>
      <w:r w:rsidR="001D27A3">
        <w:t xml:space="preserve"> </w:t>
      </w:r>
      <w:r w:rsidRPr="00D96636">
        <w:t>knowledge,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defects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failure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build</w:t>
      </w:r>
      <w:r w:rsidR="001D27A3">
        <w:t xml:space="preserve"> </w:t>
      </w:r>
      <w:r w:rsidRPr="00D96636">
        <w:t>quality</w:t>
      </w:r>
      <w:r w:rsidR="001D27A3">
        <w:t xml:space="preserve"> </w:t>
      </w:r>
      <w:r w:rsidRPr="00D96636">
        <w:t>in.</w:t>
      </w:r>
    </w:p>
    <w:p w14:paraId="10BEB7EB" w14:textId="77777777" w:rsidR="00176D9F" w:rsidRDefault="00D96636" w:rsidP="0048773E">
      <w:pPr>
        <w:pStyle w:val="cpParagraph"/>
      </w:pPr>
      <w:r w:rsidRPr="00D96636">
        <w:t>It's</w:t>
      </w:r>
      <w:r w:rsidR="001D27A3">
        <w:t xml:space="preserve"> </w:t>
      </w:r>
      <w:r w:rsidRPr="00D96636">
        <w:t>worth</w:t>
      </w:r>
      <w:r w:rsidR="001D27A3">
        <w:t xml:space="preserve"> </w:t>
      </w:r>
      <w:r w:rsidRPr="00D96636">
        <w:t>asking</w:t>
      </w:r>
      <w:r w:rsidR="001D27A3">
        <w:t xml:space="preserve"> </w:t>
      </w:r>
      <w:r w:rsidRPr="00D96636">
        <w:t>which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these</w:t>
      </w:r>
      <w:r w:rsidR="001D27A3">
        <w:t xml:space="preserve"> </w:t>
      </w:r>
      <w:r w:rsidRPr="00D96636">
        <w:t>inverse</w:t>
      </w:r>
      <w:r w:rsidR="001D27A3">
        <w:t xml:space="preserve"> </w:t>
      </w:r>
      <w:r w:rsidRPr="00D96636">
        <w:t>principles</w:t>
      </w:r>
      <w:r w:rsidR="001D27A3">
        <w:t xml:space="preserve"> </w:t>
      </w:r>
      <w:r w:rsidRPr="00D96636">
        <w:t>corresponds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each</w:t>
      </w:r>
      <w:r w:rsidR="001D27A3">
        <w:t xml:space="preserve"> </w:t>
      </w:r>
      <w:r w:rsidRPr="00D96636">
        <w:t>form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waste.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covered</w:t>
      </w:r>
      <w:r w:rsidR="001D27A3">
        <w:t xml:space="preserve"> </w:t>
      </w:r>
      <w:r w:rsidRPr="00D96636">
        <w:t>partially</w:t>
      </w:r>
      <w:r w:rsidR="001D27A3">
        <w:t xml:space="preserve"> </w:t>
      </w:r>
      <w:r w:rsidRPr="00D96636">
        <w:t>done</w:t>
      </w:r>
      <w:r w:rsidR="001D27A3">
        <w:t xml:space="preserve"> </w:t>
      </w:r>
      <w:r w:rsidRPr="00D96636">
        <w:t>work,</w:t>
      </w:r>
      <w:r w:rsidR="001D27A3">
        <w:t xml:space="preserve"> </w:t>
      </w:r>
      <w:r w:rsidRPr="00D96636">
        <w:t>extra</w:t>
      </w:r>
      <w:r w:rsidR="001D27A3">
        <w:t xml:space="preserve"> </w:t>
      </w:r>
      <w:r w:rsidRPr="00D96636">
        <w:t>features,</w:t>
      </w:r>
      <w:r w:rsidR="001D27A3">
        <w:t xml:space="preserve"> </w:t>
      </w:r>
      <w:r w:rsidRPr="00D96636">
        <w:t>relearning</w:t>
      </w:r>
      <w:r w:rsidR="00176D9F">
        <w:t xml:space="preserve">, </w:t>
      </w:r>
      <w:r w:rsidRPr="00D96636">
        <w:t>handoffs,</w:t>
      </w:r>
      <w:r w:rsidR="001D27A3">
        <w:t xml:space="preserve"> </w:t>
      </w:r>
      <w:r w:rsidRPr="00D96636">
        <w:t>task</w:t>
      </w:r>
      <w:r w:rsidR="001D27A3">
        <w:t xml:space="preserve"> </w:t>
      </w:r>
      <w:r w:rsidRPr="00D96636">
        <w:t>switching</w:t>
      </w:r>
      <w:r w:rsidR="00176D9F">
        <w:t xml:space="preserve">, </w:t>
      </w:r>
      <w:r w:rsidRPr="00D96636">
        <w:t>delays</w:t>
      </w:r>
      <w:r w:rsidR="001D27A3">
        <w:t xml:space="preserve"> </w:t>
      </w:r>
      <w:r w:rsidRPr="00D96636">
        <w:t>and,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course,</w:t>
      </w:r>
      <w:r w:rsidR="001D27A3">
        <w:t xml:space="preserve"> </w:t>
      </w:r>
      <w:r w:rsidRPr="00D96636">
        <w:t>defects.</w:t>
      </w:r>
    </w:p>
    <w:p w14:paraId="02642827" w14:textId="5BB3833E" w:rsidR="00D96636" w:rsidRPr="00D96636" w:rsidRDefault="00D96636" w:rsidP="0048773E">
      <w:pPr>
        <w:pStyle w:val="cpParagraph"/>
      </w:pP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last</w:t>
      </w:r>
      <w:r w:rsidR="001D27A3">
        <w:t xml:space="preserve"> </w:t>
      </w:r>
      <w:r w:rsidRPr="00D96636">
        <w:t>section,</w:t>
      </w:r>
      <w:r w:rsidR="001D27A3">
        <w:t xml:space="preserve"> </w:t>
      </w:r>
      <w:r w:rsidRPr="00D96636">
        <w:t>we're</w:t>
      </w:r>
      <w:r w:rsidR="001D27A3">
        <w:t xml:space="preserve"> </w:t>
      </w:r>
      <w:r w:rsidRPr="00D96636">
        <w:t>going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switch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full</w:t>
      </w:r>
      <w:r w:rsidR="001D27A3">
        <w:t xml:space="preserve"> </w:t>
      </w:r>
      <w:r w:rsidRPr="00D96636">
        <w:t>war</w:t>
      </w:r>
      <w:r w:rsidR="001D27A3">
        <w:t xml:space="preserve"> </w:t>
      </w:r>
      <w:r w:rsidRPr="00D96636">
        <w:t>story</w:t>
      </w:r>
      <w:r w:rsidR="001D27A3">
        <w:t xml:space="preserve"> </w:t>
      </w:r>
      <w:r w:rsidRPr="00D96636">
        <w:t>mode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talk</w:t>
      </w:r>
      <w:r w:rsidR="001D27A3">
        <w:t xml:space="preserve"> </w:t>
      </w:r>
      <w:r w:rsidRPr="00D96636">
        <w:t>about</w:t>
      </w:r>
      <w:r w:rsidR="001D27A3">
        <w:t xml:space="preserve"> </w:t>
      </w:r>
      <w:r w:rsidRPr="00D96636">
        <w:t>my</w:t>
      </w:r>
      <w:r w:rsidR="001D27A3">
        <w:t xml:space="preserve"> </w:t>
      </w:r>
      <w:r w:rsidRPr="00D96636">
        <w:t>experiences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applying</w:t>
      </w:r>
      <w:r w:rsidR="001D27A3">
        <w:t xml:space="preserve"> </w:t>
      </w:r>
      <w:r w:rsidRPr="00D96636">
        <w:t>these</w:t>
      </w:r>
      <w:r w:rsidR="001D27A3">
        <w:t xml:space="preserve"> </w:t>
      </w:r>
      <w:r w:rsidRPr="00D96636">
        <w:t>principles,</w:t>
      </w:r>
      <w:r w:rsidR="001D27A3">
        <w:t xml:space="preserve"> </w:t>
      </w:r>
      <w:r w:rsidRPr="00D96636">
        <w:t>mitigating</w:t>
      </w:r>
      <w:r w:rsidR="001D27A3">
        <w:t xml:space="preserve"> </w:t>
      </w:r>
      <w:r w:rsidRPr="00D96636">
        <w:t>these</w:t>
      </w:r>
      <w:r w:rsidR="001D27A3">
        <w:t xml:space="preserve"> </w:t>
      </w:r>
      <w:r w:rsidRPr="00D96636">
        <w:t>wastes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how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do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own</w:t>
      </w:r>
      <w:r w:rsidR="001D27A3">
        <w:t xml:space="preserve"> </w:t>
      </w:r>
      <w:r w:rsidRPr="00D96636">
        <w:t>enterprise.</w:t>
      </w:r>
    </w:p>
    <w:p w14:paraId="576517B0" w14:textId="38A2BC02" w:rsidR="00D96636" w:rsidRPr="00D96636" w:rsidRDefault="00D96636" w:rsidP="00661CA1">
      <w:pPr>
        <w:pStyle w:val="Heading1"/>
      </w:pPr>
      <w:r w:rsidRPr="00D96636">
        <w:t>Applying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Work</w:t>
      </w:r>
    </w:p>
    <w:p w14:paraId="5C4AABA1" w14:textId="0F26D7F3" w:rsidR="00D96636" w:rsidRPr="00D96636" w:rsidRDefault="00D96636" w:rsidP="00661CA1">
      <w:pPr>
        <w:pStyle w:val="Heading2"/>
      </w:pPr>
      <w:r w:rsidRPr="00D96636">
        <w:t>Introduction</w:t>
      </w:r>
    </w:p>
    <w:p w14:paraId="37A73786" w14:textId="77FDC7E6" w:rsidR="00D96636" w:rsidRPr="00D96636" w:rsidRDefault="00D96636" w:rsidP="00372AA9">
      <w:pPr>
        <w:pStyle w:val="cpParagraph"/>
      </w:pPr>
      <w:r w:rsidRPr="00D96636">
        <w:t>At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point,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should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grasp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mean</w:t>
      </w:r>
      <w:r w:rsidR="001D27A3">
        <w:t xml:space="preserve"> </w:t>
      </w:r>
      <w:r w:rsidRPr="00D96636">
        <w:t>by</w:t>
      </w:r>
      <w:r w:rsidR="001D27A3">
        <w:t xml:space="preserve"> </w:t>
      </w:r>
      <w:r w:rsidR="008F1277">
        <w:t>Lean</w:t>
      </w:r>
      <w:r w:rsidRPr="00D96636">
        <w:t>.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want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open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extreme</w:t>
      </w:r>
      <w:r w:rsidR="001D27A3">
        <w:t xml:space="preserve"> </w:t>
      </w:r>
      <w:r w:rsidRPr="00D96636">
        <w:t>example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applying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deferred</w:t>
      </w:r>
      <w:r w:rsidR="001D27A3">
        <w:t xml:space="preserve"> </w:t>
      </w:r>
      <w:r w:rsidRPr="00D96636">
        <w:t>commitment</w:t>
      </w:r>
      <w:r w:rsidR="001D27A3">
        <w:t xml:space="preserve"> </w:t>
      </w:r>
      <w:r w:rsidRPr="00D96636">
        <w:t>principal</w:t>
      </w:r>
      <w:r w:rsidR="00372AA9">
        <w:t xml:space="preserve">, </w:t>
      </w:r>
      <w:r w:rsidRPr="00D96636">
        <w:t>mixed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understanding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waste</w:t>
      </w:r>
      <w:r w:rsidR="001D27A3">
        <w:t xml:space="preserve"> </w:t>
      </w:r>
      <w:r w:rsidRPr="00D96636">
        <w:t>type</w:t>
      </w:r>
      <w:r w:rsidR="001D27A3">
        <w:t xml:space="preserve"> </w:t>
      </w:r>
      <w:r w:rsidRPr="00D96636">
        <w:t>extra</w:t>
      </w:r>
      <w:r w:rsidR="001D27A3">
        <w:t xml:space="preserve"> </w:t>
      </w:r>
      <w:r w:rsidRPr="00D96636">
        <w:t>features.</w:t>
      </w:r>
    </w:p>
    <w:p w14:paraId="2509E912" w14:textId="262CD172" w:rsidR="00D96636" w:rsidRPr="00D96636" w:rsidRDefault="00D96636" w:rsidP="00661CA1">
      <w:pPr>
        <w:pStyle w:val="Heading2"/>
      </w:pPr>
      <w:r w:rsidRPr="00D96636">
        <w:t>The</w:t>
      </w:r>
      <w:r w:rsidR="001D27A3">
        <w:t xml:space="preserve"> </w:t>
      </w:r>
      <w:r w:rsidRPr="00D96636">
        <w:t>Impossible</w:t>
      </w:r>
      <w:r w:rsidR="001D27A3">
        <w:t xml:space="preserve"> </w:t>
      </w:r>
      <w:r w:rsidRPr="00D96636">
        <w:t>Deadline</w:t>
      </w:r>
      <w:r w:rsidR="001D27A3">
        <w:t xml:space="preserve"> </w:t>
      </w:r>
      <w:r w:rsidRPr="00D96636">
        <w:t>-</w:t>
      </w:r>
      <w:r w:rsidR="001D27A3">
        <w:t xml:space="preserve"> </w:t>
      </w:r>
      <w:r w:rsidRPr="00D96636">
        <w:t>Eliminate,</w:t>
      </w:r>
      <w:r w:rsidR="001D27A3">
        <w:t xml:space="preserve"> </w:t>
      </w:r>
      <w:r w:rsidRPr="00D96636">
        <w:t>Eliminate,</w:t>
      </w:r>
      <w:r w:rsidR="001D27A3">
        <w:t xml:space="preserve"> </w:t>
      </w:r>
      <w:r w:rsidRPr="00D96636">
        <w:t>Eliminate</w:t>
      </w:r>
    </w:p>
    <w:p w14:paraId="21ADE46D" w14:textId="0A526BD5" w:rsidR="00372AA9" w:rsidRDefault="00D96636" w:rsidP="00372AA9">
      <w:pPr>
        <w:pStyle w:val="cpParagraph"/>
      </w:pPr>
      <w:r w:rsidRPr="00D96636">
        <w:t>Whenever</w:t>
      </w:r>
      <w:r w:rsidR="001D27A3">
        <w:t xml:space="preserve"> </w:t>
      </w:r>
      <w:r w:rsidRPr="00D96636">
        <w:t>someone</w:t>
      </w:r>
      <w:r w:rsidR="001D27A3">
        <w:t xml:space="preserve"> </w:t>
      </w:r>
      <w:r w:rsidRPr="00D96636">
        <w:t>tells</w:t>
      </w:r>
      <w:r w:rsidR="001D27A3">
        <w:t xml:space="preserve"> </w:t>
      </w:r>
      <w:r w:rsidRPr="00D96636">
        <w:t>me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deadline</w:t>
      </w:r>
      <w:r w:rsidR="001D27A3">
        <w:t xml:space="preserve"> </w:t>
      </w:r>
      <w:r w:rsidRPr="00D96636">
        <w:t>can't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moved,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ask</w:t>
      </w:r>
      <w:r w:rsidR="001D27A3">
        <w:t xml:space="preserve"> </w:t>
      </w:r>
      <w:r w:rsidRPr="00D96636">
        <w:t>if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deadline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driven</w:t>
      </w:r>
      <w:r w:rsidR="001D27A3">
        <w:t xml:space="preserve"> </w:t>
      </w:r>
      <w:r w:rsidRPr="00D96636">
        <w:t>by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legal</w:t>
      </w:r>
      <w:r w:rsidR="001D27A3">
        <w:t xml:space="preserve"> </w:t>
      </w:r>
      <w:r w:rsidRPr="00D96636">
        <w:t>reporting</w:t>
      </w:r>
      <w:r w:rsidR="001D27A3">
        <w:t xml:space="preserve"> </w:t>
      </w:r>
      <w:r w:rsidRPr="00D96636">
        <w:t>requirement</w:t>
      </w:r>
      <w:r w:rsidR="001D27A3">
        <w:t xml:space="preserve"> </w:t>
      </w:r>
      <w:r w:rsidRPr="00D96636">
        <w:t>like</w:t>
      </w:r>
      <w:r w:rsidR="001D27A3">
        <w:t xml:space="preserve"> </w:t>
      </w:r>
      <w:r w:rsidR="00372AA9">
        <w:t>“</w:t>
      </w:r>
      <w:r w:rsidRPr="00D96636">
        <w:t>this</w:t>
      </w:r>
      <w:r w:rsidR="001D27A3">
        <w:t xml:space="preserve"> </w:t>
      </w:r>
      <w:r w:rsidRPr="00D96636">
        <w:t>document</w:t>
      </w:r>
      <w:r w:rsidR="001D27A3">
        <w:t xml:space="preserve"> </w:t>
      </w:r>
      <w:r w:rsidRPr="00D96636">
        <w:t>has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publicly</w:t>
      </w:r>
      <w:r w:rsidR="001D27A3">
        <w:t xml:space="preserve"> </w:t>
      </w:r>
      <w:r w:rsidRPr="00D96636">
        <w:t>available</w:t>
      </w:r>
      <w:r w:rsidR="001D27A3">
        <w:t xml:space="preserve"> </w:t>
      </w:r>
      <w:r w:rsidRPr="00D96636">
        <w:t>30</w:t>
      </w:r>
      <w:r w:rsidR="001D27A3">
        <w:t xml:space="preserve"> </w:t>
      </w:r>
      <w:r w:rsidRPr="00D96636">
        <w:t>days</w:t>
      </w:r>
      <w:r w:rsidR="001D27A3">
        <w:t xml:space="preserve"> </w:t>
      </w:r>
      <w:r w:rsidRPr="00D96636">
        <w:t>before</w:t>
      </w:r>
      <w:r w:rsidR="00372AA9">
        <w:t>”</w:t>
      </w:r>
      <w:r w:rsidR="001D27A3">
        <w:t xml:space="preserve"> </w:t>
      </w:r>
      <w:r w:rsidRPr="00D96636">
        <w:t>some</w:t>
      </w:r>
      <w:r w:rsidR="001D27A3">
        <w:t xml:space="preserve"> </w:t>
      </w:r>
      <w:r w:rsidRPr="00D96636">
        <w:t>such</w:t>
      </w:r>
      <w:r w:rsidR="001D27A3">
        <w:t xml:space="preserve"> </w:t>
      </w:r>
      <w:r w:rsidRPr="00D96636">
        <w:t>event.</w:t>
      </w:r>
    </w:p>
    <w:p w14:paraId="30BE1722" w14:textId="77777777" w:rsidR="00372AA9" w:rsidRDefault="00D96636" w:rsidP="00372AA9">
      <w:pPr>
        <w:pStyle w:val="cpParagraph"/>
      </w:pPr>
      <w:r w:rsidRPr="00D96636">
        <w:t>That's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real</w:t>
      </w:r>
      <w:r w:rsidR="001D27A3">
        <w:t xml:space="preserve"> </w:t>
      </w:r>
      <w:r w:rsidRPr="00D96636">
        <w:t>thing.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it's</w:t>
      </w:r>
      <w:r w:rsidR="001D27A3">
        <w:t xml:space="preserve"> </w:t>
      </w:r>
      <w:r w:rsidRPr="00D96636">
        <w:t>just</w:t>
      </w:r>
      <w:r w:rsidR="001D27A3">
        <w:t xml:space="preserve"> </w:t>
      </w:r>
      <w:r w:rsidRPr="00D96636">
        <w:t>about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only</w:t>
      </w:r>
      <w:r w:rsidR="001D27A3">
        <w:t xml:space="preserve"> </w:t>
      </w:r>
      <w:r w:rsidRPr="00D96636">
        <w:t>time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deadlines</w:t>
      </w:r>
      <w:r w:rsidR="001D27A3">
        <w:t xml:space="preserve"> </w:t>
      </w:r>
      <w:r w:rsidRPr="00D96636">
        <w:t>really</w:t>
      </w:r>
      <w:r w:rsidR="001D27A3">
        <w:t xml:space="preserve"> </w:t>
      </w:r>
      <w:r w:rsidRPr="00D96636">
        <w:t>cannot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moved</w:t>
      </w:r>
      <w:r w:rsidR="00372AA9">
        <w:t>.</w:t>
      </w:r>
    </w:p>
    <w:p w14:paraId="69208425" w14:textId="77777777" w:rsidR="00AF1296" w:rsidRDefault="00372AA9" w:rsidP="00372AA9">
      <w:pPr>
        <w:pStyle w:val="cpParagraph"/>
      </w:pPr>
      <w:r>
        <w:t>A</w:t>
      </w:r>
      <w:r w:rsidR="00D96636" w:rsidRPr="00D96636">
        <w:t>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company</w:t>
      </w:r>
      <w:r>
        <w:t xml:space="preserve">, </w:t>
      </w:r>
      <w:r w:rsidR="00D96636" w:rsidRPr="00D96636">
        <w:t>I</w:t>
      </w:r>
      <w:r w:rsidR="001D27A3">
        <w:t xml:space="preserve"> </w:t>
      </w:r>
      <w:r w:rsidR="00D96636" w:rsidRPr="00D96636">
        <w:t>mentioned</w:t>
      </w:r>
      <w:r w:rsidR="001D27A3">
        <w:t xml:space="preserve"> </w:t>
      </w:r>
      <w:r w:rsidR="00D96636" w:rsidRPr="00D96636">
        <w:t>earlier.</w:t>
      </w:r>
      <w:r w:rsidR="001D27A3">
        <w:t xml:space="preserve"> </w:t>
      </w:r>
      <w:r w:rsidR="00AF1296">
        <w:t>The one</w:t>
      </w:r>
      <w:r w:rsidR="001D27A3">
        <w:t xml:space="preserve"> </w:t>
      </w:r>
      <w:r w:rsidR="00D96636" w:rsidRPr="00D96636">
        <w:t>I</w:t>
      </w:r>
      <w:r w:rsidR="001D27A3">
        <w:t xml:space="preserve"> </w:t>
      </w:r>
      <w:r w:rsidR="00D96636" w:rsidRPr="00D96636">
        <w:t>worked</w:t>
      </w:r>
      <w:r w:rsidR="001D27A3">
        <w:t xml:space="preserve"> </w:t>
      </w:r>
      <w:r w:rsidR="00D96636" w:rsidRPr="00D96636">
        <w:t>at</w:t>
      </w:r>
      <w:r w:rsidR="001D27A3">
        <w:t xml:space="preserve"> </w:t>
      </w:r>
      <w:r w:rsidR="00D96636" w:rsidRPr="00D96636">
        <w:t>for</w:t>
      </w:r>
      <w:r w:rsidR="001D27A3">
        <w:t xml:space="preserve"> </w:t>
      </w:r>
      <w:r w:rsidR="00D96636" w:rsidRPr="00D96636">
        <w:t>eight</w:t>
      </w:r>
      <w:r w:rsidR="001D27A3">
        <w:t xml:space="preserve"> </w:t>
      </w:r>
      <w:r w:rsidR="00D96636" w:rsidRPr="00D96636">
        <w:t>years,</w:t>
      </w:r>
      <w:r w:rsidR="001D27A3">
        <w:t xml:space="preserve"> </w:t>
      </w:r>
      <w:r w:rsidR="00D96636" w:rsidRPr="00D96636">
        <w:t>I</w:t>
      </w:r>
      <w:r w:rsidR="001D27A3">
        <w:t xml:space="preserve"> </w:t>
      </w:r>
      <w:r w:rsidR="00D96636" w:rsidRPr="00D96636">
        <w:t>worked</w:t>
      </w:r>
      <w:r w:rsidR="001D27A3">
        <w:t xml:space="preserve"> </w:t>
      </w:r>
      <w:r w:rsidR="00D96636" w:rsidRPr="00D96636">
        <w:t>with</w:t>
      </w:r>
      <w:r w:rsidR="001D27A3">
        <w:t xml:space="preserve"> </w:t>
      </w:r>
      <w:r w:rsidR="00D96636" w:rsidRPr="00D96636">
        <w:t>consultant</w:t>
      </w:r>
      <w:r w:rsidR="001D27A3">
        <w:t xml:space="preserve"> </w:t>
      </w:r>
      <w:r w:rsidR="00AF1296">
        <w:t>we’ll</w:t>
      </w:r>
      <w:r w:rsidR="001D27A3">
        <w:t xml:space="preserve"> </w:t>
      </w:r>
      <w:r w:rsidR="00D96636" w:rsidRPr="00D96636">
        <w:t>call</w:t>
      </w:r>
      <w:r w:rsidR="001D27A3">
        <w:t xml:space="preserve"> </w:t>
      </w:r>
      <w:r w:rsidR="00D96636" w:rsidRPr="00D96636">
        <w:t>her</w:t>
      </w:r>
      <w:r w:rsidR="001D27A3">
        <w:t xml:space="preserve"> </w:t>
      </w:r>
      <w:r w:rsidR="00D96636" w:rsidRPr="00D96636">
        <w:t>Lauren,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we</w:t>
      </w:r>
      <w:r w:rsidR="001D27A3">
        <w:t xml:space="preserve"> </w:t>
      </w:r>
      <w:r w:rsidR="00D96636" w:rsidRPr="00D96636">
        <w:t>had</w:t>
      </w:r>
      <w:r w:rsidR="001D27A3">
        <w:t xml:space="preserve"> </w:t>
      </w:r>
      <w:r w:rsidR="00D96636" w:rsidRPr="00D96636">
        <w:t>one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these</w:t>
      </w:r>
      <w:r w:rsidR="001D27A3">
        <w:t xml:space="preserve"> </w:t>
      </w:r>
      <w:r w:rsidR="00D96636" w:rsidRPr="00D96636">
        <w:t>kinds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projects.</w:t>
      </w:r>
      <w:r w:rsidR="001D27A3">
        <w:t xml:space="preserve"> </w:t>
      </w:r>
      <w:r w:rsidR="00D96636" w:rsidRPr="00D96636">
        <w:t>One</w:t>
      </w:r>
      <w:r w:rsidR="001D27A3">
        <w:t xml:space="preserve"> </w:t>
      </w:r>
      <w:r w:rsidR="00D96636" w:rsidRPr="00D96636">
        <w:t>morning</w:t>
      </w:r>
      <w:r w:rsidR="001D27A3">
        <w:t xml:space="preserve"> </w:t>
      </w:r>
      <w:r w:rsidR="00D96636" w:rsidRPr="00D96636">
        <w:t>she</w:t>
      </w:r>
      <w:r w:rsidR="001D27A3">
        <w:t xml:space="preserve"> </w:t>
      </w:r>
      <w:r w:rsidR="00D96636" w:rsidRPr="00D96636">
        <w:t>came</w:t>
      </w:r>
      <w:r w:rsidR="001D27A3">
        <w:t xml:space="preserve"> </w:t>
      </w:r>
      <w:r w:rsidR="00D96636" w:rsidRPr="00D96636">
        <w:t>into</w:t>
      </w:r>
      <w:r w:rsidR="001D27A3">
        <w:t xml:space="preserve"> </w:t>
      </w:r>
      <w:r w:rsidR="00D96636" w:rsidRPr="00D96636">
        <w:t>my</w:t>
      </w:r>
      <w:r w:rsidR="001D27A3">
        <w:t xml:space="preserve"> </w:t>
      </w:r>
      <w:r w:rsidR="00D96636" w:rsidRPr="00D96636">
        <w:t>office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explained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we</w:t>
      </w:r>
      <w:r w:rsidR="001D27A3">
        <w:t xml:space="preserve"> </w:t>
      </w:r>
      <w:r w:rsidR="00D96636" w:rsidRPr="00D96636">
        <w:t>had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huge</w:t>
      </w:r>
      <w:r w:rsidR="001D27A3">
        <w:t xml:space="preserve"> </w:t>
      </w:r>
      <w:r w:rsidR="00D96636" w:rsidRPr="00D96636">
        <w:t>problem.</w:t>
      </w:r>
    </w:p>
    <w:p w14:paraId="1D84DD14" w14:textId="2F2443C7" w:rsidR="00AF1296" w:rsidRDefault="00D96636" w:rsidP="00372AA9">
      <w:pPr>
        <w:pStyle w:val="cpParagraph"/>
      </w:pPr>
      <w:r w:rsidRPr="00D96636">
        <w:t>Customer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just</w:t>
      </w:r>
      <w:r w:rsidR="001D27A3">
        <w:t xml:space="preserve"> </w:t>
      </w:r>
      <w:r w:rsidRPr="00D96636">
        <w:t>sent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data</w:t>
      </w:r>
      <w:r w:rsidR="001D27A3">
        <w:t xml:space="preserve"> </w:t>
      </w:r>
      <w:r w:rsidRPr="00D96636">
        <w:t>file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us</w:t>
      </w:r>
      <w:r w:rsidR="001D27A3">
        <w:t xml:space="preserve"> </w:t>
      </w:r>
      <w:r w:rsidRPr="00D96636">
        <w:t>way</w:t>
      </w:r>
      <w:r w:rsidR="001D27A3">
        <w:t xml:space="preserve"> </w:t>
      </w:r>
      <w:r w:rsidRPr="00D96636">
        <w:t>ahead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schedule,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told</w:t>
      </w:r>
      <w:r w:rsidR="001D27A3">
        <w:t xml:space="preserve"> </w:t>
      </w:r>
      <w:r w:rsidRPr="00D96636">
        <w:t>Lauren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="00AF1296">
        <w:t>ETL</w:t>
      </w:r>
      <w:r w:rsidR="001D27A3">
        <w:t xml:space="preserve"> </w:t>
      </w:r>
      <w:r w:rsidR="00AF1296">
        <w:t xml:space="preserve">(Extract, Transform, Load) </w:t>
      </w:r>
      <w:r w:rsidRPr="00D96636">
        <w:t>portion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project.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part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extracts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data</w:t>
      </w:r>
      <w:r w:rsidR="001D27A3">
        <w:t xml:space="preserve"> </w:t>
      </w:r>
      <w:r w:rsidRPr="00D96636">
        <w:t>from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file,</w:t>
      </w:r>
      <w:r w:rsidR="001D27A3">
        <w:t xml:space="preserve"> </w:t>
      </w:r>
      <w:r w:rsidRPr="00D96636">
        <w:t>transforms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into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target</w:t>
      </w:r>
      <w:r w:rsidR="001D27A3">
        <w:t xml:space="preserve"> </w:t>
      </w:r>
      <w:r w:rsidRPr="00D96636">
        <w:t>format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loads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into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database.</w:t>
      </w:r>
    </w:p>
    <w:p w14:paraId="156B12D9" w14:textId="77777777" w:rsidR="00AF1296" w:rsidRDefault="00D96636" w:rsidP="00372AA9">
      <w:pPr>
        <w:pStyle w:val="cpParagraph"/>
      </w:pPr>
      <w:r w:rsidRPr="00D96636">
        <w:t>That</w:t>
      </w:r>
      <w:r w:rsidR="001D27A3">
        <w:t xml:space="preserve"> </w:t>
      </w:r>
      <w:r w:rsidRPr="00D96636">
        <w:t>part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ready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executed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less</w:t>
      </w:r>
      <w:r w:rsidR="001D27A3">
        <w:t xml:space="preserve"> </w:t>
      </w:r>
      <w:r w:rsidRPr="00D96636">
        <w:t>than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week.</w:t>
      </w:r>
      <w:r w:rsidR="001D27A3">
        <w:t xml:space="preserve"> </w:t>
      </w:r>
      <w:r w:rsidRPr="00D96636">
        <w:t>She</w:t>
      </w:r>
      <w:r w:rsidR="001D27A3">
        <w:t xml:space="preserve"> </w:t>
      </w:r>
      <w:r w:rsidRPr="00D96636">
        <w:t>knew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difficult</w:t>
      </w:r>
      <w:r w:rsidR="001D27A3">
        <w:t xml:space="preserve"> </w:t>
      </w:r>
      <w:r w:rsidRPr="00D96636">
        <w:t>b</w:t>
      </w:r>
      <w:r w:rsidR="00AF1296">
        <w:t>ut</w:t>
      </w:r>
      <w:r w:rsidR="001D27A3">
        <w:t xml:space="preserve"> </w:t>
      </w:r>
      <w:r w:rsidR="00AF1296">
        <w:t xml:space="preserve">I </w:t>
      </w:r>
      <w:r w:rsidRPr="00D96636">
        <w:t>explain</w:t>
      </w:r>
      <w:r w:rsidR="00AF1296">
        <w:t>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her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impossible.</w:t>
      </w:r>
    </w:p>
    <w:p w14:paraId="13F71B77" w14:textId="77777777" w:rsidR="00AF1296" w:rsidRDefault="00D96636" w:rsidP="00372AA9">
      <w:pPr>
        <w:pStyle w:val="cpParagraph"/>
      </w:pPr>
      <w:r w:rsidRPr="00D96636">
        <w:t>Now,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developer</w:t>
      </w:r>
      <w:r w:rsidR="001D27A3">
        <w:t xml:space="preserve"> </w:t>
      </w:r>
      <w:r w:rsidRPr="00D96636">
        <w:t>tells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something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impossible,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should</w:t>
      </w:r>
      <w:r w:rsidR="001D27A3">
        <w:t xml:space="preserve"> </w:t>
      </w:r>
      <w:r w:rsidRPr="00D96636">
        <w:t>press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detail.</w:t>
      </w:r>
      <w:r w:rsidR="001D27A3">
        <w:t xml:space="preserve"> </w:t>
      </w:r>
      <w:r w:rsidRPr="00D96636">
        <w:t>I'll</w:t>
      </w:r>
      <w:r w:rsidR="001D27A3">
        <w:t xml:space="preserve"> </w:t>
      </w:r>
      <w:r w:rsidRPr="00D96636">
        <w:t>show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why</w:t>
      </w:r>
      <w:r w:rsidR="00AF1296">
        <w:t>.</w:t>
      </w:r>
    </w:p>
    <w:p w14:paraId="39EC5000" w14:textId="77777777" w:rsidR="00AF1296" w:rsidRDefault="00AF1296" w:rsidP="00372AA9">
      <w:pPr>
        <w:pStyle w:val="cpParagraph"/>
      </w:pPr>
      <w:r>
        <w:t>It</w:t>
      </w:r>
      <w:r w:rsidR="001D27A3">
        <w:t xml:space="preserve"> </w:t>
      </w:r>
      <w:r w:rsidR="00D96636" w:rsidRPr="00D96636">
        <w:t>truly</w:t>
      </w:r>
      <w:r w:rsidR="001D27A3">
        <w:t xml:space="preserve"> </w:t>
      </w:r>
      <w:r w:rsidR="00D96636" w:rsidRPr="00D96636">
        <w:t>wasn't</w:t>
      </w:r>
      <w:r w:rsidR="001D27A3">
        <w:t xml:space="preserve"> </w:t>
      </w:r>
      <w:r w:rsidR="00D96636" w:rsidRPr="00D96636">
        <w:t>possible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get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>
        <w:t xml:space="preserve">ETL </w:t>
      </w:r>
      <w:r w:rsidR="00D96636" w:rsidRPr="00D96636">
        <w:t>ready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less</w:t>
      </w:r>
      <w:r w:rsidR="001D27A3">
        <w:t xml:space="preserve"> </w:t>
      </w:r>
      <w:r w:rsidR="00D96636" w:rsidRPr="00D96636">
        <w:t>than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week</w:t>
      </w:r>
      <w:r>
        <w:t>. T</w:t>
      </w:r>
      <w:r w:rsidR="00D96636" w:rsidRPr="00D96636">
        <w:t>heir</w:t>
      </w:r>
      <w:r w:rsidR="001D27A3">
        <w:t xml:space="preserve"> </w:t>
      </w:r>
      <w:r w:rsidR="00D96636" w:rsidRPr="00D96636">
        <w:t>data</w:t>
      </w:r>
      <w:r w:rsidR="001D27A3">
        <w:t xml:space="preserve"> </w:t>
      </w:r>
      <w:r w:rsidR="00D96636" w:rsidRPr="00D96636">
        <w:t>files</w:t>
      </w:r>
      <w:r w:rsidR="001D27A3">
        <w:t xml:space="preserve"> </w:t>
      </w:r>
      <w:r w:rsidR="00D96636" w:rsidRPr="00D96636">
        <w:t>were</w:t>
      </w:r>
      <w:r w:rsidR="001D27A3">
        <w:t xml:space="preserve"> </w:t>
      </w:r>
      <w:r w:rsidR="00D96636" w:rsidRPr="00D96636">
        <w:t>extremely</w:t>
      </w:r>
      <w:r w:rsidR="001D27A3">
        <w:t xml:space="preserve"> </w:t>
      </w:r>
      <w:r w:rsidR="00D96636" w:rsidRPr="00D96636">
        <w:t>complex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relied</w:t>
      </w:r>
      <w:r w:rsidR="001D27A3">
        <w:t xml:space="preserve"> </w:t>
      </w:r>
      <w:r w:rsidR="00D96636" w:rsidRPr="00D96636">
        <w:t>on</w:t>
      </w:r>
      <w:r w:rsidR="001D27A3">
        <w:t xml:space="preserve"> </w:t>
      </w:r>
      <w:r w:rsidR="00D96636" w:rsidRPr="00D96636">
        <w:t>files</w:t>
      </w:r>
      <w:r w:rsidR="001D27A3">
        <w:t xml:space="preserve"> </w:t>
      </w:r>
      <w:r w:rsidR="00D96636" w:rsidRPr="00D96636">
        <w:t>from</w:t>
      </w:r>
      <w:r w:rsidR="001D27A3">
        <w:t xml:space="preserve"> </w:t>
      </w:r>
      <w:r w:rsidR="00D96636" w:rsidRPr="00D96636">
        <w:t>multiple</w:t>
      </w:r>
      <w:r w:rsidR="001D27A3">
        <w:t xml:space="preserve"> </w:t>
      </w:r>
      <w:r w:rsidR="00D96636" w:rsidRPr="00D96636">
        <w:t>vendors,</w:t>
      </w:r>
      <w:r w:rsidR="001D27A3">
        <w:t xml:space="preserve"> </w:t>
      </w:r>
      <w:r w:rsidR="00D96636" w:rsidRPr="00D96636">
        <w:t>most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which</w:t>
      </w:r>
      <w:r w:rsidR="001D27A3">
        <w:t xml:space="preserve"> </w:t>
      </w:r>
      <w:r w:rsidR="00D96636" w:rsidRPr="00D96636">
        <w:t>we</w:t>
      </w:r>
      <w:r w:rsidR="001D27A3">
        <w:t xml:space="preserve"> </w:t>
      </w:r>
      <w:r w:rsidR="00D96636" w:rsidRPr="00D96636">
        <w:t>didn't</w:t>
      </w:r>
      <w:r w:rsidR="001D27A3">
        <w:t xml:space="preserve"> </w:t>
      </w:r>
      <w:r w:rsidR="00D96636" w:rsidRPr="00D96636">
        <w:t>even</w:t>
      </w:r>
      <w:r w:rsidR="001D27A3">
        <w:t xml:space="preserve"> </w:t>
      </w:r>
      <w:r w:rsidR="00D96636" w:rsidRPr="00D96636">
        <w:t>have</w:t>
      </w:r>
      <w:r w:rsidR="001D27A3">
        <w:t xml:space="preserve"> </w:t>
      </w:r>
      <w:r w:rsidR="00D96636" w:rsidRPr="00D96636">
        <w:t>sample</w:t>
      </w:r>
      <w:r w:rsidR="001D27A3">
        <w:t xml:space="preserve"> </w:t>
      </w:r>
      <w:r w:rsidR="00D96636" w:rsidRPr="00D96636">
        <w:t>files</w:t>
      </w:r>
      <w:r w:rsidR="001D27A3">
        <w:t xml:space="preserve"> </w:t>
      </w:r>
      <w:r w:rsidR="00D96636" w:rsidRPr="00D96636">
        <w:t>for</w:t>
      </w:r>
      <w:r>
        <w:t>.</w:t>
      </w:r>
    </w:p>
    <w:p w14:paraId="5B5C39CE" w14:textId="66371AE7" w:rsidR="00AF1296" w:rsidRDefault="00AF1296" w:rsidP="00372AA9">
      <w:pPr>
        <w:pStyle w:val="cpParagraph"/>
      </w:pPr>
      <w:r>
        <w:lastRenderedPageBreak/>
        <w:t>Knowing</w:t>
      </w:r>
      <w:r w:rsidR="001D27A3">
        <w:t xml:space="preserve"> </w:t>
      </w:r>
      <w:r w:rsidR="00D96636" w:rsidRPr="00D96636">
        <w:t>what</w:t>
      </w:r>
      <w:r w:rsidR="001D27A3">
        <w:t xml:space="preserve"> </w:t>
      </w:r>
      <w:r w:rsidR="00D96636" w:rsidRPr="00D96636">
        <w:t>I</w:t>
      </w:r>
      <w:r w:rsidR="001D27A3">
        <w:t xml:space="preserve"> </w:t>
      </w:r>
      <w:r w:rsidR="00D96636" w:rsidRPr="00D96636">
        <w:t>did</w:t>
      </w:r>
      <w:r w:rsidR="001D27A3">
        <w:t xml:space="preserve"> </w:t>
      </w:r>
      <w:r w:rsidR="00D96636" w:rsidRPr="00D96636">
        <w:t>about</w:t>
      </w:r>
      <w:r w:rsidR="001D27A3">
        <w:t xml:space="preserve"> </w:t>
      </w:r>
      <w:r w:rsidR="008F1277">
        <w:t>Lean</w:t>
      </w:r>
      <w:r w:rsidR="00D96636" w:rsidRPr="00D96636">
        <w:t>,</w:t>
      </w:r>
      <w:r w:rsidR="001D27A3">
        <w:t xml:space="preserve"> </w:t>
      </w:r>
      <w:r w:rsidR="00D96636" w:rsidRPr="00D96636">
        <w:t>I</w:t>
      </w:r>
      <w:r w:rsidR="001D27A3">
        <w:t xml:space="preserve"> </w:t>
      </w:r>
      <w:r w:rsidR="00D96636" w:rsidRPr="00D96636">
        <w:t>pressed</w:t>
      </w:r>
      <w:r w:rsidR="001D27A3">
        <w:t xml:space="preserve"> </w:t>
      </w:r>
      <w:r w:rsidR="00D96636" w:rsidRPr="00D96636">
        <w:t>back.</w:t>
      </w:r>
      <w:r>
        <w:t xml:space="preserve"> </w:t>
      </w:r>
      <w:r w:rsidR="00D96636" w:rsidRPr="00D96636">
        <w:t>Why</w:t>
      </w:r>
      <w:r w:rsidR="001D27A3">
        <w:t xml:space="preserve"> </w:t>
      </w:r>
      <w:r w:rsidR="00D96636" w:rsidRPr="00D96636">
        <w:t>specifically</w:t>
      </w:r>
      <w:r w:rsidR="001D27A3">
        <w:t xml:space="preserve"> </w:t>
      </w:r>
      <w:r w:rsidR="00D96636" w:rsidRPr="00D96636">
        <w:t>do</w:t>
      </w:r>
      <w:r w:rsidR="001D27A3">
        <w:t xml:space="preserve"> </w:t>
      </w:r>
      <w:r w:rsidR="00D96636" w:rsidRPr="00D96636">
        <w:t>we</w:t>
      </w:r>
      <w:r w:rsidR="001D27A3">
        <w:t xml:space="preserve"> </w:t>
      </w:r>
      <w:r w:rsidR="00D96636" w:rsidRPr="00D96636">
        <w:t>need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>
        <w:t>ETL</w:t>
      </w:r>
      <w:r w:rsidR="001D27A3">
        <w:t xml:space="preserve"> </w:t>
      </w:r>
      <w:r w:rsidR="00D96636" w:rsidRPr="00D96636">
        <w:t>done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this</w:t>
      </w:r>
      <w:r w:rsidR="001D27A3">
        <w:t xml:space="preserve"> </w:t>
      </w:r>
      <w:r w:rsidR="00D96636" w:rsidRPr="00D96636">
        <w:t>timeline?</w:t>
      </w:r>
    </w:p>
    <w:p w14:paraId="525B13CA" w14:textId="77777777" w:rsidR="00AF1296" w:rsidRDefault="00D96636" w:rsidP="00372AA9">
      <w:pPr>
        <w:pStyle w:val="cpParagraph"/>
      </w:pPr>
      <w:r w:rsidRPr="00D96636">
        <w:t>She</w:t>
      </w:r>
      <w:r w:rsidR="001D27A3">
        <w:t xml:space="preserve"> </w:t>
      </w:r>
      <w:r w:rsidRPr="00D96636">
        <w:t>answered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because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customer</w:t>
      </w:r>
      <w:r w:rsidR="001D27A3">
        <w:t xml:space="preserve"> </w:t>
      </w:r>
      <w:r w:rsidRPr="00D96636">
        <w:t>needed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begin</w:t>
      </w:r>
      <w:r w:rsidR="001D27A3">
        <w:t xml:space="preserve"> </w:t>
      </w:r>
      <w:r w:rsidRPr="00D96636">
        <w:t>entering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data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admin</w:t>
      </w:r>
      <w:r w:rsidR="001D27A3">
        <w:t xml:space="preserve"> </w:t>
      </w:r>
      <w:r w:rsidRPr="00D96636">
        <w:t>tools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already</w:t>
      </w:r>
      <w:r w:rsidR="001D27A3">
        <w:t xml:space="preserve"> </w:t>
      </w:r>
      <w:r w:rsidRPr="00D96636">
        <w:t>created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deployed.</w:t>
      </w:r>
    </w:p>
    <w:p w14:paraId="7BB373F2" w14:textId="77777777" w:rsidR="00AF1296" w:rsidRDefault="00D96636" w:rsidP="00372AA9">
      <w:pPr>
        <w:pStyle w:val="cpParagraph"/>
      </w:pPr>
      <w:r w:rsidRPr="00D96636">
        <w:t>If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can't</w:t>
      </w:r>
      <w:r w:rsidR="001D27A3">
        <w:t xml:space="preserve"> </w:t>
      </w:r>
      <w:r w:rsidRPr="00D96636">
        <w:t>do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by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date,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won't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able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launch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time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w</w:t>
      </w:r>
      <w:r w:rsidR="00AF1296">
        <w:t>e’</w:t>
      </w:r>
      <w:r w:rsidRPr="00D96636">
        <w:t>ll</w:t>
      </w:r>
      <w:r w:rsidR="001D27A3">
        <w:t xml:space="preserve"> </w:t>
      </w:r>
      <w:r w:rsidRPr="00D96636">
        <w:t>miss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legal</w:t>
      </w:r>
      <w:r w:rsidR="001D27A3">
        <w:t xml:space="preserve"> </w:t>
      </w:r>
      <w:r w:rsidRPr="00D96636">
        <w:t>window</w:t>
      </w:r>
      <w:r w:rsidR="001D27A3">
        <w:t xml:space="preserve"> </w:t>
      </w:r>
      <w:r w:rsidRPr="00D96636">
        <w:t>I'd</w:t>
      </w:r>
      <w:r w:rsidR="001D27A3">
        <w:t xml:space="preserve"> </w:t>
      </w:r>
      <w:r w:rsidRPr="00D96636">
        <w:t>mentioned.</w:t>
      </w:r>
    </w:p>
    <w:p w14:paraId="22B558ED" w14:textId="22214C7F" w:rsidR="00AF1296" w:rsidRDefault="00D96636" w:rsidP="00372AA9">
      <w:pPr>
        <w:pStyle w:val="cpParagraph"/>
      </w:pPr>
      <w:r w:rsidRPr="00D96636">
        <w:t>Okay,</w:t>
      </w:r>
      <w:r w:rsidR="001D27A3">
        <w:t xml:space="preserve"> </w:t>
      </w:r>
      <w:r w:rsidRPr="00D96636">
        <w:t>so</w:t>
      </w:r>
      <w:r w:rsidR="001D27A3">
        <w:t xml:space="preserve"> </w:t>
      </w:r>
      <w:r w:rsidRPr="00D96636">
        <w:t>really,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only</w:t>
      </w:r>
      <w:r w:rsidR="001D27A3">
        <w:t xml:space="preserve"> </w:t>
      </w:r>
      <w:r w:rsidRPr="00D96636">
        <w:t>need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part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="00AF1296">
        <w:t xml:space="preserve">ETL </w:t>
      </w:r>
      <w:r w:rsidRPr="00D96636">
        <w:t>the</w:t>
      </w:r>
      <w:r w:rsidR="001D27A3">
        <w:t xml:space="preserve"> </w:t>
      </w:r>
      <w:r w:rsidRPr="00D96636">
        <w:t>part</w:t>
      </w:r>
      <w:r w:rsidR="001D27A3">
        <w:t xml:space="preserve"> </w:t>
      </w:r>
      <w:r w:rsidRPr="00D96636">
        <w:t>necessary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get</w:t>
      </w:r>
      <w:r w:rsidR="001D27A3">
        <w:t xml:space="preserve"> </w:t>
      </w:r>
      <w:r w:rsidRPr="00D96636">
        <w:t>those</w:t>
      </w:r>
      <w:r w:rsidR="001D27A3">
        <w:t xml:space="preserve"> </w:t>
      </w:r>
      <w:r w:rsidRPr="00D96636">
        <w:t>based</w:t>
      </w:r>
      <w:r w:rsidR="001D27A3">
        <w:t xml:space="preserve"> </w:t>
      </w:r>
      <w:r w:rsidRPr="00D96636">
        <w:t>objects</w:t>
      </w:r>
      <w:r w:rsidR="001D27A3">
        <w:t xml:space="preserve"> </w:t>
      </w:r>
      <w:r w:rsidRPr="00D96636">
        <w:t>into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database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then</w:t>
      </w:r>
      <w:r w:rsidR="001D27A3">
        <w:t xml:space="preserve"> </w:t>
      </w:r>
      <w:r w:rsidRPr="00D96636">
        <w:t>hang</w:t>
      </w:r>
      <w:r w:rsidR="001D27A3">
        <w:t xml:space="preserve"> </w:t>
      </w:r>
      <w:r w:rsidRPr="00D96636">
        <w:t>their</w:t>
      </w:r>
      <w:r w:rsidR="001D27A3">
        <w:t xml:space="preserve"> </w:t>
      </w:r>
      <w:r w:rsidRPr="00D96636">
        <w:t>manually</w:t>
      </w:r>
      <w:r w:rsidR="001D27A3">
        <w:t xml:space="preserve"> </w:t>
      </w:r>
      <w:r w:rsidRPr="00D96636">
        <w:t>enter</w:t>
      </w:r>
      <w:r w:rsidR="001D27A3">
        <w:t xml:space="preserve"> </w:t>
      </w:r>
      <w:r w:rsidRPr="00D96636">
        <w:t>data</w:t>
      </w:r>
      <w:r w:rsidR="001D27A3">
        <w:t xml:space="preserve"> </w:t>
      </w:r>
      <w:r w:rsidRPr="00D96636">
        <w:t>off</w:t>
      </w:r>
      <w:r w:rsidR="001D27A3">
        <w:t xml:space="preserve"> </w:t>
      </w:r>
      <w:r w:rsidRPr="00D96636">
        <w:t>of</w:t>
      </w:r>
      <w:r w:rsidR="00AF1296">
        <w:t>.</w:t>
      </w:r>
    </w:p>
    <w:p w14:paraId="6396D76D" w14:textId="77777777" w:rsidR="00E40FAE" w:rsidRDefault="00D96636" w:rsidP="00372AA9">
      <w:pPr>
        <w:pStyle w:val="cpParagraph"/>
      </w:pPr>
      <w:r w:rsidRPr="00D96636">
        <w:t>We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simply</w:t>
      </w:r>
      <w:r w:rsidR="001D27A3">
        <w:t xml:space="preserve"> </w:t>
      </w:r>
      <w:r w:rsidRPr="00D96636">
        <w:t>get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part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="00E40FAE">
        <w:t>ETL</w:t>
      </w:r>
      <w:r w:rsidR="001D27A3">
        <w:t xml:space="preserve"> </w:t>
      </w:r>
      <w:r w:rsidRPr="00D96636">
        <w:t>working.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enter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data.</w:t>
      </w:r>
      <w:r w:rsidR="001D27A3">
        <w:t xml:space="preserve"> </w:t>
      </w:r>
      <w:r w:rsidRPr="00D96636">
        <w:t>Yeah,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work.</w:t>
      </w:r>
    </w:p>
    <w:p w14:paraId="44B68383" w14:textId="10C780ED" w:rsidR="00E40FAE" w:rsidRDefault="00D96636" w:rsidP="00372AA9">
      <w:pPr>
        <w:pStyle w:val="cpParagraph"/>
      </w:pPr>
      <w:r w:rsidRPr="00D96636">
        <w:t>Still</w:t>
      </w:r>
      <w:r w:rsidR="00E40FAE">
        <w:t xml:space="preserve">, </w:t>
      </w:r>
      <w:r w:rsidRPr="00D96636">
        <w:t>a</w:t>
      </w:r>
      <w:r w:rsidR="001D27A3">
        <w:t xml:space="preserve"> </w:t>
      </w:r>
      <w:r w:rsidRPr="00D96636">
        <w:t>tight</w:t>
      </w:r>
      <w:r w:rsidR="001D27A3">
        <w:t xml:space="preserve"> </w:t>
      </w:r>
      <w:r w:rsidRPr="00D96636">
        <w:t>fit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less</w:t>
      </w:r>
      <w:r w:rsidR="001D27A3">
        <w:t xml:space="preserve"> </w:t>
      </w:r>
      <w:r w:rsidRPr="00D96636">
        <w:t>than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week.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pressed</w:t>
      </w:r>
      <w:r w:rsidR="001D27A3">
        <w:t xml:space="preserve"> </w:t>
      </w:r>
      <w:r w:rsidRPr="00D96636">
        <w:t>further.</w:t>
      </w:r>
      <w:r w:rsidR="001D27A3">
        <w:t xml:space="preserve"> </w:t>
      </w:r>
      <w:r w:rsidRPr="00D96636">
        <w:t>Wait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minute.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lot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="00E40FAE">
        <w:t>ELT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configuration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deployment.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just</w:t>
      </w:r>
      <w:r w:rsidR="001D27A3">
        <w:t xml:space="preserve"> </w:t>
      </w:r>
      <w:r w:rsidRPr="00D96636">
        <w:t>run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tools</w:t>
      </w:r>
      <w:r w:rsidR="001D27A3">
        <w:t xml:space="preserve"> </w:t>
      </w:r>
      <w:r w:rsidR="00E40FAE">
        <w:t>manually</w:t>
      </w:r>
      <w:r w:rsidR="001D27A3">
        <w:t xml:space="preserve"> </w:t>
      </w:r>
      <w:r w:rsidRPr="00D96636">
        <w:t>against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database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first</w:t>
      </w:r>
      <w:r w:rsidR="001D27A3">
        <w:t xml:space="preserve"> </w:t>
      </w:r>
      <w:r w:rsidRPr="00D96636">
        <w:t>time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get</w:t>
      </w:r>
      <w:r w:rsidR="001D27A3">
        <w:t xml:space="preserve"> </w:t>
      </w:r>
      <w:r w:rsidRPr="00D96636">
        <w:t>them</w:t>
      </w:r>
      <w:r w:rsidR="001D27A3">
        <w:t xml:space="preserve"> </w:t>
      </w:r>
      <w:r w:rsidRPr="00D96636">
        <w:t>up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running</w:t>
      </w:r>
      <w:r w:rsidR="001D27A3">
        <w:t xml:space="preserve"> </w:t>
      </w:r>
      <w:r w:rsidRPr="00D96636">
        <w:t>right.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only</w:t>
      </w:r>
      <w:r w:rsidR="001D27A3">
        <w:t xml:space="preserve"> </w:t>
      </w:r>
      <w:r w:rsidRPr="00D96636">
        <w:t>take</w:t>
      </w:r>
      <w:r w:rsidR="001D27A3">
        <w:t xml:space="preserve"> </w:t>
      </w:r>
      <w:r w:rsidRPr="00D96636">
        <w:t>me</w:t>
      </w:r>
      <w:r w:rsidR="001D27A3">
        <w:t xml:space="preserve"> </w:t>
      </w:r>
      <w:r w:rsidRPr="00D96636">
        <w:t>maybe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hour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two.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we're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going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getting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new</w:t>
      </w:r>
      <w:r w:rsidR="001D27A3">
        <w:t xml:space="preserve"> </w:t>
      </w:r>
      <w:r w:rsidRPr="00D96636">
        <w:t>data</w:t>
      </w:r>
      <w:r w:rsidR="001D27A3">
        <w:t xml:space="preserve"> </w:t>
      </w:r>
      <w:r w:rsidRPr="00D96636">
        <w:t>file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few</w:t>
      </w:r>
      <w:r w:rsidR="001D27A3">
        <w:t xml:space="preserve"> </w:t>
      </w:r>
      <w:r w:rsidRPr="00D96636">
        <w:t>weeks</w:t>
      </w:r>
      <w:r w:rsidR="001D27A3">
        <w:t xml:space="preserve"> </w:t>
      </w:r>
      <w:r w:rsidRPr="00D96636">
        <w:t>anyway.</w:t>
      </w:r>
    </w:p>
    <w:p w14:paraId="1C123C35" w14:textId="77777777" w:rsidR="00E40FAE" w:rsidRDefault="00D96636" w:rsidP="00372AA9">
      <w:pPr>
        <w:pStyle w:val="cpParagraph"/>
      </w:pPr>
      <w:r w:rsidRPr="00D96636">
        <w:t>We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run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="00E40FAE">
        <w:t>ELT</w:t>
      </w:r>
      <w:r w:rsidR="001D27A3">
        <w:t xml:space="preserve"> </w:t>
      </w:r>
      <w:r w:rsidRPr="00D96636">
        <w:t>process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my</w:t>
      </w:r>
      <w:r w:rsidR="001D27A3">
        <w:t xml:space="preserve"> </w:t>
      </w:r>
      <w:r w:rsidRPr="00D96636">
        <w:t>development</w:t>
      </w:r>
      <w:r w:rsidR="001D27A3">
        <w:t xml:space="preserve"> </w:t>
      </w:r>
      <w:r w:rsidRPr="00D96636">
        <w:t>machine</w:t>
      </w:r>
      <w:r w:rsidR="001D27A3">
        <w:t xml:space="preserve"> </w:t>
      </w:r>
      <w:r w:rsidRPr="00D96636">
        <w:t>just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once,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then</w:t>
      </w:r>
      <w:r w:rsidR="001D27A3">
        <w:t xml:space="preserve"> </w:t>
      </w:r>
      <w:r w:rsidRPr="00D96636">
        <w:t>use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time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buys</w:t>
      </w:r>
      <w:r w:rsidR="001D27A3">
        <w:t xml:space="preserve"> </w:t>
      </w:r>
      <w:r w:rsidRPr="00D96636">
        <w:t>us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finish</w:t>
      </w:r>
      <w:r w:rsidR="001D27A3">
        <w:t xml:space="preserve"> </w:t>
      </w:r>
      <w:r w:rsidRPr="00D96636">
        <w:t>out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tools.</w:t>
      </w:r>
    </w:p>
    <w:p w14:paraId="3085BFED" w14:textId="77777777" w:rsidR="00E40FAE" w:rsidRDefault="00D96636" w:rsidP="00372AA9">
      <w:pPr>
        <w:pStyle w:val="cpParagraph"/>
      </w:pPr>
      <w:r w:rsidRPr="00D96636">
        <w:t>Yeah,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pressed</w:t>
      </w:r>
      <w:r w:rsidR="001D27A3">
        <w:t xml:space="preserve"> </w:t>
      </w:r>
      <w:r w:rsidRPr="00D96636">
        <w:t>further,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epiphany</w:t>
      </w:r>
      <w:r w:rsidR="001D27A3">
        <w:t xml:space="preserve"> </w:t>
      </w:r>
      <w:r w:rsidRPr="00D96636">
        <w:t>dawned</w:t>
      </w:r>
      <w:r w:rsidR="001D27A3">
        <w:t xml:space="preserve"> </w:t>
      </w:r>
      <w:r w:rsidRPr="00D96636">
        <w:t>across</w:t>
      </w:r>
      <w:r w:rsidR="001D27A3">
        <w:t xml:space="preserve"> </w:t>
      </w:r>
      <w:r w:rsidRPr="00D96636">
        <w:t>her</w:t>
      </w:r>
      <w:r w:rsidR="001D27A3">
        <w:t xml:space="preserve"> </w:t>
      </w:r>
      <w:r w:rsidRPr="00D96636">
        <w:t>face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she</w:t>
      </w:r>
      <w:r w:rsidR="001D27A3">
        <w:t xml:space="preserve"> </w:t>
      </w:r>
      <w:r w:rsidRPr="00D96636">
        <w:t>said</w:t>
      </w:r>
      <w:r w:rsidR="00E40FAE">
        <w:t xml:space="preserve">: </w:t>
      </w:r>
      <w:r w:rsidRPr="00D96636">
        <w:t>Wait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minute.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know</w:t>
      </w:r>
      <w:r w:rsidR="001D27A3">
        <w:t xml:space="preserve"> </w:t>
      </w:r>
      <w:r w:rsidRPr="00D96636">
        <w:t>what?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admin</w:t>
      </w:r>
      <w:r w:rsidR="001D27A3">
        <w:t xml:space="preserve"> </w:t>
      </w:r>
      <w:r w:rsidRPr="00D96636">
        <w:t>tools</w:t>
      </w:r>
      <w:r w:rsidR="001D27A3">
        <w:t xml:space="preserve"> </w:t>
      </w:r>
      <w:r w:rsidRPr="00D96636">
        <w:t>already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capability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add</w:t>
      </w:r>
      <w:r w:rsidR="001D27A3">
        <w:t xml:space="preserve"> </w:t>
      </w:r>
      <w:r w:rsidRPr="00D96636">
        <w:t>objects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missing</w:t>
      </w:r>
      <w:r w:rsidR="001D27A3">
        <w:t xml:space="preserve"> </w:t>
      </w:r>
      <w:r w:rsidRPr="00D96636">
        <w:t>from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data</w:t>
      </w:r>
      <w:r w:rsidR="001D27A3">
        <w:t xml:space="preserve"> </w:t>
      </w:r>
      <w:r w:rsidRPr="00D96636">
        <w:t>file.</w:t>
      </w:r>
    </w:p>
    <w:p w14:paraId="57F27A7F" w14:textId="5DFCCE7C" w:rsidR="00E40FAE" w:rsidRDefault="00D96636" w:rsidP="00372AA9">
      <w:pPr>
        <w:pStyle w:val="cpParagraph"/>
      </w:pPr>
      <w:r w:rsidRPr="00D96636">
        <w:t>They</w:t>
      </w:r>
      <w:r w:rsidR="001D27A3">
        <w:t xml:space="preserve"> </w:t>
      </w:r>
      <w:r w:rsidRPr="00D96636">
        <w:t>did,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already</w:t>
      </w:r>
      <w:r w:rsidR="001D27A3">
        <w:t xml:space="preserve"> </w:t>
      </w:r>
      <w:r w:rsidRPr="00D96636">
        <w:t>up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deployed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test</w:t>
      </w:r>
      <w:r w:rsidR="001D27A3">
        <w:t xml:space="preserve"> </w:t>
      </w:r>
      <w:r w:rsidRPr="00D96636">
        <w:t>site.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realized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there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only</w:t>
      </w:r>
      <w:r w:rsidR="001D27A3">
        <w:t xml:space="preserve"> </w:t>
      </w:r>
      <w:r w:rsidRPr="00D96636">
        <w:t>about</w:t>
      </w:r>
      <w:r w:rsidR="001D27A3">
        <w:t xml:space="preserve"> </w:t>
      </w:r>
      <w:r w:rsidRPr="00D96636">
        <w:t>30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these</w:t>
      </w:r>
      <w:r w:rsidR="001D27A3">
        <w:t xml:space="preserve"> </w:t>
      </w:r>
      <w:r w:rsidRPr="00D96636">
        <w:t>objects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current</w:t>
      </w:r>
      <w:r w:rsidR="001D27A3">
        <w:t xml:space="preserve"> </w:t>
      </w:r>
      <w:r w:rsidRPr="00D96636">
        <w:t>data</w:t>
      </w:r>
      <w:r w:rsidR="001D27A3">
        <w:t xml:space="preserve"> </w:t>
      </w:r>
      <w:r w:rsidRPr="00D96636">
        <w:t>file,</w:t>
      </w:r>
      <w:r w:rsidR="001D27A3">
        <w:t xml:space="preserve"> </w:t>
      </w:r>
      <w:r w:rsidRPr="00D96636">
        <w:t>so</w:t>
      </w:r>
      <w:r w:rsidR="001D27A3">
        <w:t xml:space="preserve"> </w:t>
      </w:r>
      <w:r w:rsidRPr="00D96636">
        <w:t>she</w:t>
      </w:r>
      <w:r w:rsidR="001D27A3">
        <w:t xml:space="preserve"> </w:t>
      </w:r>
      <w:r w:rsidRPr="00D96636">
        <w:t>pulled</w:t>
      </w:r>
      <w:r w:rsidR="001D27A3">
        <w:t xml:space="preserve"> </w:t>
      </w:r>
      <w:r w:rsidRPr="00D96636">
        <w:t>up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test</w:t>
      </w:r>
      <w:r w:rsidR="001D27A3">
        <w:t xml:space="preserve"> </w:t>
      </w:r>
      <w:r w:rsidRPr="00D96636">
        <w:t>si</w:t>
      </w:r>
      <w:r w:rsidR="00BE05A1">
        <w:t>t</w:t>
      </w:r>
      <w:r w:rsidRPr="00D96636">
        <w:t>e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her</w:t>
      </w:r>
      <w:r w:rsidR="001D27A3">
        <w:t xml:space="preserve"> </w:t>
      </w:r>
      <w:r w:rsidRPr="00D96636">
        <w:t>laptop,</w:t>
      </w:r>
      <w:r w:rsidR="001D27A3">
        <w:t xml:space="preserve"> </w:t>
      </w:r>
      <w:r w:rsidRPr="00D96636">
        <w:t>sat</w:t>
      </w:r>
      <w:r w:rsidR="001D27A3">
        <w:t xml:space="preserve"> </w:t>
      </w:r>
      <w:r w:rsidRPr="00D96636">
        <w:t>there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entered</w:t>
      </w:r>
      <w:r w:rsidR="001D27A3">
        <w:t xml:space="preserve"> </w:t>
      </w:r>
      <w:r w:rsidRPr="00D96636">
        <w:t>them</w:t>
      </w:r>
      <w:r w:rsidR="001D27A3">
        <w:t xml:space="preserve"> </w:t>
      </w:r>
      <w:r w:rsidRPr="00D96636">
        <w:t>over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next</w:t>
      </w:r>
      <w:r w:rsidR="001D27A3">
        <w:t xml:space="preserve"> </w:t>
      </w:r>
      <w:r w:rsidRPr="00D96636">
        <w:t>15</w:t>
      </w:r>
      <w:r w:rsidR="001D27A3">
        <w:t xml:space="preserve"> </w:t>
      </w:r>
      <w:r w:rsidRPr="00D96636">
        <w:t>minutes.</w:t>
      </w:r>
      <w:r w:rsidR="001D27A3">
        <w:t xml:space="preserve"> </w:t>
      </w:r>
      <w:r w:rsidRPr="00D96636">
        <w:t>Our</w:t>
      </w:r>
      <w:r w:rsidR="001D27A3">
        <w:t xml:space="preserve"> </w:t>
      </w:r>
      <w:r w:rsidRPr="00D96636">
        <w:t>weeklong</w:t>
      </w:r>
      <w:r w:rsidR="001D27A3">
        <w:t xml:space="preserve"> </w:t>
      </w:r>
      <w:r w:rsidRPr="00D96636">
        <w:t>deadline,</w:t>
      </w:r>
      <w:r w:rsidR="001D27A3">
        <w:t xml:space="preserve"> </w:t>
      </w:r>
      <w:r w:rsidRPr="00D96636">
        <w:t>which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impossible</w:t>
      </w:r>
      <w:r w:rsidR="001D27A3">
        <w:t xml:space="preserve"> </w:t>
      </w:r>
      <w:r w:rsidRPr="00D96636">
        <w:t>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top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meeting,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met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under</w:t>
      </w:r>
      <w:r w:rsidR="001D27A3">
        <w:t xml:space="preserve"> </w:t>
      </w:r>
      <w:r w:rsidRPr="00D96636">
        <w:t>30</w:t>
      </w:r>
      <w:r w:rsidR="001D27A3">
        <w:t xml:space="preserve"> </w:t>
      </w:r>
      <w:r w:rsidRPr="00D96636">
        <w:t>minutes.</w:t>
      </w:r>
    </w:p>
    <w:p w14:paraId="083F25C5" w14:textId="0C522F43" w:rsidR="00D96636" w:rsidRPr="00D96636" w:rsidRDefault="00D96636" w:rsidP="00372AA9">
      <w:pPr>
        <w:pStyle w:val="cpParagraph"/>
      </w:pPr>
      <w:r w:rsidRPr="00D96636">
        <w:t>But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right</w:t>
      </w:r>
      <w:r w:rsidR="001D27A3">
        <w:t xml:space="preserve"> </w:t>
      </w:r>
      <w:r w:rsidRPr="00D96636">
        <w:t>30</w:t>
      </w:r>
      <w:r w:rsidR="001D27A3">
        <w:t xml:space="preserve"> </w:t>
      </w:r>
      <w:r w:rsidRPr="00D96636">
        <w:t>minutes</w:t>
      </w:r>
      <w:r w:rsidR="00E40FAE">
        <w:t>.</w:t>
      </w:r>
    </w:p>
    <w:p w14:paraId="79989BF4" w14:textId="6C925565" w:rsidR="00D96636" w:rsidRPr="00D96636" w:rsidRDefault="00D96636" w:rsidP="00661CA1">
      <w:pPr>
        <w:pStyle w:val="Heading2"/>
      </w:pPr>
      <w:r w:rsidRPr="00D96636">
        <w:t>Kanban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Intensive</w:t>
      </w:r>
      <w:r w:rsidR="001D27A3">
        <w:t xml:space="preserve"> </w:t>
      </w:r>
      <w:r w:rsidRPr="00D96636">
        <w:t>Care</w:t>
      </w:r>
    </w:p>
    <w:p w14:paraId="22E156DC" w14:textId="77777777" w:rsidR="003F3196" w:rsidRDefault="003F3196" w:rsidP="003F3196">
      <w:pPr>
        <w:pStyle w:val="cpParagraph"/>
      </w:pPr>
      <w:r>
        <w:t>O</w:t>
      </w:r>
      <w:r w:rsidR="00D96636" w:rsidRPr="00D96636">
        <w:t>ne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things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happens</w:t>
      </w:r>
      <w:r w:rsidR="001D27A3">
        <w:t xml:space="preserve"> </w:t>
      </w:r>
      <w:r w:rsidR="00D96636" w:rsidRPr="00D96636">
        <w:t>when</w:t>
      </w:r>
      <w:r w:rsidR="001D27A3">
        <w:t xml:space="preserve"> </w:t>
      </w:r>
      <w:r w:rsidR="00D96636" w:rsidRPr="00D96636">
        <w:t>you're</w:t>
      </w:r>
      <w:r w:rsidR="001D27A3">
        <w:t xml:space="preserve"> </w:t>
      </w:r>
      <w:r w:rsidR="00D96636" w:rsidRPr="00D96636">
        <w:t>an</w:t>
      </w:r>
      <w:r w:rsidR="001D27A3">
        <w:t xml:space="preserve"> </w:t>
      </w:r>
      <w:r w:rsidR="00D96636" w:rsidRPr="00D96636">
        <w:t>engineer</w:t>
      </w:r>
      <w:r w:rsidR="001D27A3">
        <w:t xml:space="preserve"> </w:t>
      </w:r>
      <w:r w:rsidR="00D96636" w:rsidRPr="00D96636">
        <w:t>watching</w:t>
      </w:r>
      <w:r w:rsidR="001D27A3">
        <w:t xml:space="preserve"> </w:t>
      </w:r>
      <w:r w:rsidR="00D96636" w:rsidRPr="00D96636">
        <w:t>your</w:t>
      </w:r>
      <w:r w:rsidR="001D27A3">
        <w:t xml:space="preserve"> </w:t>
      </w:r>
      <w:r w:rsidR="00D96636" w:rsidRPr="00D96636">
        <w:t>father</w:t>
      </w:r>
      <w:r w:rsidR="001D27A3">
        <w:t xml:space="preserve"> </w:t>
      </w:r>
      <w:r w:rsidR="00D96636" w:rsidRPr="00D96636">
        <w:t>die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you</w:t>
      </w:r>
      <w:r w:rsidR="001D27A3">
        <w:t xml:space="preserve"> </w:t>
      </w:r>
      <w:r w:rsidR="00D96636" w:rsidRPr="00D96636">
        <w:t>get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know</w:t>
      </w:r>
      <w:r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data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hospital</w:t>
      </w:r>
      <w:r w:rsidR="001D27A3">
        <w:t xml:space="preserve"> </w:t>
      </w:r>
      <w:r w:rsidR="00D96636" w:rsidRPr="00D96636">
        <w:t>uses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track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health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patient.</w:t>
      </w:r>
    </w:p>
    <w:p w14:paraId="6C813316" w14:textId="77777777" w:rsidR="003F3196" w:rsidRDefault="003F3196" w:rsidP="003F3196">
      <w:pPr>
        <w:pStyle w:val="cpParagraph"/>
      </w:pPr>
      <w:r>
        <w:t>Blood pressure, pulse, blood oxygen. Y</w:t>
      </w:r>
      <w:r w:rsidR="00D96636" w:rsidRPr="00D96636">
        <w:t>our</w:t>
      </w:r>
      <w:r w:rsidR="001D27A3">
        <w:t xml:space="preserve"> </w:t>
      </w:r>
      <w:r w:rsidR="00D96636" w:rsidRPr="00D96636">
        <w:t>mind</w:t>
      </w:r>
      <w:r w:rsidR="001D27A3">
        <w:t xml:space="preserve"> </w:t>
      </w:r>
      <w:r w:rsidR="00D96636" w:rsidRPr="00D96636">
        <w:t>turns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something,</w:t>
      </w:r>
      <w:r w:rsidR="001D27A3">
        <w:t xml:space="preserve"> </w:t>
      </w:r>
      <w:r w:rsidR="00D96636" w:rsidRPr="00D96636">
        <w:t>anything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>
        <w:t>a</w:t>
      </w:r>
      <w:r w:rsidR="00D96636" w:rsidRPr="00D96636">
        <w:t>void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weight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situation.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for</w:t>
      </w:r>
      <w:r w:rsidR="001D27A3">
        <w:t xml:space="preserve"> </w:t>
      </w:r>
      <w:r w:rsidR="00D96636" w:rsidRPr="00D96636">
        <w:t>people</w:t>
      </w:r>
      <w:r w:rsidR="001D27A3">
        <w:t xml:space="preserve"> </w:t>
      </w:r>
      <w:r w:rsidR="00D96636" w:rsidRPr="00D96636">
        <w:t>like</w:t>
      </w:r>
      <w:r w:rsidR="001D27A3">
        <w:t xml:space="preserve"> </w:t>
      </w:r>
      <w:r w:rsidR="00D96636" w:rsidRPr="00D96636">
        <w:t>us,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means</w:t>
      </w:r>
      <w:r w:rsidR="001D27A3">
        <w:t xml:space="preserve"> </w:t>
      </w:r>
      <w:r w:rsidR="00D96636" w:rsidRPr="00D96636">
        <w:t>clinging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data</w:t>
      </w:r>
      <w:r>
        <w:t>.</w:t>
      </w:r>
    </w:p>
    <w:p w14:paraId="5D44042B" w14:textId="77777777" w:rsidR="003F3196" w:rsidRDefault="003F3196" w:rsidP="003F3196">
      <w:pPr>
        <w:pStyle w:val="cpParagraph"/>
      </w:pPr>
      <w:r>
        <w:t>T</w:t>
      </w:r>
      <w:r w:rsidR="00D96636" w:rsidRPr="00D96636">
        <w:t>owards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end</w:t>
      </w:r>
      <w:r>
        <w:t>, m</w:t>
      </w:r>
      <w:r w:rsidR="00D96636" w:rsidRPr="00D96636">
        <w:t>y</w:t>
      </w:r>
      <w:r w:rsidR="001D27A3">
        <w:t xml:space="preserve"> </w:t>
      </w:r>
      <w:r w:rsidR="00D96636" w:rsidRPr="00D96636">
        <w:t>dad</w:t>
      </w:r>
      <w:r w:rsidR="001D27A3">
        <w:t xml:space="preserve"> </w:t>
      </w:r>
      <w:r w:rsidR="00D96636" w:rsidRPr="00D96636">
        <w:t>had</w:t>
      </w:r>
      <w:r w:rsidR="001D27A3">
        <w:t xml:space="preserve"> </w:t>
      </w:r>
      <w:r w:rsidR="00D96636" w:rsidRPr="00D96636">
        <w:t>multiple</w:t>
      </w:r>
      <w:r w:rsidR="001D27A3">
        <w:t xml:space="preserve"> </w:t>
      </w:r>
      <w:r w:rsidR="00D96636" w:rsidRPr="00D96636">
        <w:t>system</w:t>
      </w:r>
      <w:r w:rsidR="001D27A3">
        <w:t xml:space="preserve"> </w:t>
      </w:r>
      <w:r w:rsidR="00D96636" w:rsidRPr="00D96636">
        <w:t>failures.</w:t>
      </w:r>
      <w:r w:rsidR="001D27A3">
        <w:t xml:space="preserve"> </w:t>
      </w:r>
      <w:r w:rsidR="00D96636" w:rsidRPr="00D96636">
        <w:t>He</w:t>
      </w:r>
      <w:r w:rsidR="001D27A3">
        <w:t xml:space="preserve"> </w:t>
      </w:r>
      <w:r w:rsidR="00D96636" w:rsidRPr="00D96636">
        <w:t>had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terrible</w:t>
      </w:r>
      <w:r w:rsidR="001D27A3">
        <w:t xml:space="preserve"> </w:t>
      </w:r>
      <w:r w:rsidR="00D96636" w:rsidRPr="00D96636">
        <w:t>infection</w:t>
      </w:r>
      <w:r w:rsidR="001D27A3">
        <w:t xml:space="preserve"> </w:t>
      </w:r>
      <w:r w:rsidR="00D96636" w:rsidRPr="00D96636">
        <w:t>which</w:t>
      </w:r>
      <w:r w:rsidR="001D27A3">
        <w:t xml:space="preserve"> </w:t>
      </w:r>
      <w:r w:rsidR="00D96636" w:rsidRPr="00D96636">
        <w:t>landed</w:t>
      </w:r>
      <w:r w:rsidR="001D27A3">
        <w:t xml:space="preserve"> </w:t>
      </w:r>
      <w:r w:rsidR="00D96636" w:rsidRPr="00D96636">
        <w:t>him</w:t>
      </w:r>
      <w:r w:rsidR="001D27A3">
        <w:t xml:space="preserve"> </w:t>
      </w:r>
      <w:r w:rsidR="00D96636" w:rsidRPr="00D96636">
        <w:t>on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ventilator.</w:t>
      </w:r>
      <w:r w:rsidR="001D27A3">
        <w:t xml:space="preserve"> </w:t>
      </w:r>
      <w:r w:rsidR="00D96636" w:rsidRPr="00D96636">
        <w:t>After</w:t>
      </w:r>
      <w:r w:rsidR="001D27A3">
        <w:t xml:space="preserve"> </w:t>
      </w:r>
      <w:r w:rsidR="00D96636" w:rsidRPr="00D96636">
        <w:t>fighting</w:t>
      </w:r>
      <w:r w:rsidR="001D27A3">
        <w:t xml:space="preserve"> </w:t>
      </w:r>
      <w:r w:rsidR="00D96636" w:rsidRPr="00D96636">
        <w:t>off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infection,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mass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defeated</w:t>
      </w:r>
      <w:r w:rsidR="001D27A3">
        <w:t xml:space="preserve"> </w:t>
      </w:r>
      <w:r w:rsidR="00D96636" w:rsidRPr="00D96636">
        <w:t>bacteria</w:t>
      </w:r>
      <w:r w:rsidR="001D27A3">
        <w:t xml:space="preserve"> </w:t>
      </w:r>
      <w:r w:rsidR="00D96636" w:rsidRPr="00D96636">
        <w:t>overwhelmed</w:t>
      </w:r>
      <w:r w:rsidR="001D27A3">
        <w:t xml:space="preserve"> </w:t>
      </w:r>
      <w:r w:rsidR="00D96636" w:rsidRPr="00D96636">
        <w:t>his</w:t>
      </w:r>
      <w:r w:rsidR="001D27A3">
        <w:t xml:space="preserve"> </w:t>
      </w:r>
      <w:r w:rsidR="00D96636" w:rsidRPr="00D96636">
        <w:t>kidneys,</w:t>
      </w:r>
      <w:r w:rsidR="001D27A3">
        <w:t xml:space="preserve"> </w:t>
      </w:r>
      <w:r w:rsidR="00D96636" w:rsidRPr="00D96636">
        <w:t>which</w:t>
      </w:r>
      <w:r w:rsidR="001D27A3">
        <w:t xml:space="preserve"> </w:t>
      </w:r>
      <w:r w:rsidR="00D96636" w:rsidRPr="00D96636">
        <w:t>landed</w:t>
      </w:r>
      <w:r w:rsidR="001D27A3">
        <w:t xml:space="preserve"> </w:t>
      </w:r>
      <w:r w:rsidR="00D96636" w:rsidRPr="00D96636">
        <w:t>him</w:t>
      </w:r>
      <w:r w:rsidR="001D27A3">
        <w:t xml:space="preserve"> </w:t>
      </w:r>
      <w:r w:rsidR="00D96636" w:rsidRPr="00D96636">
        <w:t>on</w:t>
      </w:r>
      <w:r w:rsidR="001D27A3">
        <w:t xml:space="preserve"> </w:t>
      </w:r>
      <w:r w:rsidR="00D96636" w:rsidRPr="00D96636">
        <w:t>dialysis.</w:t>
      </w:r>
    </w:p>
    <w:p w14:paraId="7BBE00CE" w14:textId="77777777" w:rsidR="003F3196" w:rsidRDefault="00D96636" w:rsidP="003F3196">
      <w:pPr>
        <w:pStyle w:val="cpParagraph"/>
      </w:pPr>
      <w:r w:rsidRPr="00D96636">
        <w:t>When</w:t>
      </w:r>
      <w:r w:rsidR="001D27A3">
        <w:t xml:space="preserve"> </w:t>
      </w:r>
      <w:r w:rsidRPr="00D96636">
        <w:t>he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young</w:t>
      </w:r>
      <w:r w:rsidR="001D27A3">
        <w:t xml:space="preserve"> </w:t>
      </w:r>
      <w:r w:rsidRPr="00D96636">
        <w:t>man,</w:t>
      </w:r>
      <w:r w:rsidR="001D27A3">
        <w:t xml:space="preserve"> </w:t>
      </w:r>
      <w:r w:rsidRPr="00D96636">
        <w:t>he'd</w:t>
      </w:r>
      <w:r w:rsidR="001D27A3">
        <w:t xml:space="preserve"> </w:t>
      </w:r>
      <w:r w:rsidRPr="00D96636">
        <w:t>been</w:t>
      </w:r>
      <w:r w:rsidR="001D27A3">
        <w:t xml:space="preserve"> </w:t>
      </w:r>
      <w:r w:rsidRPr="00D96636">
        <w:t>exposed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benzene,</w:t>
      </w:r>
      <w:r w:rsidR="001D27A3">
        <w:t xml:space="preserve"> </w:t>
      </w:r>
      <w:r w:rsidRPr="00D96636">
        <w:t>working</w:t>
      </w:r>
      <w:r w:rsidR="001D27A3">
        <w:t xml:space="preserve"> </w:t>
      </w:r>
      <w:r w:rsidRPr="00D96636">
        <w:t>as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chemist,</w:t>
      </w:r>
      <w:r w:rsidR="001D27A3">
        <w:t xml:space="preserve"> </w:t>
      </w:r>
      <w:r w:rsidRPr="00D96636">
        <w:t>so</w:t>
      </w:r>
      <w:r w:rsidR="001D27A3">
        <w:t xml:space="preserve"> </w:t>
      </w:r>
      <w:r w:rsidRPr="00D96636">
        <w:t>he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form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cancer</w:t>
      </w:r>
      <w:r w:rsidR="001D27A3">
        <w:t xml:space="preserve"> </w:t>
      </w:r>
      <w:r w:rsidRPr="00D96636">
        <w:t>associated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which</w:t>
      </w:r>
      <w:r w:rsidR="001D27A3">
        <w:t xml:space="preserve"> </w:t>
      </w:r>
      <w:r w:rsidRPr="00D96636">
        <w:t>complicated</w:t>
      </w:r>
      <w:r w:rsidR="001D27A3">
        <w:t xml:space="preserve"> </w:t>
      </w:r>
      <w:r w:rsidRPr="00D96636">
        <w:t>everything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ultimately</w:t>
      </w:r>
      <w:r w:rsidR="001D27A3">
        <w:t xml:space="preserve"> </w:t>
      </w:r>
      <w:r w:rsidRPr="00D96636">
        <w:t>caused</w:t>
      </w:r>
      <w:r w:rsidR="001D27A3">
        <w:t xml:space="preserve"> </w:t>
      </w:r>
      <w:r w:rsidRPr="00D96636">
        <w:t>his</w:t>
      </w:r>
      <w:r w:rsidR="001D27A3">
        <w:t xml:space="preserve"> </w:t>
      </w:r>
      <w:r w:rsidRPr="00D96636">
        <w:t>death.</w:t>
      </w:r>
    </w:p>
    <w:p w14:paraId="0E4D0B10" w14:textId="6DA88506" w:rsidR="003F3196" w:rsidRDefault="00D96636" w:rsidP="003F3196">
      <w:pPr>
        <w:pStyle w:val="cpParagraph"/>
      </w:pPr>
      <w:r w:rsidRPr="00D96636">
        <w:t>The</w:t>
      </w:r>
      <w:r w:rsidR="001D27A3">
        <w:t xml:space="preserve"> </w:t>
      </w:r>
      <w:r w:rsidRPr="00D96636">
        <w:t>doctors</w:t>
      </w:r>
      <w:r w:rsidR="001D27A3">
        <w:t xml:space="preserve"> </w:t>
      </w:r>
      <w:r w:rsidRPr="00D96636">
        <w:t>did</w:t>
      </w:r>
      <w:r w:rsidR="001D27A3">
        <w:t xml:space="preserve"> </w:t>
      </w:r>
      <w:r w:rsidRPr="00D96636">
        <w:t>their</w:t>
      </w:r>
      <w:r w:rsidR="001D27A3">
        <w:t xml:space="preserve"> </w:t>
      </w:r>
      <w:r w:rsidRPr="00D96636">
        <w:t>best</w:t>
      </w:r>
      <w:r w:rsidR="003F3196">
        <w:t>. W</w:t>
      </w:r>
      <w:r w:rsidRPr="00D96636">
        <w:t>hen</w:t>
      </w:r>
      <w:r w:rsidR="001D27A3">
        <w:t xml:space="preserve"> </w:t>
      </w:r>
      <w:r w:rsidRPr="00D96636">
        <w:t>his</w:t>
      </w:r>
      <w:r w:rsidR="001D27A3">
        <w:t xml:space="preserve"> </w:t>
      </w:r>
      <w:r w:rsidRPr="00D96636">
        <w:t>blood</w:t>
      </w:r>
      <w:r w:rsidR="001D27A3">
        <w:t xml:space="preserve"> </w:t>
      </w:r>
      <w:r w:rsidRPr="00D96636">
        <w:t>oxygen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fall</w:t>
      </w:r>
      <w:r w:rsidR="001D27A3">
        <w:t xml:space="preserve"> </w:t>
      </w:r>
      <w:r w:rsidRPr="00D96636">
        <w:t>too</w:t>
      </w:r>
      <w:r w:rsidR="001D27A3">
        <w:t xml:space="preserve"> </w:t>
      </w:r>
      <w:r w:rsidRPr="00D96636">
        <w:t>low</w:t>
      </w:r>
      <w:r w:rsidR="003F3196">
        <w:t>, t</w:t>
      </w:r>
      <w:r w:rsidRPr="00D96636">
        <w:t>here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alarm,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auditory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dawn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his</w:t>
      </w:r>
      <w:r w:rsidR="001D27A3">
        <w:t xml:space="preserve"> </w:t>
      </w:r>
      <w:r w:rsidRPr="00D96636">
        <w:t>pulse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fall</w:t>
      </w:r>
      <w:r w:rsidR="001D27A3">
        <w:t xml:space="preserve"> </w:t>
      </w:r>
      <w:r w:rsidRPr="00D96636">
        <w:t>too</w:t>
      </w:r>
      <w:r w:rsidR="001D27A3">
        <w:t xml:space="preserve"> </w:t>
      </w:r>
      <w:r w:rsidRPr="00D96636">
        <w:t>low.</w:t>
      </w:r>
      <w:r w:rsidR="003F3196">
        <w:t xml:space="preserve"> </w:t>
      </w:r>
      <w:r w:rsidRPr="00D96636">
        <w:t>The</w:t>
      </w:r>
      <w:r w:rsidR="001D27A3">
        <w:t xml:space="preserve"> </w:t>
      </w:r>
      <w:r w:rsidR="002252BF" w:rsidRPr="00D96636">
        <w:t>colour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change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visual</w:t>
      </w:r>
      <w:r w:rsidR="001D27A3">
        <w:t xml:space="preserve"> </w:t>
      </w:r>
      <w:r w:rsidRPr="00D96636">
        <w:t>signal,</w:t>
      </w:r>
      <w:r w:rsidR="001D27A3">
        <w:t xml:space="preserve"> </w:t>
      </w:r>
      <w:r w:rsidRPr="00D96636">
        <w:t>a</w:t>
      </w:r>
      <w:r w:rsidR="001D27A3">
        <w:t xml:space="preserve"> </w:t>
      </w:r>
      <w:r w:rsidR="002252BF">
        <w:t>Kanban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there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problem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needed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addressed.</w:t>
      </w:r>
    </w:p>
    <w:p w14:paraId="3C834615" w14:textId="767472AE" w:rsidR="003F3196" w:rsidRDefault="00D96636" w:rsidP="003F3196">
      <w:pPr>
        <w:pStyle w:val="cpParagraph"/>
      </w:pPr>
      <w:r w:rsidRPr="00D96636">
        <w:t>Aside</w:t>
      </w:r>
      <w:r w:rsidR="001D27A3">
        <w:t xml:space="preserve"> </w:t>
      </w:r>
      <w:r w:rsidRPr="00D96636">
        <w:t>from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stereotypical</w:t>
      </w:r>
      <w:r w:rsidR="001D27A3">
        <w:t xml:space="preserve"> </w:t>
      </w:r>
      <w:r w:rsidRPr="00D96636">
        <w:t>chart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patient</w:t>
      </w:r>
      <w:r w:rsidR="001D27A3">
        <w:t xml:space="preserve"> </w:t>
      </w:r>
      <w:r w:rsidRPr="00D96636">
        <w:t>indicating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state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health,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nurses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write</w:t>
      </w:r>
      <w:r w:rsidR="001D27A3">
        <w:t xml:space="preserve"> </w:t>
      </w:r>
      <w:r w:rsidRPr="00D96636">
        <w:t>note</w:t>
      </w:r>
      <w:r w:rsidR="001D27A3">
        <w:t xml:space="preserve"> </w:t>
      </w:r>
      <w:r w:rsidRPr="00D96636">
        <w:t>cards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next</w:t>
      </w:r>
      <w:r w:rsidR="001D27A3">
        <w:t xml:space="preserve"> </w:t>
      </w:r>
      <w:r w:rsidRPr="00D96636">
        <w:t>shift,</w:t>
      </w:r>
      <w:r w:rsidR="001D27A3">
        <w:t xml:space="preserve"> </w:t>
      </w:r>
      <w:r w:rsidRPr="00D96636">
        <w:t>indicating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done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Pr="00D96636">
        <w:t>needed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come</w:t>
      </w:r>
      <w:r w:rsidR="001D27A3">
        <w:t xml:space="preserve"> </w:t>
      </w:r>
      <w:r w:rsidRPr="00D96636">
        <w:t>next.</w:t>
      </w:r>
      <w:r w:rsidR="003F3196">
        <w:t xml:space="preserve"> </w:t>
      </w:r>
      <w:r w:rsidRPr="00D96636">
        <w:t>A</w:t>
      </w:r>
      <w:r w:rsidR="001D27A3">
        <w:t xml:space="preserve"> </w:t>
      </w:r>
      <w:r w:rsidRPr="00D96636">
        <w:t>literal</w:t>
      </w:r>
      <w:r w:rsidR="001D27A3">
        <w:t xml:space="preserve"> </w:t>
      </w:r>
      <w:r w:rsidRPr="00D96636">
        <w:t>form</w:t>
      </w:r>
      <w:r w:rsidR="001D27A3">
        <w:t xml:space="preserve"> </w:t>
      </w:r>
      <w:r w:rsidRPr="00D96636">
        <w:t>of</w:t>
      </w:r>
      <w:r w:rsidR="001D27A3">
        <w:t xml:space="preserve"> </w:t>
      </w:r>
      <w:r w:rsidR="003F3196">
        <w:t>Kanban.</w:t>
      </w:r>
    </w:p>
    <w:p w14:paraId="1C3DD599" w14:textId="77777777" w:rsidR="003F3196" w:rsidRDefault="003F3196" w:rsidP="003F3196">
      <w:pPr>
        <w:pStyle w:val="cpParagraph"/>
      </w:pPr>
      <w:r>
        <w:lastRenderedPageBreak/>
        <w:t>The lesson</w:t>
      </w:r>
      <w:r w:rsidR="00D96636" w:rsidRPr="00D96636">
        <w:t>,</w:t>
      </w:r>
      <w:r w:rsidR="001D27A3">
        <w:t xml:space="preserve"> </w:t>
      </w:r>
      <w:r w:rsidR="00D96636" w:rsidRPr="00D96636">
        <w:t>I'm</w:t>
      </w:r>
      <w:r w:rsidR="001D27A3">
        <w:t xml:space="preserve"> </w:t>
      </w:r>
      <w:r w:rsidR="00D96636" w:rsidRPr="00D96636">
        <w:t>trying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impart</w:t>
      </w:r>
      <w:r w:rsidR="001D27A3">
        <w:t xml:space="preserve"> </w:t>
      </w:r>
      <w:r w:rsidR="00D96636" w:rsidRPr="00D96636">
        <w:t>with</w:t>
      </w:r>
      <w:r w:rsidR="001D27A3">
        <w:t xml:space="preserve"> </w:t>
      </w:r>
      <w:r w:rsidR="00D96636" w:rsidRPr="00D96636">
        <w:t>this</w:t>
      </w:r>
      <w:r w:rsidR="001D27A3">
        <w:t xml:space="preserve"> </w:t>
      </w:r>
      <w:r w:rsidR="00D96636" w:rsidRPr="00D96636">
        <w:t>sad</w:t>
      </w:r>
      <w:r w:rsidR="001D27A3">
        <w:t xml:space="preserve"> </w:t>
      </w:r>
      <w:r w:rsidR="00D96636" w:rsidRPr="00D96636">
        <w:t>story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care</w:t>
      </w:r>
      <w:r w:rsidR="001D27A3">
        <w:t xml:space="preserve"> </w:t>
      </w:r>
      <w:r w:rsidR="00D96636" w:rsidRPr="00D96636">
        <w:t>providers</w:t>
      </w:r>
      <w:r w:rsidR="001D27A3">
        <w:t xml:space="preserve"> </w:t>
      </w:r>
      <w:r w:rsidR="00D96636" w:rsidRPr="00D96636">
        <w:t>weren't</w:t>
      </w:r>
      <w:r w:rsidR="001D27A3">
        <w:t xml:space="preserve"> </w:t>
      </w:r>
      <w:r w:rsidR="00D96636" w:rsidRPr="00D96636">
        <w:t>focused</w:t>
      </w:r>
      <w:r w:rsidR="001D27A3">
        <w:t xml:space="preserve"> </w:t>
      </w:r>
      <w:r w:rsidR="00D96636" w:rsidRPr="00D96636">
        <w:t>on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single</w:t>
      </w:r>
      <w:r w:rsidR="001D27A3">
        <w:t xml:space="preserve"> </w:t>
      </w:r>
      <w:r w:rsidR="00D96636" w:rsidRPr="00D96636">
        <w:t>da</w:t>
      </w:r>
      <w:r>
        <w:t>t</w:t>
      </w:r>
      <w:r w:rsidR="00D96636" w:rsidRPr="00D96636">
        <w:t>um,</w:t>
      </w:r>
      <w:r w:rsidR="001D27A3">
        <w:t xml:space="preserve"> </w:t>
      </w:r>
      <w:r w:rsidR="00D96636" w:rsidRPr="00D96636">
        <w:t>like</w:t>
      </w:r>
      <w:r w:rsidR="001D27A3">
        <w:t xml:space="preserve"> </w:t>
      </w:r>
      <w:r w:rsidR="00D96636" w:rsidRPr="00D96636">
        <w:t>pulse</w:t>
      </w:r>
      <w:r w:rsidR="001D27A3">
        <w:t xml:space="preserve"> </w:t>
      </w:r>
      <w:r w:rsidR="00D96636" w:rsidRPr="00D96636">
        <w:t>or</w:t>
      </w:r>
      <w:r w:rsidR="001D27A3">
        <w:t xml:space="preserve"> </w:t>
      </w:r>
      <w:r w:rsidR="00D96636" w:rsidRPr="00D96636">
        <w:t>white</w:t>
      </w:r>
      <w:r w:rsidR="001D27A3">
        <w:t xml:space="preserve"> </w:t>
      </w:r>
      <w:r w:rsidR="00D96636" w:rsidRPr="00D96636">
        <w:t>count.</w:t>
      </w:r>
    </w:p>
    <w:p w14:paraId="26D2CB4F" w14:textId="76193E0C" w:rsidR="003F3196" w:rsidRDefault="00D96636" w:rsidP="003F3196">
      <w:pPr>
        <w:pStyle w:val="cpParagraph"/>
      </w:pPr>
      <w:r w:rsidRPr="00D96636">
        <w:t>They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see</w:t>
      </w:r>
      <w:r w:rsidR="001D27A3">
        <w:t xml:space="preserve"> </w:t>
      </w:r>
      <w:r w:rsidRPr="00D96636">
        <w:t>all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data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coordination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each</w:t>
      </w:r>
      <w:r w:rsidR="001D27A3">
        <w:t xml:space="preserve"> </w:t>
      </w:r>
      <w:r w:rsidRPr="00D96636">
        <w:t>other</w:t>
      </w:r>
      <w:r w:rsidR="003F3196">
        <w:t>,</w:t>
      </w:r>
      <w:r w:rsidR="001D27A3">
        <w:t xml:space="preserve"> </w:t>
      </w:r>
      <w:r w:rsidRPr="00D96636">
        <w:t>if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any</w:t>
      </w:r>
      <w:r w:rsidR="001D27A3">
        <w:t xml:space="preserve"> </w:t>
      </w:r>
      <w:r w:rsidRPr="00D96636">
        <w:t>shot</w:t>
      </w:r>
      <w:r w:rsidR="001D27A3">
        <w:t xml:space="preserve"> </w:t>
      </w:r>
      <w:r w:rsidRPr="00D96636">
        <w:t>at</w:t>
      </w:r>
      <w:r w:rsidR="001D27A3">
        <w:t xml:space="preserve"> </w:t>
      </w:r>
      <w:r w:rsidRPr="00D96636">
        <w:t>saving</w:t>
      </w:r>
      <w:r w:rsidR="001D27A3">
        <w:t xml:space="preserve"> </w:t>
      </w:r>
      <w:r w:rsidRPr="00D96636">
        <w:t>my</w:t>
      </w:r>
      <w:r w:rsidR="001D27A3">
        <w:t xml:space="preserve"> </w:t>
      </w:r>
      <w:r w:rsidRPr="00D96636">
        <w:t>dad.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practice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software,</w:t>
      </w:r>
      <w:r w:rsidR="001D27A3">
        <w:t xml:space="preserve"> </w:t>
      </w:r>
      <w:r w:rsidR="003F3196">
        <w:t>Kanban</w:t>
      </w:r>
      <w:r w:rsidR="001D27A3">
        <w:t xml:space="preserve"> </w:t>
      </w:r>
      <w:r w:rsidRPr="00D96636">
        <w:t>tends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end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data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="003F3196">
        <w:t>our</w:t>
      </w:r>
      <w:r w:rsidR="001D27A3">
        <w:t xml:space="preserve"> </w:t>
      </w:r>
      <w:r w:rsidRPr="00D96636">
        <w:t>tools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automated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us.</w:t>
      </w:r>
    </w:p>
    <w:p w14:paraId="6D193130" w14:textId="5059EF03" w:rsidR="003F3196" w:rsidRDefault="003F3196" w:rsidP="003F3196">
      <w:pPr>
        <w:pStyle w:val="cpParagraph"/>
      </w:pPr>
      <w:r>
        <w:t>Kanban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strongly</w:t>
      </w:r>
      <w:r w:rsidR="001D27A3">
        <w:t xml:space="preserve"> </w:t>
      </w:r>
      <w:r w:rsidR="00D96636" w:rsidRPr="00D96636">
        <w:t>practiced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2252BF" w:rsidRPr="00D96636">
        <w:t>signalling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state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work</w:t>
      </w:r>
      <w:r w:rsidR="001D27A3">
        <w:t xml:space="preserve"> </w:t>
      </w:r>
      <w:r w:rsidR="00D96636" w:rsidRPr="00D96636">
        <w:t>items</w:t>
      </w:r>
      <w:r w:rsidR="001D27A3">
        <w:t xml:space="preserve"> </w:t>
      </w:r>
      <w:r w:rsidR="00D96636" w:rsidRPr="00D96636">
        <w:t>through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life</w:t>
      </w:r>
      <w:r w:rsidR="001D27A3">
        <w:t xml:space="preserve"> </w:t>
      </w:r>
      <w:r w:rsidR="00D96636" w:rsidRPr="00D96636">
        <w:t>cycle,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most</w:t>
      </w:r>
      <w:r w:rsidR="001D27A3">
        <w:t xml:space="preserve"> </w:t>
      </w:r>
      <w:r w:rsidR="00D96636" w:rsidRPr="00D96636">
        <w:t>good</w:t>
      </w:r>
      <w:r w:rsidR="001D27A3">
        <w:t xml:space="preserve"> </w:t>
      </w:r>
      <w:r w:rsidR="00D96636" w:rsidRPr="00D96636">
        <w:t>tools</w:t>
      </w:r>
      <w:r w:rsidR="001D27A3">
        <w:t xml:space="preserve"> </w:t>
      </w:r>
      <w:r w:rsidR="00D96636" w:rsidRPr="00D96636">
        <w:t>will</w:t>
      </w:r>
      <w:r w:rsidR="001D27A3">
        <w:t xml:space="preserve"> </w:t>
      </w:r>
      <w:r w:rsidR="00D96636" w:rsidRPr="00D96636">
        <w:t>represent</w:t>
      </w:r>
      <w:r w:rsidR="001D27A3">
        <w:t xml:space="preserve"> </w:t>
      </w:r>
      <w:r w:rsidR="00D96636" w:rsidRPr="00D96636">
        <w:t>team</w:t>
      </w:r>
      <w:r w:rsidR="001D27A3">
        <w:t xml:space="preserve"> </w:t>
      </w:r>
      <w:r w:rsidR="00D96636" w:rsidRPr="00D96636">
        <w:t>velocity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overall</w:t>
      </w:r>
      <w:r w:rsidR="001D27A3">
        <w:t xml:space="preserve"> </w:t>
      </w:r>
      <w:r w:rsidR="00D96636" w:rsidRPr="00D96636">
        <w:t>project</w:t>
      </w:r>
      <w:r w:rsidR="001D27A3">
        <w:t xml:space="preserve"> </w:t>
      </w:r>
      <w:r w:rsidR="00D96636" w:rsidRPr="00D96636">
        <w:t>state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form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burned</w:t>
      </w:r>
      <w:r w:rsidR="001D27A3">
        <w:t xml:space="preserve"> </w:t>
      </w:r>
      <w:r w:rsidR="00D96636" w:rsidRPr="00D96636">
        <w:t>down</w:t>
      </w:r>
      <w:r w:rsidR="001D27A3">
        <w:t xml:space="preserve"> </w:t>
      </w:r>
      <w:r w:rsidR="00D96636" w:rsidRPr="00D96636">
        <w:t>or</w:t>
      </w:r>
      <w:r w:rsidR="001D27A3">
        <w:t xml:space="preserve"> </w:t>
      </w:r>
      <w:r w:rsidR="00D96636" w:rsidRPr="00D96636">
        <w:t>burn</w:t>
      </w:r>
      <w:r w:rsidR="001D27A3">
        <w:t xml:space="preserve"> </w:t>
      </w:r>
      <w:r w:rsidR="00D96636" w:rsidRPr="00D96636">
        <w:t>up</w:t>
      </w:r>
      <w:r w:rsidR="001D27A3">
        <w:t xml:space="preserve"> </w:t>
      </w:r>
      <w:r w:rsidR="00D96636" w:rsidRPr="00D96636">
        <w:t>chart.</w:t>
      </w:r>
    </w:p>
    <w:p w14:paraId="430972B1" w14:textId="77777777" w:rsidR="005066BD" w:rsidRDefault="00D96636" w:rsidP="003F3196">
      <w:pPr>
        <w:pStyle w:val="cpParagraph"/>
      </w:pPr>
      <w:r w:rsidRPr="00D96636">
        <w:t>The</w:t>
      </w:r>
      <w:r w:rsidR="001D27A3">
        <w:t xml:space="preserve"> </w:t>
      </w:r>
      <w:r w:rsidRPr="00D96636">
        <w:t>problem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these</w:t>
      </w:r>
      <w:r w:rsidR="001D27A3">
        <w:t xml:space="preserve"> </w:t>
      </w:r>
      <w:r w:rsidR="005066BD">
        <w:t>are</w:t>
      </w:r>
      <w:r w:rsidR="001D27A3">
        <w:t xml:space="preserve"> </w:t>
      </w:r>
      <w:r w:rsidRPr="00D96636">
        <w:t>mostly</w:t>
      </w:r>
      <w:r w:rsidR="001D27A3">
        <w:t xml:space="preserve"> </w:t>
      </w:r>
      <w:r w:rsidRPr="00D96636">
        <w:t>positive</w:t>
      </w:r>
      <w:r w:rsidR="001D27A3">
        <w:t xml:space="preserve"> </w:t>
      </w:r>
      <w:r w:rsidRPr="00D96636">
        <w:t>indicators</w:t>
      </w:r>
      <w:r w:rsidR="001D27A3">
        <w:t xml:space="preserve"> </w:t>
      </w:r>
      <w:r w:rsidRPr="00D96636">
        <w:t>they're</w:t>
      </w:r>
      <w:r w:rsidR="001D27A3">
        <w:t xml:space="preserve"> </w:t>
      </w:r>
      <w:r w:rsidRPr="00D96636">
        <w:t>indicating</w:t>
      </w:r>
      <w:r w:rsidR="001D27A3">
        <w:t xml:space="preserve"> </w:t>
      </w:r>
      <w:r w:rsidRPr="00D96636">
        <w:t>whether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you're</w:t>
      </w:r>
      <w:r w:rsidR="001D27A3">
        <w:t xml:space="preserve"> </w:t>
      </w:r>
      <w:r w:rsidRPr="00D96636">
        <w:t>succeeding.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only</w:t>
      </w:r>
      <w:r w:rsidR="001D27A3">
        <w:t xml:space="preserve"> </w:t>
      </w:r>
      <w:r w:rsidRPr="00D96636">
        <w:t>way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measure</w:t>
      </w:r>
      <w:r w:rsidR="001D27A3">
        <w:t xml:space="preserve"> </w:t>
      </w:r>
      <w:r w:rsidRPr="00D96636">
        <w:t>problems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lack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these</w:t>
      </w:r>
      <w:r w:rsidR="001D27A3">
        <w:t xml:space="preserve"> </w:t>
      </w:r>
      <w:r w:rsidRPr="00D96636">
        <w:t>measures.</w:t>
      </w:r>
    </w:p>
    <w:p w14:paraId="5F765B97" w14:textId="77777777" w:rsidR="005066BD" w:rsidRDefault="00D96636" w:rsidP="003F3196">
      <w:pPr>
        <w:pStyle w:val="cpParagraph"/>
      </w:pPr>
      <w:r w:rsidRPr="00D96636">
        <w:t>Low</w:t>
      </w:r>
      <w:r w:rsidR="001D27A3">
        <w:t xml:space="preserve"> </w:t>
      </w:r>
      <w:r w:rsidRPr="00D96636">
        <w:t>velocity,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long</w:t>
      </w:r>
      <w:r w:rsidR="001D27A3">
        <w:t xml:space="preserve"> </w:t>
      </w:r>
      <w:r w:rsidRPr="00D96636">
        <w:t>burned</w:t>
      </w:r>
      <w:r w:rsidR="001D27A3">
        <w:t xml:space="preserve"> </w:t>
      </w:r>
      <w:r w:rsidRPr="00D96636">
        <w:t>down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measuring</w:t>
      </w:r>
      <w:r w:rsidR="001D27A3">
        <w:t xml:space="preserve"> </w:t>
      </w:r>
      <w:r w:rsidRPr="00D96636">
        <w:t>churn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boards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even</w:t>
      </w:r>
      <w:r w:rsidR="001D27A3">
        <w:t xml:space="preserve"> </w:t>
      </w:r>
      <w:r w:rsidRPr="00D96636">
        <w:t>harder.</w:t>
      </w:r>
      <w:r w:rsidR="001D27A3">
        <w:t xml:space="preserve"> </w:t>
      </w:r>
      <w:r w:rsidRPr="00D96636">
        <w:t>I'm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knocking</w:t>
      </w:r>
      <w:r w:rsidR="001D27A3">
        <w:t xml:space="preserve"> </w:t>
      </w:r>
      <w:r w:rsidR="005066BD">
        <w:t>t</w:t>
      </w:r>
      <w:r w:rsidRPr="00D96636">
        <w:t>hese</w:t>
      </w:r>
      <w:r w:rsidR="001D27A3">
        <w:t xml:space="preserve"> </w:t>
      </w:r>
      <w:r w:rsidRPr="00D96636">
        <w:t>measures</w:t>
      </w:r>
      <w:r w:rsidR="001D27A3">
        <w:t xml:space="preserve"> </w:t>
      </w:r>
      <w:r w:rsidRPr="00D96636">
        <w:t>by</w:t>
      </w:r>
      <w:r w:rsidR="001D27A3">
        <w:t xml:space="preserve"> </w:t>
      </w:r>
      <w:r w:rsidRPr="00D96636">
        <w:t>all</w:t>
      </w:r>
      <w:r w:rsidR="001D27A3">
        <w:t xml:space="preserve"> </w:t>
      </w:r>
      <w:r w:rsidRPr="00D96636">
        <w:t>means</w:t>
      </w:r>
      <w:r w:rsidR="005066BD">
        <w:t>. P</w:t>
      </w:r>
      <w:r w:rsidRPr="00D96636">
        <w:t>ay</w:t>
      </w:r>
      <w:r w:rsidR="001D27A3">
        <w:t xml:space="preserve"> </w:t>
      </w:r>
      <w:r w:rsidRPr="00D96636">
        <w:t>attention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them,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they're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enough.</w:t>
      </w:r>
    </w:p>
    <w:p w14:paraId="6BFDF613" w14:textId="77777777" w:rsidR="005066BD" w:rsidRDefault="00D96636" w:rsidP="003F3196">
      <w:pPr>
        <w:pStyle w:val="cpParagraph"/>
      </w:pPr>
      <w:r w:rsidRPr="00D96636">
        <w:t>If</w:t>
      </w:r>
      <w:r w:rsidR="001D27A3">
        <w:t xml:space="preserve"> </w:t>
      </w:r>
      <w:r w:rsidRPr="00D96636">
        <w:t>you're</w:t>
      </w:r>
      <w:r w:rsidR="001D27A3">
        <w:t xml:space="preserve"> </w:t>
      </w:r>
      <w:r w:rsidRPr="00D96636">
        <w:t>familiar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="00AE3FE3">
        <w:t>Agile</w:t>
      </w:r>
      <w:r w:rsidRPr="00D96636">
        <w:t>,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should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familiar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story</w:t>
      </w:r>
      <w:r w:rsidR="001D27A3">
        <w:t xml:space="preserve"> </w:t>
      </w:r>
      <w:r w:rsidRPr="00D96636">
        <w:t>grooming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process</w:t>
      </w:r>
      <w:r w:rsidR="001D27A3">
        <w:t xml:space="preserve"> </w:t>
      </w:r>
      <w:r w:rsidRPr="00D96636">
        <w:t>whereby</w:t>
      </w:r>
      <w:r w:rsidR="001D27A3">
        <w:t xml:space="preserve"> </w:t>
      </w:r>
      <w:r w:rsidRPr="00D96636">
        <w:t>you're</w:t>
      </w:r>
      <w:r w:rsidR="001D27A3">
        <w:t xml:space="preserve"> </w:t>
      </w:r>
      <w:r w:rsidRPr="00D96636">
        <w:t>adding</w:t>
      </w:r>
      <w:r w:rsidR="001D27A3">
        <w:t xml:space="preserve"> </w:t>
      </w:r>
      <w:r w:rsidRPr="00D96636">
        <w:t>detail,</w:t>
      </w:r>
      <w:r w:rsidR="001D27A3">
        <w:t xml:space="preserve"> </w:t>
      </w:r>
      <w:r w:rsidRPr="00D96636">
        <w:t>clarifying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preparing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story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success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team.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important</w:t>
      </w:r>
      <w:r w:rsidR="001D27A3">
        <w:t xml:space="preserve"> </w:t>
      </w:r>
      <w:r w:rsidRPr="00D96636">
        <w:t>work,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let's</w:t>
      </w:r>
      <w:r w:rsidR="001D27A3">
        <w:t xml:space="preserve"> </w:t>
      </w:r>
      <w:r w:rsidRPr="00D96636">
        <w:t>say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story</w:t>
      </w:r>
      <w:r w:rsidR="001D27A3">
        <w:t xml:space="preserve"> </w:t>
      </w:r>
      <w:r w:rsidRPr="00D96636">
        <w:t>fails.</w:t>
      </w:r>
    </w:p>
    <w:p w14:paraId="6E687D47" w14:textId="77777777" w:rsidR="00BF5A20" w:rsidRDefault="00D96636" w:rsidP="003F3196">
      <w:pPr>
        <w:pStyle w:val="cpParagraph"/>
      </w:pPr>
      <w:r w:rsidRPr="00D96636">
        <w:t>The</w:t>
      </w:r>
      <w:r w:rsidR="001D27A3">
        <w:t xml:space="preserve"> </w:t>
      </w:r>
      <w:r w:rsidRPr="00D96636">
        <w:t>character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failure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number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things.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story</w:t>
      </w:r>
      <w:r w:rsidR="001D27A3">
        <w:t xml:space="preserve"> </w:t>
      </w:r>
      <w:r w:rsidRPr="00D96636">
        <w:t>causes</w:t>
      </w:r>
      <w:r w:rsidR="001D27A3">
        <w:t xml:space="preserve"> </w:t>
      </w:r>
      <w:r w:rsidRPr="00D96636">
        <w:t>regression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results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defect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simply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story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never</w:t>
      </w:r>
      <w:r w:rsidR="001D27A3">
        <w:t xml:space="preserve"> </w:t>
      </w:r>
      <w:r w:rsidRPr="00D96636">
        <w:t>needed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first</w:t>
      </w:r>
      <w:r w:rsidR="001D27A3">
        <w:t xml:space="preserve"> </w:t>
      </w:r>
      <w:r w:rsidRPr="00D96636">
        <w:t>place.</w:t>
      </w:r>
    </w:p>
    <w:p w14:paraId="6BCBC5A0" w14:textId="77777777" w:rsidR="00BF5A20" w:rsidRDefault="00D96636" w:rsidP="003F3196">
      <w:pPr>
        <w:pStyle w:val="cpParagraph"/>
      </w:pPr>
      <w:r w:rsidRPr="00D96636">
        <w:t>And</w:t>
      </w:r>
      <w:r w:rsidR="001D27A3">
        <w:t xml:space="preserve"> </w:t>
      </w:r>
      <w:r w:rsidRPr="00D96636">
        <w:t>it's</w:t>
      </w:r>
      <w:r w:rsidR="001D27A3">
        <w:t xml:space="preserve"> </w:t>
      </w:r>
      <w:r w:rsidRPr="00D96636">
        <w:t>waste.</w:t>
      </w:r>
    </w:p>
    <w:p w14:paraId="7E00AA3A" w14:textId="5A1919CA" w:rsidR="00BF5A20" w:rsidRDefault="00BF5A20" w:rsidP="003F3196">
      <w:pPr>
        <w:pStyle w:val="cpParagraph"/>
      </w:pPr>
      <w:r>
        <w:t>What</w:t>
      </w:r>
      <w:r w:rsidR="001D27A3">
        <w:t xml:space="preserve"> </w:t>
      </w:r>
      <w:r w:rsidR="00D96636" w:rsidRPr="00D96636">
        <w:t>successful</w:t>
      </w:r>
      <w:r w:rsidR="001D27A3">
        <w:t xml:space="preserve"> </w:t>
      </w:r>
      <w:r w:rsidR="00D96636" w:rsidRPr="00D96636">
        <w:t>organizations</w:t>
      </w:r>
      <w:r w:rsidR="001D27A3">
        <w:t xml:space="preserve"> </w:t>
      </w:r>
      <w:r w:rsidR="00D96636" w:rsidRPr="00D96636">
        <w:t>do</w:t>
      </w:r>
      <w:r w:rsidR="001D27A3">
        <w:t xml:space="preserve"> </w:t>
      </w:r>
      <w:r w:rsidR="00D96636" w:rsidRPr="00D96636">
        <w:t>is</w:t>
      </w:r>
      <w:r>
        <w:t xml:space="preserve">, </w:t>
      </w:r>
      <w:r w:rsidR="00D96636" w:rsidRPr="00D96636">
        <w:t>instead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2252BF" w:rsidRPr="00D96636">
        <w:t>analysing</w:t>
      </w:r>
      <w:r w:rsidR="001D27A3">
        <w:t xml:space="preserve"> </w:t>
      </w:r>
      <w:r w:rsidR="00D96636" w:rsidRPr="00D96636">
        <w:t>how</w:t>
      </w:r>
      <w:r w:rsidR="001D27A3">
        <w:t xml:space="preserve"> </w:t>
      </w:r>
      <w:r w:rsidR="00D96636" w:rsidRPr="00D96636">
        <w:t>this</w:t>
      </w:r>
      <w:r w:rsidR="001D27A3">
        <w:t xml:space="preserve"> </w:t>
      </w:r>
      <w:r w:rsidR="00D96636" w:rsidRPr="00D96636">
        <w:t>exceeding,</w:t>
      </w:r>
      <w:r w:rsidR="001D27A3">
        <w:t xml:space="preserve"> </w:t>
      </w:r>
      <w:r w:rsidR="00D96636" w:rsidRPr="00D96636">
        <w:t>they</w:t>
      </w:r>
      <w:r w:rsidR="001D27A3">
        <w:t xml:space="preserve"> </w:t>
      </w:r>
      <w:r w:rsidR="002252BF" w:rsidRPr="00D96636">
        <w:t>analyse</w:t>
      </w:r>
      <w:r w:rsidR="001D27A3">
        <w:t xml:space="preserve"> </w:t>
      </w:r>
      <w:r w:rsidR="00D96636" w:rsidRPr="00D96636">
        <w:t>how</w:t>
      </w:r>
      <w:r w:rsidR="001D27A3">
        <w:t xml:space="preserve"> </w:t>
      </w:r>
      <w:r w:rsidR="00D96636" w:rsidRPr="00D96636">
        <w:t>they</w:t>
      </w:r>
      <w:r w:rsidR="001D27A3">
        <w:t xml:space="preserve"> </w:t>
      </w:r>
      <w:r w:rsidR="00D96636" w:rsidRPr="00D96636">
        <w:t>fail,</w:t>
      </w:r>
      <w:r w:rsidR="001D27A3">
        <w:t xml:space="preserve"> </w:t>
      </w:r>
      <w:r w:rsidR="00D96636" w:rsidRPr="00D96636">
        <w:t>we</w:t>
      </w:r>
      <w:r w:rsidR="001D27A3">
        <w:t xml:space="preserve"> </w:t>
      </w:r>
      <w:r w:rsidR="00D96636" w:rsidRPr="00D96636">
        <w:t>take</w:t>
      </w:r>
      <w:r w:rsidR="001D27A3">
        <w:t xml:space="preserve"> </w:t>
      </w:r>
      <w:r w:rsidR="00D96636" w:rsidRPr="00D96636">
        <w:t>it</w:t>
      </w:r>
      <w:r w:rsidR="001D27A3">
        <w:t xml:space="preserve"> </w:t>
      </w:r>
      <w:r w:rsidR="00D96636" w:rsidRPr="00D96636">
        <w:t>for</w:t>
      </w:r>
      <w:r w:rsidR="001D27A3">
        <w:t xml:space="preserve"> </w:t>
      </w:r>
      <w:r w:rsidR="00D96636" w:rsidRPr="00D96636">
        <w:t>granted</w:t>
      </w:r>
      <w:r>
        <w:t>,</w:t>
      </w:r>
      <w:r w:rsidR="001D27A3">
        <w:t xml:space="preserve"> </w:t>
      </w:r>
      <w:r w:rsidR="00D96636" w:rsidRPr="00D96636">
        <w:t>properly</w:t>
      </w:r>
      <w:r>
        <w:t>,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we</w:t>
      </w:r>
      <w:r w:rsidR="001D27A3">
        <w:t xml:space="preserve"> </w:t>
      </w:r>
      <w:r w:rsidR="00D96636" w:rsidRPr="00D96636">
        <w:t>need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groom</w:t>
      </w:r>
      <w:r w:rsidR="001D27A3">
        <w:t xml:space="preserve"> </w:t>
      </w:r>
      <w:r w:rsidR="00D96636" w:rsidRPr="00D96636">
        <w:t>our</w:t>
      </w:r>
      <w:r w:rsidR="001D27A3">
        <w:t xml:space="preserve"> </w:t>
      </w:r>
      <w:r w:rsidR="00D96636" w:rsidRPr="00D96636">
        <w:t>stories</w:t>
      </w:r>
      <w:r w:rsidR="001D27A3">
        <w:t xml:space="preserve"> </w:t>
      </w:r>
      <w:r w:rsidR="00D96636" w:rsidRPr="00D96636">
        <w:t>so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they</w:t>
      </w:r>
      <w:r w:rsidR="001D27A3">
        <w:t xml:space="preserve"> </w:t>
      </w:r>
      <w:r w:rsidR="00D96636" w:rsidRPr="00D96636">
        <w:t>can</w:t>
      </w:r>
      <w:r w:rsidR="001D27A3">
        <w:t xml:space="preserve"> </w:t>
      </w:r>
      <w:r w:rsidR="00D96636" w:rsidRPr="00D96636">
        <w:t>succeed.</w:t>
      </w:r>
    </w:p>
    <w:p w14:paraId="17769DC7" w14:textId="77777777" w:rsidR="00BF5A20" w:rsidRDefault="00D96636" w:rsidP="003F3196">
      <w:pPr>
        <w:pStyle w:val="cpParagraph"/>
      </w:pPr>
      <w:r w:rsidRPr="00D96636">
        <w:t>How</w:t>
      </w:r>
      <w:r w:rsidR="001D27A3">
        <w:t xml:space="preserve"> </w:t>
      </w:r>
      <w:r w:rsidRPr="00D96636">
        <w:t>much</w:t>
      </w:r>
      <w:r w:rsidR="001D27A3">
        <w:t xml:space="preserve"> </w:t>
      </w:r>
      <w:r w:rsidRPr="00D96636">
        <w:t>more</w:t>
      </w:r>
      <w:r w:rsidR="001D27A3">
        <w:t xml:space="preserve"> </w:t>
      </w:r>
      <w:r w:rsidRPr="00D96636">
        <w:t>value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get</w:t>
      </w:r>
      <w:r w:rsidR="001D27A3">
        <w:t xml:space="preserve"> </w:t>
      </w:r>
      <w:r w:rsidR="00BF5A20">
        <w:t>b</w:t>
      </w:r>
      <w:r w:rsidRPr="00D96636">
        <w:t>y</w:t>
      </w:r>
      <w:r w:rsidR="001D27A3">
        <w:t xml:space="preserve"> </w:t>
      </w:r>
      <w:r w:rsidRPr="00D96636">
        <w:t>grooming</w:t>
      </w:r>
      <w:r w:rsidR="001D27A3">
        <w:t xml:space="preserve"> </w:t>
      </w:r>
      <w:r w:rsidR="00BF5A20">
        <w:t>our</w:t>
      </w:r>
      <w:r w:rsidR="001D27A3">
        <w:t xml:space="preserve"> </w:t>
      </w:r>
      <w:r w:rsidRPr="00D96636">
        <w:t>defects</w:t>
      </w:r>
      <w:r w:rsidR="00BF5A20">
        <w:t>.</w:t>
      </w:r>
    </w:p>
    <w:p w14:paraId="7FFA9B69" w14:textId="77777777" w:rsidR="00BF5A20" w:rsidRDefault="00BF5A20" w:rsidP="00BF5A20">
      <w:pPr>
        <w:pStyle w:val="cpParagraph"/>
      </w:pPr>
      <w:r>
        <w:t>I</w:t>
      </w:r>
      <w:r w:rsidR="00D96636" w:rsidRPr="00D96636">
        <w:t>n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Azure</w:t>
      </w:r>
      <w:r w:rsidR="001D27A3">
        <w:t xml:space="preserve"> </w:t>
      </w:r>
      <w:r w:rsidR="00D96636" w:rsidRPr="00D96636">
        <w:t>Dev</w:t>
      </w:r>
      <w:r w:rsidR="001D27A3">
        <w:t xml:space="preserve"> </w:t>
      </w:r>
      <w:r w:rsidR="00D96636" w:rsidRPr="00D96636">
        <w:t>ops</w:t>
      </w:r>
      <w:r w:rsidR="001D27A3">
        <w:t xml:space="preserve"> </w:t>
      </w:r>
      <w:r w:rsidR="00D96636" w:rsidRPr="00D96636">
        <w:t>system</w:t>
      </w:r>
      <w:r>
        <w:t>, f</w:t>
      </w:r>
      <w:r w:rsidR="00D96636" w:rsidRPr="00D96636">
        <w:t>or</w:t>
      </w:r>
      <w:r w:rsidR="001D27A3">
        <w:t xml:space="preserve"> </w:t>
      </w:r>
      <w:r w:rsidR="00D96636" w:rsidRPr="00D96636">
        <w:t>example,</w:t>
      </w:r>
      <w:r w:rsidR="001D27A3">
        <w:t xml:space="preserve"> </w:t>
      </w:r>
      <w:r w:rsidR="00D96636" w:rsidRPr="00D96636">
        <w:t>you</w:t>
      </w:r>
      <w:r w:rsidR="001D27A3">
        <w:t xml:space="preserve"> </w:t>
      </w:r>
      <w:r w:rsidR="00D96636" w:rsidRPr="00D96636">
        <w:t>could</w:t>
      </w:r>
      <w:r w:rsidR="001D27A3">
        <w:t xml:space="preserve"> </w:t>
      </w:r>
      <w:r w:rsidR="00D96636" w:rsidRPr="00D96636">
        <w:t>associate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story</w:t>
      </w:r>
      <w:r w:rsidR="001D27A3">
        <w:t xml:space="preserve"> </w:t>
      </w:r>
      <w:r w:rsidR="00D96636" w:rsidRPr="00D96636">
        <w:t>with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branch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code</w:t>
      </w:r>
      <w:r w:rsidR="001D27A3">
        <w:t xml:space="preserve"> </w:t>
      </w:r>
      <w:r w:rsidR="00D96636" w:rsidRPr="00D96636">
        <w:t>or</w:t>
      </w:r>
      <w:r w:rsidR="001D27A3">
        <w:t xml:space="preserve"> </w:t>
      </w:r>
      <w:r w:rsidR="00D96636" w:rsidRPr="00D96636">
        <w:t>even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single</w:t>
      </w:r>
      <w:r w:rsidR="001D27A3">
        <w:t xml:space="preserve"> </w:t>
      </w:r>
      <w:r w:rsidR="00D96636" w:rsidRPr="00D96636">
        <w:t>commit.</w:t>
      </w:r>
      <w:r>
        <w:t xml:space="preserve"> </w:t>
      </w:r>
      <w:r w:rsidR="00D96636" w:rsidRPr="00D96636">
        <w:t>This</w:t>
      </w:r>
      <w:r w:rsidR="001D27A3">
        <w:t xml:space="preserve"> </w:t>
      </w:r>
      <w:r w:rsidR="00D96636" w:rsidRPr="00D96636">
        <w:t>means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what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pull</w:t>
      </w:r>
      <w:r w:rsidR="001D27A3">
        <w:t xml:space="preserve"> </w:t>
      </w:r>
      <w:r w:rsidR="00D96636" w:rsidRPr="00D96636">
        <w:t>request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executed,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commit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associated</w:t>
      </w:r>
      <w:r w:rsidR="001D27A3">
        <w:t xml:space="preserve"> </w:t>
      </w:r>
      <w:r w:rsidR="00D96636" w:rsidRPr="00D96636">
        <w:t>with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built</w:t>
      </w:r>
      <w:r w:rsidR="001D27A3">
        <w:t xml:space="preserve"> </w:t>
      </w:r>
      <w:r w:rsidR="00D96636" w:rsidRPr="00D96636">
        <w:t>which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in</w:t>
      </w:r>
      <w:r w:rsidR="001D27A3">
        <w:t xml:space="preserve"> </w:t>
      </w:r>
      <w:r w:rsidR="00D96636" w:rsidRPr="00D96636">
        <w:t>turn</w:t>
      </w:r>
      <w:r w:rsidR="001D27A3">
        <w:t xml:space="preserve"> </w:t>
      </w:r>
      <w:r w:rsidR="00D96636" w:rsidRPr="00D96636">
        <w:t>associate</w:t>
      </w:r>
      <w:r w:rsidR="001D27A3">
        <w:t xml:space="preserve"> </w:t>
      </w:r>
      <w:r w:rsidR="00D96636" w:rsidRPr="00D96636">
        <w:t>it</w:t>
      </w:r>
      <w:r w:rsidR="001D27A3">
        <w:t xml:space="preserve"> </w:t>
      </w:r>
      <w:r w:rsidR="00D96636" w:rsidRPr="00D96636">
        <w:t>back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story.</w:t>
      </w:r>
    </w:p>
    <w:p w14:paraId="5ECA4874" w14:textId="77777777" w:rsidR="00BF5A20" w:rsidRDefault="00D96636" w:rsidP="00BF5A20">
      <w:pPr>
        <w:pStyle w:val="cpParagraph"/>
      </w:pPr>
      <w:r w:rsidRPr="00D96636">
        <w:t>Then,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you're</w:t>
      </w:r>
      <w:r w:rsidR="001D27A3">
        <w:t xml:space="preserve"> </w:t>
      </w:r>
      <w:r w:rsidRPr="00D96636">
        <w:t>testing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customer</w:t>
      </w:r>
      <w:r w:rsidR="001D27A3">
        <w:t xml:space="preserve"> </w:t>
      </w:r>
      <w:r w:rsidRPr="00D96636">
        <w:t>reveals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defect</w:t>
      </w:r>
      <w:r w:rsidR="001D27A3">
        <w:t xml:space="preserve"> </w:t>
      </w:r>
      <w:r w:rsidRPr="00D96636">
        <w:t>simply</w:t>
      </w:r>
      <w:r w:rsidR="001D27A3">
        <w:t xml:space="preserve"> </w:t>
      </w:r>
      <w:r w:rsidRPr="00D96636">
        <w:t>tying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defect</w:t>
      </w:r>
      <w:r w:rsidR="001D27A3">
        <w:t xml:space="preserve"> </w:t>
      </w:r>
      <w:r w:rsidR="00BF5A20">
        <w:t>to</w:t>
      </w:r>
      <w:r w:rsidRPr="00D96636">
        <w:t>,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build</w:t>
      </w:r>
      <w:r w:rsidR="001D27A3">
        <w:t xml:space="preserve"> </w:t>
      </w:r>
      <w:r w:rsidRPr="00D96636">
        <w:t>attach</w:t>
      </w:r>
      <w:r w:rsidR="00BF5A20">
        <w:t>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story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stories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drove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process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created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defect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first</w:t>
      </w:r>
      <w:r w:rsidR="001D27A3">
        <w:t xml:space="preserve"> </w:t>
      </w:r>
      <w:r w:rsidRPr="00D96636">
        <w:t>place</w:t>
      </w:r>
      <w:r w:rsidR="00BF5A20">
        <w:t>.</w:t>
      </w:r>
    </w:p>
    <w:p w14:paraId="561A22E7" w14:textId="77777777" w:rsidR="00BF5A20" w:rsidRDefault="00BF5A20" w:rsidP="00BF5A20">
      <w:pPr>
        <w:pStyle w:val="cpParagraph"/>
      </w:pPr>
      <w:r>
        <w:t>T</w:t>
      </w:r>
      <w:r w:rsidR="00D96636" w:rsidRPr="00D96636">
        <w:t>his</w:t>
      </w:r>
      <w:r w:rsidR="001D27A3">
        <w:t xml:space="preserve"> </w:t>
      </w:r>
      <w:r w:rsidR="00D96636" w:rsidRPr="00D96636">
        <w:t>ties</w:t>
      </w:r>
      <w:r w:rsidR="001D27A3">
        <w:t xml:space="preserve"> </w:t>
      </w:r>
      <w:r w:rsidR="00D96636" w:rsidRPr="00D96636">
        <w:t>it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Commit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developer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everything.</w:t>
      </w:r>
    </w:p>
    <w:p w14:paraId="1D2611B6" w14:textId="77777777" w:rsidR="00BF5A20" w:rsidRDefault="00D96636" w:rsidP="00BF5A20">
      <w:pPr>
        <w:pStyle w:val="cpParagraph"/>
      </w:pPr>
      <w:r w:rsidRPr="00D96636">
        <w:t>If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story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right</w:t>
      </w:r>
      <w:r w:rsidR="001D27A3">
        <w:t xml:space="preserve"> </w:t>
      </w:r>
      <w:r w:rsidRPr="00D96636">
        <w:t>epics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tags,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compose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information</w:t>
      </w:r>
      <w:r w:rsidR="001D27A3">
        <w:t xml:space="preserve"> </w:t>
      </w:r>
      <w:r w:rsidRPr="00D96636">
        <w:t>altogether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find</w:t>
      </w:r>
      <w:r w:rsidR="001D27A3">
        <w:t xml:space="preserve"> </w:t>
      </w:r>
      <w:r w:rsidRPr="00D96636">
        <w:t>out</w:t>
      </w:r>
      <w:r w:rsidR="001D27A3">
        <w:t xml:space="preserve"> </w:t>
      </w:r>
      <w:r w:rsidRPr="00D96636">
        <w:t>why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process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failing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do</w:t>
      </w:r>
      <w:r w:rsidR="001D27A3">
        <w:t xml:space="preserve"> </w:t>
      </w:r>
      <w:r w:rsidRPr="00D96636">
        <w:t>about</w:t>
      </w:r>
      <w:r w:rsidR="001D27A3">
        <w:t xml:space="preserve"> </w:t>
      </w:r>
      <w:r w:rsidRPr="00D96636">
        <w:t>it.</w:t>
      </w:r>
    </w:p>
    <w:p w14:paraId="57D37939" w14:textId="77777777" w:rsidR="00BF5A20" w:rsidRDefault="00D96636" w:rsidP="00BF5A20">
      <w:pPr>
        <w:pStyle w:val="cpParagraph"/>
      </w:pPr>
      <w:r w:rsidRPr="00D96636">
        <w:t>If</w:t>
      </w:r>
      <w:r w:rsidR="001D27A3">
        <w:t xml:space="preserve"> </w:t>
      </w:r>
      <w:r w:rsidRPr="00D96636">
        <w:t>you're</w:t>
      </w:r>
      <w:r w:rsidR="001D27A3">
        <w:t xml:space="preserve"> </w:t>
      </w:r>
      <w:r w:rsidRPr="00D96636">
        <w:t>defects,</w:t>
      </w:r>
      <w:r w:rsidR="001D27A3">
        <w:t xml:space="preserve"> </w:t>
      </w:r>
      <w:r w:rsidRPr="00D96636">
        <w:t>accrue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security</w:t>
      </w:r>
      <w:r w:rsidR="001D27A3">
        <w:t xml:space="preserve"> </w:t>
      </w:r>
      <w:r w:rsidRPr="00D96636">
        <w:t>problems.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implement</w:t>
      </w:r>
      <w:r w:rsidR="001D27A3">
        <w:t xml:space="preserve"> </w:t>
      </w:r>
      <w:r w:rsidRPr="00D96636">
        <w:t>security</w:t>
      </w:r>
      <w:r w:rsidR="001D27A3">
        <w:t xml:space="preserve"> </w:t>
      </w:r>
      <w:r w:rsidRPr="00D96636">
        <w:t>analysis</w:t>
      </w:r>
      <w:r w:rsidR="001D27A3">
        <w:t xml:space="preserve"> </w:t>
      </w:r>
      <w:r w:rsidRPr="00D96636">
        <w:t>tools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build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will</w:t>
      </w:r>
      <w:r w:rsidR="001D27A3">
        <w:t xml:space="preserve"> </w:t>
      </w:r>
      <w:r w:rsidRPr="00D96636">
        <w:t>break</w:t>
      </w:r>
      <w:r w:rsidR="001D27A3">
        <w:t xml:space="preserve"> </w:t>
      </w:r>
      <w:r w:rsidRPr="00D96636">
        <w:t>it</w:t>
      </w:r>
      <w:r w:rsidR="001D27A3">
        <w:t xml:space="preserve"> </w:t>
      </w:r>
      <w:r w:rsidR="00BF5A20">
        <w:t>i</w:t>
      </w:r>
      <w:r w:rsidRPr="00D96636">
        <w:t>f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find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problem.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will</w:t>
      </w:r>
      <w:r w:rsidR="001D27A3">
        <w:t xml:space="preserve"> </w:t>
      </w:r>
      <w:r w:rsidRPr="00D96636">
        <w:t>feed</w:t>
      </w:r>
      <w:r w:rsidR="001D27A3">
        <w:t xml:space="preserve"> </w:t>
      </w:r>
      <w:r w:rsidRPr="00D96636">
        <w:t>back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developers</w:t>
      </w:r>
      <w:r w:rsidR="001D27A3">
        <w:t xml:space="preserve"> </w:t>
      </w:r>
      <w:r w:rsidRPr="00D96636">
        <w:t>who</w:t>
      </w:r>
      <w:r w:rsidR="001D27A3">
        <w:t xml:space="preserve"> </w:t>
      </w:r>
      <w:r w:rsidRPr="00D96636">
        <w:t>will</w:t>
      </w:r>
      <w:r w:rsidR="001D27A3">
        <w:t xml:space="preserve"> </w:t>
      </w:r>
      <w:r w:rsidRPr="00D96636">
        <w:t>learn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problems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not</w:t>
      </w:r>
      <w:r w:rsidR="001D27A3">
        <w:t xml:space="preserve"> </w:t>
      </w:r>
      <w:r w:rsidR="00BF5A20">
        <w:t>write t</w:t>
      </w:r>
      <w:r w:rsidRPr="00D96636">
        <w:t>he</w:t>
      </w:r>
      <w:r w:rsidR="001D27A3">
        <w:t xml:space="preserve"> </w:t>
      </w:r>
      <w:r w:rsidRPr="00D96636">
        <w:t>problems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first</w:t>
      </w:r>
      <w:r w:rsidR="001D27A3">
        <w:t xml:space="preserve"> </w:t>
      </w:r>
      <w:r w:rsidRPr="00D96636">
        <w:t>place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virtuous</w:t>
      </w:r>
      <w:r w:rsidR="001D27A3">
        <w:t xml:space="preserve"> </w:t>
      </w:r>
      <w:r w:rsidRPr="00D96636">
        <w:t>cycle.</w:t>
      </w:r>
    </w:p>
    <w:p w14:paraId="6EA3D1FB" w14:textId="707154E6" w:rsidR="00D96636" w:rsidRPr="00D96636" w:rsidRDefault="00D96636" w:rsidP="00BF5A20">
      <w:pPr>
        <w:pStyle w:val="cpParagraph"/>
      </w:pPr>
      <w:r w:rsidRPr="00D96636">
        <w:t>Or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might</w:t>
      </w:r>
      <w:r w:rsidR="001D27A3">
        <w:t xml:space="preserve"> </w:t>
      </w:r>
      <w:r w:rsidRPr="00D96636">
        <w:t>see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most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defects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associated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particular</w:t>
      </w:r>
      <w:r w:rsidR="001D27A3">
        <w:t xml:space="preserve"> </w:t>
      </w:r>
      <w:r w:rsidRPr="00D96636">
        <w:t>part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code,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signal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code</w:t>
      </w:r>
      <w:r w:rsidR="001D27A3">
        <w:t xml:space="preserve"> </w:t>
      </w:r>
      <w:r w:rsidRPr="00D96636">
        <w:t>should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more</w:t>
      </w:r>
      <w:r w:rsidR="001D27A3">
        <w:t xml:space="preserve"> </w:t>
      </w:r>
      <w:r w:rsidRPr="00D96636">
        <w:t>heavily</w:t>
      </w:r>
      <w:r w:rsidR="001D27A3">
        <w:t xml:space="preserve"> </w:t>
      </w:r>
      <w:r w:rsidRPr="00D96636">
        <w:t>tested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rewritten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may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replaced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="00BF5A20">
        <w:t xml:space="preserve">a </w:t>
      </w:r>
      <w:r w:rsidR="00B11F8A">
        <w:t>third-party</w:t>
      </w:r>
      <w:r w:rsidR="001D27A3">
        <w:t xml:space="preserve"> </w:t>
      </w:r>
      <w:r w:rsidRPr="00D96636">
        <w:t>library</w:t>
      </w:r>
      <w:r w:rsidR="001D27A3">
        <w:t xml:space="preserve"> </w:t>
      </w:r>
      <w:r w:rsidRPr="00D96636">
        <w:t>from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company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quality</w:t>
      </w:r>
      <w:r w:rsidR="001D27A3">
        <w:t xml:space="preserve"> </w:t>
      </w:r>
      <w:r w:rsidRPr="00D96636">
        <w:t>process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leverage</w:t>
      </w:r>
      <w:r w:rsidR="00BF5A20">
        <w:t>.</w:t>
      </w:r>
    </w:p>
    <w:p w14:paraId="1DBB6B38" w14:textId="4D852DE1" w:rsidR="00D96636" w:rsidRPr="00D96636" w:rsidRDefault="00D96636" w:rsidP="00661CA1">
      <w:pPr>
        <w:pStyle w:val="Heading2"/>
      </w:pPr>
      <w:r w:rsidRPr="00D96636">
        <w:t>The</w:t>
      </w:r>
      <w:r w:rsidR="001D27A3">
        <w:t xml:space="preserve"> </w:t>
      </w:r>
      <w:r w:rsidRPr="00D96636">
        <w:t>Five</w:t>
      </w:r>
      <w:r w:rsidR="001D27A3">
        <w:t xml:space="preserve"> </w:t>
      </w:r>
      <w:r w:rsidRPr="00D96636">
        <w:t>Whys</w:t>
      </w:r>
    </w:p>
    <w:p w14:paraId="44E1A76F" w14:textId="66E731C3" w:rsidR="00FC6791" w:rsidRDefault="00B11F8A" w:rsidP="00FC6791">
      <w:pPr>
        <w:pStyle w:val="cpParagraph"/>
      </w:pPr>
      <w:r>
        <w:t>W</w:t>
      </w:r>
      <w:r w:rsidR="00D96636" w:rsidRPr="00D96636">
        <w:t>e've</w:t>
      </w:r>
      <w:r w:rsidR="001D27A3">
        <w:t xml:space="preserve"> </w:t>
      </w:r>
      <w:r w:rsidR="00D96636" w:rsidRPr="00D96636">
        <w:t>moved</w:t>
      </w:r>
      <w:r w:rsidR="001D27A3">
        <w:t xml:space="preserve"> </w:t>
      </w:r>
      <w:r w:rsidR="00D96636" w:rsidRPr="00D96636">
        <w:t>into</w:t>
      </w:r>
      <w:r w:rsidR="001D27A3">
        <w:t xml:space="preserve"> </w:t>
      </w:r>
      <w:r w:rsidR="00D96636" w:rsidRPr="00D96636">
        <w:t>an</w:t>
      </w:r>
      <w:r w:rsidR="001D27A3">
        <w:t xml:space="preserve"> </w:t>
      </w:r>
      <w:r w:rsidR="00D96636" w:rsidRPr="00D96636">
        <w:t>area</w:t>
      </w:r>
      <w:r w:rsidR="001D27A3">
        <w:t xml:space="preserve"> </w:t>
      </w:r>
      <w:r w:rsidR="00D96636" w:rsidRPr="00D96636">
        <w:t>that</w:t>
      </w:r>
      <w:r w:rsidR="001D27A3">
        <w:t xml:space="preserve"> </w:t>
      </w:r>
      <w:r w:rsidR="00D96636" w:rsidRPr="00D96636">
        <w:t>ties</w:t>
      </w:r>
      <w:r w:rsidR="001D27A3">
        <w:t xml:space="preserve"> </w:t>
      </w:r>
      <w:r w:rsidR="00D96636" w:rsidRPr="00D96636">
        <w:t>directly</w:t>
      </w:r>
      <w:r w:rsidR="001D27A3">
        <w:t xml:space="preserve"> </w:t>
      </w:r>
      <w:r w:rsidR="00D96636" w:rsidRPr="00D96636">
        <w:t>back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manufacturing</w:t>
      </w:r>
      <w:r w:rsidR="001D27A3">
        <w:t xml:space="preserve"> </w:t>
      </w:r>
      <w:r w:rsidR="00D96636" w:rsidRPr="00D96636">
        <w:t>roots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8F1277">
        <w:t>Lean</w:t>
      </w:r>
      <w:r w:rsidR="00FC6791">
        <w:t>. R</w:t>
      </w:r>
      <w:r w:rsidR="00D96636" w:rsidRPr="00D96636">
        <w:t>oot</w:t>
      </w:r>
      <w:r w:rsidR="001D27A3">
        <w:t xml:space="preserve"> </w:t>
      </w:r>
      <w:r w:rsidR="00D96636" w:rsidRPr="00D96636">
        <w:t>cause</w:t>
      </w:r>
      <w:r w:rsidR="001D27A3">
        <w:t xml:space="preserve"> </w:t>
      </w:r>
      <w:r w:rsidR="00D96636" w:rsidRPr="00D96636">
        <w:t>analysis</w:t>
      </w:r>
      <w:r w:rsidR="00FC6791">
        <w:t xml:space="preserve"> (RCA)</w:t>
      </w:r>
      <w:r w:rsidR="00D96636" w:rsidRPr="00D96636">
        <w:t>.</w:t>
      </w:r>
    </w:p>
    <w:p w14:paraId="331128E7" w14:textId="7AA09DC1" w:rsidR="00FC6791" w:rsidRDefault="00D96636" w:rsidP="00FC6791">
      <w:pPr>
        <w:pStyle w:val="cpParagraph"/>
      </w:pPr>
      <w:r w:rsidRPr="00D96636">
        <w:t>One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most</w:t>
      </w:r>
      <w:r w:rsidR="001D27A3">
        <w:t xml:space="preserve"> </w:t>
      </w:r>
      <w:r w:rsidRPr="00D96636">
        <w:t>powerful</w:t>
      </w:r>
      <w:r w:rsidR="001D27A3">
        <w:t xml:space="preserve"> </w:t>
      </w:r>
      <w:r w:rsidRPr="00D96636">
        <w:t>tools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RCA</w:t>
      </w:r>
      <w:r w:rsidR="001D27A3">
        <w:t xml:space="preserve"> </w:t>
      </w:r>
      <w:r w:rsidRPr="00D96636">
        <w:t>is</w:t>
      </w:r>
      <w:r w:rsidR="001D27A3">
        <w:t xml:space="preserve"> </w:t>
      </w:r>
      <w:r w:rsidR="00432453">
        <w:t>‘T</w:t>
      </w:r>
      <w:r w:rsidRPr="00D96636">
        <w:t>he</w:t>
      </w:r>
      <w:r w:rsidR="001D27A3">
        <w:t xml:space="preserve"> </w:t>
      </w:r>
      <w:r w:rsidRPr="00D96636">
        <w:t>five</w:t>
      </w:r>
      <w:r w:rsidR="001D27A3">
        <w:t xml:space="preserve"> </w:t>
      </w:r>
      <w:r w:rsidRPr="00D96636">
        <w:t>W</w:t>
      </w:r>
      <w:r w:rsidR="00FC6791">
        <w:t>hys</w:t>
      </w:r>
      <w:r w:rsidR="00432453">
        <w:t>’</w:t>
      </w:r>
      <w:r w:rsidRPr="00D96636">
        <w:t>.</w:t>
      </w:r>
    </w:p>
    <w:p w14:paraId="6903D5C4" w14:textId="3871485D" w:rsidR="00FC6791" w:rsidRDefault="00D96636" w:rsidP="00FC6791">
      <w:pPr>
        <w:pStyle w:val="cpParagraph"/>
      </w:pPr>
      <w:r w:rsidRPr="00D96636">
        <w:t>The</w:t>
      </w:r>
      <w:r w:rsidR="001D27A3">
        <w:t xml:space="preserve"> </w:t>
      </w:r>
      <w:r w:rsidRPr="00D96636">
        <w:t>five</w:t>
      </w:r>
      <w:r w:rsidR="001D27A3">
        <w:t xml:space="preserve"> </w:t>
      </w:r>
      <w:r w:rsidRPr="00D96636">
        <w:t>w</w:t>
      </w:r>
      <w:r w:rsidR="00FC6791">
        <w:t>hys</w:t>
      </w:r>
      <w:r w:rsidR="001D27A3">
        <w:t xml:space="preserve"> </w:t>
      </w:r>
      <w:r w:rsidR="00FC6791" w:rsidRPr="00D96636">
        <w:t>are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technique</w:t>
      </w:r>
      <w:r w:rsidR="001D27A3">
        <w:t xml:space="preserve"> </w:t>
      </w:r>
      <w:r w:rsidRPr="00D96636">
        <w:t>developed</w:t>
      </w:r>
      <w:r w:rsidR="001D27A3">
        <w:t xml:space="preserve"> </w:t>
      </w:r>
      <w:r w:rsidRPr="00D96636">
        <w:t>by</w:t>
      </w:r>
      <w:r w:rsidR="001D27A3">
        <w:t xml:space="preserve"> </w:t>
      </w:r>
      <w:r w:rsidR="00FC6791">
        <w:t xml:space="preserve">Sakichi </w:t>
      </w:r>
      <w:r w:rsidR="00FC6791" w:rsidRPr="00D96636">
        <w:t>Toyo</w:t>
      </w:r>
      <w:r w:rsidR="00FC6791">
        <w:t>d</w:t>
      </w:r>
      <w:r w:rsidR="00FC6791" w:rsidRPr="00D96636">
        <w:t>a</w:t>
      </w:r>
      <w:r w:rsidR="00FC6791">
        <w:t xml:space="preserve"> </w:t>
      </w:r>
      <w:r w:rsidR="00FC6791" w:rsidRPr="00D96636">
        <w:t>and</w:t>
      </w:r>
      <w:r w:rsidR="00FC6791">
        <w:t xml:space="preserve"> </w:t>
      </w:r>
      <w:r w:rsidR="00FC6791" w:rsidRPr="00D96636">
        <w:t>Taichi</w:t>
      </w:r>
      <w:r w:rsidR="00FC6791">
        <w:t xml:space="preserve"> </w:t>
      </w:r>
      <w:r w:rsidR="00FC6791" w:rsidRPr="00D96636">
        <w:t>O</w:t>
      </w:r>
      <w:r w:rsidR="00FC6791">
        <w:t>h</w:t>
      </w:r>
      <w:r w:rsidR="00FC6791" w:rsidRPr="00D96636">
        <w:t>no</w:t>
      </w:r>
      <w:r w:rsidR="00FC6791">
        <w:t>.</w:t>
      </w:r>
    </w:p>
    <w:p w14:paraId="4B25CC31" w14:textId="77777777" w:rsidR="00FC6791" w:rsidRDefault="00FC6791" w:rsidP="00FC6791">
      <w:pPr>
        <w:pStyle w:val="cpParagraph"/>
      </w:pPr>
      <w:r>
        <w:lastRenderedPageBreak/>
        <w:t>W</w:t>
      </w:r>
      <w:r w:rsidR="00D96636" w:rsidRPr="00D96636">
        <w:t>he</w:t>
      </w:r>
      <w:r>
        <w:t>n</w:t>
      </w:r>
      <w:r w:rsidR="001D27A3">
        <w:t xml:space="preserve"> </w:t>
      </w:r>
      <w:r w:rsidR="00D96636" w:rsidRPr="00D96636">
        <w:t>you</w:t>
      </w:r>
      <w:r w:rsidR="001D27A3">
        <w:t xml:space="preserve"> </w:t>
      </w:r>
      <w:r w:rsidR="00D96636" w:rsidRPr="00D96636">
        <w:t>ask</w:t>
      </w:r>
      <w:r w:rsidR="001D27A3">
        <w:t xml:space="preserve"> </w:t>
      </w:r>
      <w:r w:rsidR="00D96636" w:rsidRPr="00D96636">
        <w:t>why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defect</w:t>
      </w:r>
      <w:r w:rsidR="001D27A3">
        <w:t xml:space="preserve"> </w:t>
      </w:r>
      <w:r w:rsidR="00D96636" w:rsidRPr="00D96636">
        <w:t>occurred</w:t>
      </w:r>
      <w:r w:rsidR="001D27A3">
        <w:t xml:space="preserve"> </w:t>
      </w:r>
      <w:r w:rsidR="00D96636" w:rsidRPr="00D96636">
        <w:t>five</w:t>
      </w:r>
      <w:r w:rsidR="001D27A3">
        <w:t xml:space="preserve"> </w:t>
      </w:r>
      <w:r w:rsidR="00D96636" w:rsidRPr="00D96636">
        <w:t>times.</w:t>
      </w:r>
      <w:r w:rsidR="001D27A3">
        <w:t xml:space="preserve"> </w:t>
      </w:r>
      <w:r w:rsidR="00D96636" w:rsidRPr="00D96636">
        <w:t>Driving</w:t>
      </w:r>
      <w:r w:rsidR="001D27A3">
        <w:t xml:space="preserve"> </w:t>
      </w:r>
      <w:r>
        <w:t>more</w:t>
      </w:r>
      <w:r w:rsidR="001D27A3">
        <w:t xml:space="preserve"> </w:t>
      </w:r>
      <w:r w:rsidR="00D96636" w:rsidRPr="00D96636">
        <w:t>deeply</w:t>
      </w:r>
      <w:r w:rsidR="001D27A3">
        <w:t xml:space="preserve"> </w:t>
      </w:r>
      <w:r w:rsidR="00D96636" w:rsidRPr="00D96636">
        <w:t>with</w:t>
      </w:r>
      <w:r w:rsidR="001D27A3">
        <w:t xml:space="preserve"> </w:t>
      </w:r>
      <w:r w:rsidR="00D96636" w:rsidRPr="00D96636">
        <w:t>each</w:t>
      </w:r>
      <w:r w:rsidR="001D27A3">
        <w:t xml:space="preserve"> </w:t>
      </w:r>
      <w:r w:rsidR="00D96636" w:rsidRPr="00D96636">
        <w:t>question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seeking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root</w:t>
      </w:r>
      <w:r w:rsidR="001D27A3">
        <w:t xml:space="preserve"> </w:t>
      </w:r>
      <w:r w:rsidR="00D96636" w:rsidRPr="00D96636">
        <w:t>cause</w:t>
      </w:r>
      <w:r w:rsidR="001D27A3">
        <w:t xml:space="preserve"> </w:t>
      </w:r>
      <w:r w:rsidR="00D96636" w:rsidRPr="00D96636">
        <w:t>for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problem.</w:t>
      </w:r>
    </w:p>
    <w:p w14:paraId="3C93A377" w14:textId="77777777" w:rsidR="00FC6791" w:rsidRDefault="00D96636" w:rsidP="00FC6791">
      <w:pPr>
        <w:pStyle w:val="cpParagraph"/>
      </w:pPr>
      <w:r w:rsidRPr="00D96636">
        <w:t>Here's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example.</w:t>
      </w:r>
      <w:r w:rsidR="001D27A3">
        <w:t xml:space="preserve"> </w:t>
      </w:r>
      <w:r w:rsidRPr="00D96636">
        <w:t>Chernobyl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worst</w:t>
      </w:r>
      <w:r w:rsidR="001D27A3">
        <w:t xml:space="preserve"> </w:t>
      </w:r>
      <w:r w:rsidRPr="00D96636">
        <w:t>nuclear</w:t>
      </w:r>
      <w:r w:rsidR="001D27A3">
        <w:t xml:space="preserve"> </w:t>
      </w:r>
      <w:r w:rsidRPr="00D96636">
        <w:t>reactor</w:t>
      </w:r>
      <w:r w:rsidR="001D27A3">
        <w:t xml:space="preserve"> </w:t>
      </w:r>
      <w:r w:rsidRPr="00D96636">
        <w:t>disaster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history.</w:t>
      </w:r>
    </w:p>
    <w:p w14:paraId="2DDF6619" w14:textId="77777777" w:rsidR="00FC6791" w:rsidRDefault="00D96636" w:rsidP="00FC6791">
      <w:pPr>
        <w:pStyle w:val="cpPoint"/>
      </w:pPr>
      <w:r w:rsidRPr="00D96636">
        <w:t>Why?</w:t>
      </w:r>
      <w:r w:rsidR="001D27A3">
        <w:t xml:space="preserve"> </w:t>
      </w:r>
      <w:r w:rsidRPr="00D96636">
        <w:t>Because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operator</w:t>
      </w:r>
      <w:r w:rsidR="001D27A3">
        <w:t xml:space="preserve"> </w:t>
      </w:r>
      <w:r w:rsidRPr="00D96636">
        <w:t>attempted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restart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reactor</w:t>
      </w:r>
      <w:r w:rsidR="001D27A3">
        <w:t xml:space="preserve"> </w:t>
      </w:r>
      <w:r w:rsidRPr="00D96636">
        <w:t>too</w:t>
      </w:r>
      <w:r w:rsidR="001D27A3">
        <w:t xml:space="preserve"> </w:t>
      </w:r>
      <w:r w:rsidRPr="00D96636">
        <w:t>quickly</w:t>
      </w:r>
      <w:r w:rsidR="001D27A3">
        <w:t xml:space="preserve"> </w:t>
      </w:r>
      <w:r w:rsidRPr="00D96636">
        <w:t>after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fallen</w:t>
      </w:r>
      <w:r w:rsidR="001D27A3">
        <w:t xml:space="preserve"> </w:t>
      </w:r>
      <w:r w:rsidRPr="00D96636">
        <w:t>below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critical</w:t>
      </w:r>
      <w:r w:rsidR="001D27A3">
        <w:t xml:space="preserve"> </w:t>
      </w:r>
      <w:r w:rsidRPr="00D96636">
        <w:t>rate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reactivity.</w:t>
      </w:r>
    </w:p>
    <w:p w14:paraId="43B2AD41" w14:textId="77777777" w:rsidR="00FC6791" w:rsidRDefault="00D96636" w:rsidP="00FC6791">
      <w:pPr>
        <w:pStyle w:val="cpPoint"/>
      </w:pPr>
      <w:r w:rsidRPr="00D96636">
        <w:t>Why?</w:t>
      </w:r>
      <w:r w:rsidR="001D27A3">
        <w:t xml:space="preserve"> </w:t>
      </w:r>
      <w:r w:rsidRPr="00D96636">
        <w:t>Because</w:t>
      </w:r>
      <w:r w:rsidR="001D27A3">
        <w:t xml:space="preserve"> </w:t>
      </w:r>
      <w:r w:rsidRPr="00D96636">
        <w:t>he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ordered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by</w:t>
      </w:r>
      <w:r w:rsidR="001D27A3">
        <w:t xml:space="preserve"> </w:t>
      </w:r>
      <w:r w:rsidRPr="00D96636">
        <w:t>his</w:t>
      </w:r>
      <w:r w:rsidR="001D27A3">
        <w:t xml:space="preserve"> </w:t>
      </w:r>
      <w:r w:rsidRPr="00D96636">
        <w:t>superior.</w:t>
      </w:r>
    </w:p>
    <w:p w14:paraId="6CAFDDA5" w14:textId="77777777" w:rsidR="00FC6791" w:rsidRDefault="00D96636" w:rsidP="00FC6791">
      <w:pPr>
        <w:pStyle w:val="cpPoint"/>
      </w:pPr>
      <w:r w:rsidRPr="00D96636">
        <w:t>Why?</w:t>
      </w:r>
      <w:r w:rsidR="001D27A3">
        <w:t xml:space="preserve"> </w:t>
      </w:r>
      <w:r w:rsidRPr="00D96636">
        <w:t>Because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desperate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complete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test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months</w:t>
      </w:r>
      <w:r w:rsidR="001D27A3">
        <w:t xml:space="preserve"> </w:t>
      </w:r>
      <w:r w:rsidRPr="00D96636">
        <w:t>behind</w:t>
      </w:r>
      <w:r w:rsidR="001D27A3">
        <w:t xml:space="preserve"> </w:t>
      </w:r>
      <w:r w:rsidRPr="00D96636">
        <w:t>schedule.</w:t>
      </w:r>
    </w:p>
    <w:p w14:paraId="3720DB12" w14:textId="77777777" w:rsidR="00FC6791" w:rsidRDefault="00D96636" w:rsidP="00FC6791">
      <w:pPr>
        <w:pStyle w:val="cpPoint"/>
      </w:pPr>
      <w:r w:rsidRPr="00D96636">
        <w:t>Why?</w:t>
      </w:r>
      <w:r w:rsidR="001D27A3">
        <w:t xml:space="preserve"> </w:t>
      </w:r>
      <w:r w:rsidRPr="00D96636">
        <w:t>Because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reactor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been</w:t>
      </w:r>
      <w:r w:rsidR="001D27A3">
        <w:t xml:space="preserve"> </w:t>
      </w:r>
      <w:r w:rsidRPr="00D96636">
        <w:t>built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quickly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order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meet</w:t>
      </w:r>
      <w:r w:rsidR="001D27A3">
        <w:t xml:space="preserve"> </w:t>
      </w:r>
      <w:r w:rsidRPr="00D96636">
        <w:t>arbitrary</w:t>
      </w:r>
      <w:r w:rsidR="001D27A3">
        <w:t xml:space="preserve"> </w:t>
      </w:r>
      <w:r w:rsidRPr="00D96636">
        <w:t>deadlines.</w:t>
      </w:r>
    </w:p>
    <w:p w14:paraId="4762966A" w14:textId="77777777" w:rsidR="00FC6791" w:rsidRDefault="00D96636" w:rsidP="00FC6791">
      <w:pPr>
        <w:pStyle w:val="cpPoint"/>
      </w:pPr>
      <w:r w:rsidRPr="00D96636">
        <w:t>Why?</w:t>
      </w:r>
      <w:r w:rsidR="001D27A3">
        <w:t xml:space="preserve"> </w:t>
      </w:r>
      <w:r w:rsidRPr="00D96636">
        <w:t>Because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organization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culture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placed</w:t>
      </w:r>
      <w:r w:rsidR="001D27A3">
        <w:t xml:space="preserve"> </w:t>
      </w:r>
      <w:r w:rsidRPr="00D96636">
        <w:t>political</w:t>
      </w:r>
      <w:r w:rsidR="001D27A3">
        <w:t xml:space="preserve"> </w:t>
      </w:r>
      <w:r w:rsidRPr="00D96636">
        <w:t>ends</w:t>
      </w:r>
      <w:r w:rsidR="001D27A3">
        <w:t xml:space="preserve"> </w:t>
      </w:r>
      <w:r w:rsidRPr="00D96636">
        <w:t>over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concerns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engineers.</w:t>
      </w:r>
    </w:p>
    <w:p w14:paraId="5488B6C0" w14:textId="77777777" w:rsidR="00FC6791" w:rsidRDefault="00FC6791" w:rsidP="00FC6791">
      <w:pPr>
        <w:pStyle w:val="cpPoint"/>
        <w:numPr>
          <w:ilvl w:val="0"/>
          <w:numId w:val="0"/>
        </w:numPr>
        <w:ind w:left="1644" w:hanging="360"/>
      </w:pPr>
    </w:p>
    <w:p w14:paraId="581F3612" w14:textId="77777777" w:rsidR="00FC6791" w:rsidRDefault="00D96636" w:rsidP="00FC6791">
      <w:pPr>
        <w:pStyle w:val="cpParagraph"/>
      </w:pPr>
      <w:r w:rsidRPr="00D96636">
        <w:t>In</w:t>
      </w:r>
      <w:r w:rsidR="001D27A3">
        <w:t xml:space="preserve"> </w:t>
      </w:r>
      <w:r w:rsidRPr="00D96636">
        <w:t>short,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answer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final</w:t>
      </w:r>
      <w:r w:rsidR="001D27A3">
        <w:t xml:space="preserve"> </w:t>
      </w:r>
      <w:r w:rsidRPr="00D96636">
        <w:t>why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people</w:t>
      </w:r>
      <w:r w:rsidR="001D27A3">
        <w:t xml:space="preserve"> </w:t>
      </w:r>
      <w:r w:rsidRPr="00D96636">
        <w:t>didn't</w:t>
      </w:r>
      <w:r w:rsidR="001D27A3">
        <w:t xml:space="preserve"> </w:t>
      </w:r>
      <w:r w:rsidRPr="00D96636">
        <w:t>listen.</w:t>
      </w:r>
    </w:p>
    <w:p w14:paraId="34365D0A" w14:textId="77777777" w:rsidR="00FC6791" w:rsidRDefault="00D96636" w:rsidP="00FC6791">
      <w:pPr>
        <w:pStyle w:val="cpParagraph"/>
      </w:pPr>
      <w:r w:rsidRPr="00D96636">
        <w:t>The</w:t>
      </w:r>
      <w:r w:rsidR="001D27A3">
        <w:t xml:space="preserve"> </w:t>
      </w:r>
      <w:r w:rsidR="00FC6791">
        <w:t>Challenger</w:t>
      </w:r>
      <w:r w:rsidR="001D27A3">
        <w:t xml:space="preserve"> </w:t>
      </w:r>
      <w:r w:rsidRPr="00D96636">
        <w:t>Shuttle</w:t>
      </w:r>
      <w:r w:rsidR="001D27A3">
        <w:t xml:space="preserve"> </w:t>
      </w:r>
      <w:r w:rsidRPr="00D96636">
        <w:t>disaster</w:t>
      </w:r>
      <w:r w:rsidR="001D27A3">
        <w:t xml:space="preserve"> </w:t>
      </w:r>
      <w:r w:rsidRPr="00D96636">
        <w:t>killed</w:t>
      </w:r>
      <w:r w:rsidR="001D27A3">
        <w:t xml:space="preserve"> </w:t>
      </w:r>
      <w:r w:rsidRPr="00D96636">
        <w:t>seven</w:t>
      </w:r>
      <w:r w:rsidR="001D27A3">
        <w:t xml:space="preserve"> </w:t>
      </w:r>
      <w:r w:rsidRPr="00D96636">
        <w:t>astronauts.</w:t>
      </w:r>
    </w:p>
    <w:p w14:paraId="7EC24DDC" w14:textId="5C3A42A4" w:rsidR="00FC6791" w:rsidRDefault="00D96636" w:rsidP="00FC6791">
      <w:pPr>
        <w:pStyle w:val="cpPoint"/>
      </w:pPr>
      <w:r w:rsidRPr="00D96636">
        <w:t>Why?</w:t>
      </w:r>
      <w:r w:rsidR="001D27A3">
        <w:t xml:space="preserve"> </w:t>
      </w:r>
      <w:r w:rsidRPr="00D96636">
        <w:t>Because</w:t>
      </w:r>
      <w:r w:rsidR="001D27A3">
        <w:t xml:space="preserve"> </w:t>
      </w:r>
      <w:r w:rsidRPr="00D96636">
        <w:t>a</w:t>
      </w:r>
      <w:r w:rsidR="00432453">
        <w:t>n O-</w:t>
      </w:r>
      <w:r w:rsidRPr="00D96636">
        <w:t>ring</w:t>
      </w:r>
      <w:r w:rsidR="001D27A3">
        <w:t xml:space="preserve"> </w:t>
      </w:r>
      <w:r w:rsidRPr="00D96636">
        <w:t>didn't</w:t>
      </w:r>
      <w:r w:rsidR="001D27A3">
        <w:t xml:space="preserve"> </w:t>
      </w:r>
      <w:r w:rsidR="00FC6791" w:rsidRPr="00D96636">
        <w:t>deform</w:t>
      </w:r>
      <w:r w:rsidR="001D27A3">
        <w:t xml:space="preserve"> </w:t>
      </w:r>
      <w:r w:rsidRPr="00D96636">
        <w:t>properly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maintain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seal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solid</w:t>
      </w:r>
      <w:r w:rsidR="001D27A3">
        <w:t xml:space="preserve"> </w:t>
      </w:r>
      <w:r w:rsidRPr="00D96636">
        <w:t>rocket</w:t>
      </w:r>
      <w:r w:rsidR="001D27A3">
        <w:t xml:space="preserve"> </w:t>
      </w:r>
      <w:r w:rsidRPr="00D96636">
        <w:t>booster.</w:t>
      </w:r>
    </w:p>
    <w:p w14:paraId="17648F53" w14:textId="23EC6FD1" w:rsidR="00FC6791" w:rsidRDefault="00D96636" w:rsidP="00FC6791">
      <w:pPr>
        <w:pStyle w:val="cpPoint"/>
      </w:pPr>
      <w:r w:rsidRPr="00D96636">
        <w:t>Why?</w:t>
      </w:r>
      <w:r w:rsidR="001D27A3">
        <w:t xml:space="preserve"> </w:t>
      </w:r>
      <w:r w:rsidRPr="00D96636">
        <w:t>Because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shuttle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launched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outside</w:t>
      </w:r>
      <w:r w:rsidR="001D27A3">
        <w:t xml:space="preserve"> </w:t>
      </w:r>
      <w:r w:rsidRPr="00D96636">
        <w:t>temperature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below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range</w:t>
      </w:r>
      <w:r w:rsidR="001D27A3">
        <w:t xml:space="preserve"> </w:t>
      </w:r>
      <w:r w:rsidRPr="00D96636">
        <w:t>within</w:t>
      </w:r>
      <w:r w:rsidR="001D27A3">
        <w:t xml:space="preserve"> </w:t>
      </w:r>
      <w:r w:rsidRPr="00D96636">
        <w:t>which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material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="00432453">
        <w:t>O-</w:t>
      </w:r>
      <w:r w:rsidRPr="00D96636">
        <w:t>ring</w:t>
      </w:r>
      <w:r w:rsidR="001D27A3">
        <w:t xml:space="preserve"> </w:t>
      </w:r>
      <w:r w:rsidRPr="00D96636">
        <w:t>reacted</w:t>
      </w:r>
      <w:r w:rsidR="001D27A3">
        <w:t xml:space="preserve"> </w:t>
      </w:r>
      <w:r w:rsidRPr="00D96636">
        <w:t>properly.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too</w:t>
      </w:r>
      <w:r w:rsidR="001D27A3">
        <w:t xml:space="preserve"> </w:t>
      </w:r>
      <w:r w:rsidRPr="00D96636">
        <w:t>cold.</w:t>
      </w:r>
    </w:p>
    <w:p w14:paraId="4549D5CB" w14:textId="77777777" w:rsidR="00FC6791" w:rsidRDefault="00D96636" w:rsidP="00FC6791">
      <w:pPr>
        <w:pStyle w:val="cpPoint"/>
      </w:pPr>
      <w:r w:rsidRPr="00D96636">
        <w:t>Why?</w:t>
      </w:r>
      <w:r w:rsidR="001D27A3">
        <w:t xml:space="preserve"> </w:t>
      </w:r>
      <w:r w:rsidRPr="00D96636">
        <w:t>Because</w:t>
      </w:r>
      <w:r w:rsidR="001D27A3">
        <w:t xml:space="preserve"> </w:t>
      </w:r>
      <w:r w:rsidRPr="00D96636">
        <w:t>NASA</w:t>
      </w:r>
      <w:r w:rsidR="001D27A3">
        <w:t xml:space="preserve"> </w:t>
      </w:r>
      <w:r w:rsidRPr="00D96636">
        <w:t>administrators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ordered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launch.</w:t>
      </w:r>
    </w:p>
    <w:p w14:paraId="11FD18FE" w14:textId="7C5580C7" w:rsidR="00FC6791" w:rsidRDefault="00D96636" w:rsidP="00FC6791">
      <w:pPr>
        <w:pStyle w:val="cpPoint"/>
      </w:pPr>
      <w:r w:rsidRPr="00D96636">
        <w:t>Why?</w:t>
      </w:r>
      <w:r w:rsidR="001D27A3">
        <w:t xml:space="preserve"> </w:t>
      </w:r>
      <w:r w:rsidRPr="00D96636">
        <w:t>Because</w:t>
      </w:r>
      <w:r w:rsidR="001D27A3">
        <w:t xml:space="preserve"> </w:t>
      </w:r>
      <w:r w:rsidRPr="00D96636">
        <w:t>NASA</w:t>
      </w:r>
      <w:r w:rsidR="001D27A3">
        <w:t xml:space="preserve"> </w:t>
      </w:r>
      <w:r w:rsidRPr="00D96636">
        <w:t>culture</w:t>
      </w:r>
      <w:r w:rsidR="001D27A3">
        <w:t xml:space="preserve"> </w:t>
      </w:r>
      <w:r w:rsidRPr="00D96636">
        <w:t>promoted</w:t>
      </w:r>
      <w:r w:rsidR="001D27A3">
        <w:t xml:space="preserve"> </w:t>
      </w:r>
      <w:r w:rsidR="00432453">
        <w:t>“</w:t>
      </w:r>
      <w:r w:rsidRPr="00D96636">
        <w:t>can</w:t>
      </w:r>
      <w:r w:rsidR="001D27A3">
        <w:t xml:space="preserve"> </w:t>
      </w:r>
      <w:r w:rsidRPr="00D96636">
        <w:t>do</w:t>
      </w:r>
      <w:r w:rsidR="00432453">
        <w:t>”-</w:t>
      </w:r>
      <w:r w:rsidRPr="00D96636">
        <w:t>attitudes</w:t>
      </w:r>
      <w:r w:rsidR="001D27A3">
        <w:t xml:space="preserve"> </w:t>
      </w:r>
      <w:r w:rsidRPr="00D96636">
        <w:t>over</w:t>
      </w:r>
      <w:r w:rsidR="001D27A3">
        <w:t xml:space="preserve"> </w:t>
      </w:r>
      <w:r w:rsidRPr="00D96636">
        <w:t>people</w:t>
      </w:r>
      <w:r w:rsidR="001D27A3">
        <w:t xml:space="preserve"> </w:t>
      </w:r>
      <w:r w:rsidRPr="00D96636">
        <w:t>who</w:t>
      </w:r>
      <w:r w:rsidR="001D27A3">
        <w:t xml:space="preserve"> </w:t>
      </w:r>
      <w:r w:rsidRPr="00D96636">
        <w:t>talked</w:t>
      </w:r>
      <w:r w:rsidR="001D27A3">
        <w:t xml:space="preserve"> </w:t>
      </w:r>
      <w:r w:rsidRPr="00D96636">
        <w:t>about</w:t>
      </w:r>
      <w:r w:rsidR="001D27A3">
        <w:t xml:space="preserve"> </w:t>
      </w:r>
      <w:r w:rsidRPr="00D96636">
        <w:t>problems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grossly</w:t>
      </w:r>
      <w:r w:rsidR="001D27A3">
        <w:t xml:space="preserve"> </w:t>
      </w:r>
      <w:r w:rsidRPr="00D96636">
        <w:t>underestimated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rate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failure</w:t>
      </w:r>
      <w:r w:rsidR="001D27A3">
        <w:t xml:space="preserve"> </w:t>
      </w:r>
      <w:r w:rsidRPr="00D96636">
        <w:t>per</w:t>
      </w:r>
      <w:r w:rsidR="001D27A3">
        <w:t xml:space="preserve"> </w:t>
      </w:r>
      <w:r w:rsidRPr="00D96636">
        <w:t>launch.</w:t>
      </w:r>
    </w:p>
    <w:p w14:paraId="3F9AA3F0" w14:textId="2A8FF42C" w:rsidR="00FC6791" w:rsidRDefault="00D96636" w:rsidP="00FC6791">
      <w:pPr>
        <w:pStyle w:val="cpPoint"/>
      </w:pPr>
      <w:r w:rsidRPr="00D96636">
        <w:t>Why?</w:t>
      </w:r>
      <w:r w:rsidR="001D27A3">
        <w:t xml:space="preserve"> </w:t>
      </w:r>
      <w:r w:rsidRPr="00D96636">
        <w:t>Because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organization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culture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placed</w:t>
      </w:r>
      <w:r w:rsidR="001D27A3">
        <w:t xml:space="preserve"> </w:t>
      </w:r>
      <w:r w:rsidRPr="00D96636">
        <w:t>political</w:t>
      </w:r>
      <w:r w:rsidR="001D27A3">
        <w:t xml:space="preserve"> </w:t>
      </w:r>
      <w:r w:rsidRPr="00D96636">
        <w:t>ends</w:t>
      </w:r>
      <w:r w:rsidR="001D27A3">
        <w:t xml:space="preserve"> </w:t>
      </w:r>
      <w:r w:rsidRPr="00D96636">
        <w:t>over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concerns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engineers</w:t>
      </w:r>
      <w:r w:rsidR="00FC6791">
        <w:t>.</w:t>
      </w:r>
    </w:p>
    <w:p w14:paraId="6F97087C" w14:textId="77777777" w:rsidR="00FC6791" w:rsidRDefault="00FC6791" w:rsidP="00FC6791">
      <w:pPr>
        <w:pStyle w:val="cpPoint"/>
        <w:numPr>
          <w:ilvl w:val="0"/>
          <w:numId w:val="0"/>
        </w:numPr>
        <w:ind w:left="1644" w:hanging="360"/>
      </w:pPr>
    </w:p>
    <w:p w14:paraId="31919800" w14:textId="77777777" w:rsidR="00FC6791" w:rsidRDefault="00FC6791" w:rsidP="00FC6791">
      <w:pPr>
        <w:pStyle w:val="cpParagraph"/>
      </w:pPr>
      <w:r>
        <w:t>A</w:t>
      </w:r>
      <w:r w:rsidR="00D96636" w:rsidRPr="00D96636">
        <w:t>gain,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final.</w:t>
      </w:r>
      <w:r w:rsidR="001D27A3">
        <w:t xml:space="preserve"> </w:t>
      </w:r>
      <w:r w:rsidR="00D96636" w:rsidRPr="00D96636">
        <w:t>Why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that?</w:t>
      </w:r>
      <w:r w:rsidR="001D27A3">
        <w:t xml:space="preserve"> </w:t>
      </w:r>
      <w:r w:rsidR="00D96636" w:rsidRPr="00D96636">
        <w:t>People</w:t>
      </w:r>
      <w:r w:rsidR="001D27A3">
        <w:t xml:space="preserve"> </w:t>
      </w:r>
      <w:r w:rsidR="00D96636" w:rsidRPr="00D96636">
        <w:t>didn't</w:t>
      </w:r>
      <w:r w:rsidR="001D27A3">
        <w:t xml:space="preserve"> </w:t>
      </w:r>
      <w:r w:rsidR="00D96636" w:rsidRPr="00D96636">
        <w:t>listen.</w:t>
      </w:r>
    </w:p>
    <w:p w14:paraId="7DFD070C" w14:textId="6BCBB981" w:rsidR="00FC6791" w:rsidRDefault="00D96636" w:rsidP="00FC6791">
      <w:pPr>
        <w:pStyle w:val="cpParagraph"/>
      </w:pPr>
      <w:r w:rsidRPr="00D96636">
        <w:t>NASA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learned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lesson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Apollo</w:t>
      </w:r>
      <w:r w:rsidR="001D27A3">
        <w:t xml:space="preserve"> </w:t>
      </w:r>
      <w:r w:rsidR="00FC6791">
        <w:t>1</w:t>
      </w:r>
      <w:r w:rsidRPr="00D96636">
        <w:t>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got</w:t>
      </w:r>
      <w:r w:rsidR="001D27A3">
        <w:t xml:space="preserve"> </w:t>
      </w:r>
      <w:r w:rsidRPr="00D96636">
        <w:t>much</w:t>
      </w:r>
      <w:r w:rsidR="001D27A3">
        <w:t xml:space="preserve"> </w:t>
      </w:r>
      <w:r w:rsidRPr="00D96636">
        <w:t>better</w:t>
      </w:r>
      <w:r w:rsidR="001D27A3">
        <w:t xml:space="preserve"> </w:t>
      </w:r>
      <w:r w:rsidRPr="00D96636">
        <w:t>at</w:t>
      </w:r>
      <w:r w:rsidR="001D27A3">
        <w:t xml:space="preserve"> </w:t>
      </w:r>
      <w:r w:rsidRPr="00D96636">
        <w:t>imagining</w:t>
      </w:r>
      <w:r w:rsidR="001D27A3">
        <w:t xml:space="preserve"> </w:t>
      </w:r>
      <w:r w:rsidRPr="00D96636">
        <w:t>failure.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once</w:t>
      </w:r>
      <w:r w:rsidR="001D27A3">
        <w:t xml:space="preserve"> </w:t>
      </w:r>
      <w:r w:rsidRPr="00D96636">
        <w:t>there,</w:t>
      </w:r>
      <w:r w:rsidR="001D27A3">
        <w:t xml:space="preserve"> </w:t>
      </w:r>
      <w:r w:rsidRPr="00D96636">
        <w:t>engineers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imagined</w:t>
      </w:r>
      <w:r w:rsidR="001D27A3">
        <w:t xml:space="preserve"> </w:t>
      </w:r>
      <w:r w:rsidRPr="00D96636">
        <w:t>failure.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duty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proofErr w:type="gramStart"/>
      <w:r w:rsidR="00FC6791" w:rsidRPr="00D96636">
        <w:t>administrator’s</w:t>
      </w:r>
      <w:proofErr w:type="gramEnd"/>
      <w:r w:rsidR="001D27A3">
        <w:t xml:space="preserve"> </w:t>
      </w:r>
      <w:r w:rsidRPr="00D96636">
        <w:t>to</w:t>
      </w:r>
      <w:r w:rsidR="00432453">
        <w:t xml:space="preserve"> l</w:t>
      </w:r>
      <w:r w:rsidRPr="00D96636">
        <w:t>isten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them.</w:t>
      </w:r>
    </w:p>
    <w:p w14:paraId="2FF29ABC" w14:textId="77777777" w:rsidR="00FC6791" w:rsidRDefault="00D96636" w:rsidP="00FC6791">
      <w:pPr>
        <w:pStyle w:val="cpParagraph"/>
      </w:pPr>
      <w:r w:rsidRPr="00D96636">
        <w:t>Chernobyl</w:t>
      </w:r>
      <w:r w:rsidR="001D27A3">
        <w:t xml:space="preserve"> </w:t>
      </w:r>
      <w:r w:rsidRPr="00D96636">
        <w:t>happened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system</w:t>
      </w:r>
      <w:r w:rsidR="001D27A3">
        <w:t xml:space="preserve"> </w:t>
      </w:r>
      <w:r w:rsidRPr="00D96636">
        <w:t>designed</w:t>
      </w:r>
      <w:r w:rsidR="001D27A3">
        <w:t xml:space="preserve"> </w:t>
      </w:r>
      <w:r w:rsidRPr="00D96636">
        <w:t>from</w:t>
      </w:r>
      <w:r w:rsidR="001D27A3">
        <w:t xml:space="preserve"> </w:t>
      </w:r>
      <w:r w:rsidRPr="00D96636">
        <w:t>top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bottom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premise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infallibility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state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central</w:t>
      </w:r>
      <w:r w:rsidR="001D27A3">
        <w:t xml:space="preserve"> </w:t>
      </w:r>
      <w:r w:rsidRPr="00D96636">
        <w:t>planning.</w:t>
      </w:r>
      <w:r w:rsidR="001D27A3">
        <w:t xml:space="preserve"> </w:t>
      </w:r>
      <w:r w:rsidRPr="00D96636">
        <w:t>There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no</w:t>
      </w:r>
      <w:r w:rsidR="001D27A3">
        <w:t xml:space="preserve"> </w:t>
      </w:r>
      <w:r w:rsidRPr="00D96636">
        <w:t>end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Chernobyl</w:t>
      </w:r>
      <w:r w:rsidR="001D27A3">
        <w:t xml:space="preserve"> </w:t>
      </w:r>
      <w:r w:rsidRPr="00D96636">
        <w:t>operators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pull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reactor</w:t>
      </w:r>
      <w:r w:rsidR="001D27A3">
        <w:t xml:space="preserve"> </w:t>
      </w:r>
      <w:r w:rsidRPr="00D96636">
        <w:t>designers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community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shattered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reactor</w:t>
      </w:r>
      <w:r w:rsidR="001D27A3">
        <w:t xml:space="preserve"> </w:t>
      </w:r>
      <w:r w:rsidRPr="00D96636">
        <w:t>exploded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April</w:t>
      </w:r>
      <w:r w:rsidR="001D27A3">
        <w:t xml:space="preserve"> </w:t>
      </w:r>
      <w:r w:rsidRPr="00D96636">
        <w:t>26th</w:t>
      </w:r>
      <w:r w:rsidR="001D27A3">
        <w:t xml:space="preserve"> </w:t>
      </w:r>
      <w:r w:rsidRPr="00D96636">
        <w:t>1986.</w:t>
      </w:r>
    </w:p>
    <w:p w14:paraId="06D06AA8" w14:textId="77777777" w:rsidR="00FC6791" w:rsidRDefault="00D96636" w:rsidP="00FC6791">
      <w:pPr>
        <w:pStyle w:val="cpParagraph"/>
      </w:pP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end,</w:t>
      </w:r>
      <w:r w:rsidR="001D27A3">
        <w:t xml:space="preserve"> </w:t>
      </w:r>
      <w:r w:rsidRPr="00D96636">
        <w:t>all</w:t>
      </w:r>
      <w:r w:rsidR="001D27A3">
        <w:t xml:space="preserve"> </w:t>
      </w:r>
      <w:r w:rsidRPr="00D96636">
        <w:t>engineering</w:t>
      </w:r>
      <w:r w:rsidR="001D27A3">
        <w:t xml:space="preserve"> </w:t>
      </w:r>
      <w:r w:rsidRPr="00D96636">
        <w:t>failures</w:t>
      </w:r>
      <w:r w:rsidR="001D27A3">
        <w:t xml:space="preserve"> </w:t>
      </w:r>
      <w:r w:rsidRPr="00D96636">
        <w:t>happen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combination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two</w:t>
      </w:r>
      <w:r w:rsidR="001D27A3">
        <w:t xml:space="preserve"> </w:t>
      </w:r>
      <w:r w:rsidRPr="00D96636">
        <w:t>reasons.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failure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imagination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failure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listen.</w:t>
      </w:r>
    </w:p>
    <w:p w14:paraId="3A0CFF83" w14:textId="526B3568" w:rsidR="00D96636" w:rsidRPr="00D96636" w:rsidRDefault="00432453" w:rsidP="00FC6791">
      <w:pPr>
        <w:pStyle w:val="cpParagraph"/>
      </w:pPr>
      <w:r>
        <w:t>Lean can</w:t>
      </w:r>
      <w:r w:rsidR="001D27A3">
        <w:t xml:space="preserve"> </w:t>
      </w:r>
      <w:r w:rsidR="00D96636" w:rsidRPr="00D96636">
        <w:t>give</w:t>
      </w:r>
      <w:r w:rsidR="001D27A3">
        <w:t xml:space="preserve"> </w:t>
      </w:r>
      <w:r w:rsidR="00D96636" w:rsidRPr="00D96636">
        <w:t>us</w:t>
      </w:r>
      <w:r w:rsidR="001D27A3">
        <w:t xml:space="preserve"> </w:t>
      </w:r>
      <w:r w:rsidR="00D96636" w:rsidRPr="00D96636">
        <w:t>good</w:t>
      </w:r>
      <w:r w:rsidR="001D27A3">
        <w:t xml:space="preserve"> </w:t>
      </w:r>
      <w:r w:rsidR="00D96636" w:rsidRPr="00D96636">
        <w:t>tools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help</w:t>
      </w:r>
      <w:r w:rsidR="001D27A3">
        <w:t xml:space="preserve"> </w:t>
      </w:r>
      <w:r w:rsidR="00D96636" w:rsidRPr="00D96636">
        <w:t>us</w:t>
      </w:r>
      <w:r w:rsidR="001D27A3">
        <w:t xml:space="preserve"> </w:t>
      </w:r>
      <w:r w:rsidR="00D96636" w:rsidRPr="00D96636">
        <w:t>imagine</w:t>
      </w:r>
      <w:r w:rsidR="001D27A3">
        <w:t xml:space="preserve"> </w:t>
      </w:r>
      <w:r w:rsidR="00D96636" w:rsidRPr="00D96636">
        <w:t>failure</w:t>
      </w:r>
      <w:r w:rsidR="001D27A3">
        <w:t xml:space="preserve"> </w:t>
      </w:r>
      <w:r w:rsidR="00D96636" w:rsidRPr="00D96636">
        <w:t>but</w:t>
      </w:r>
      <w:r w:rsidR="001D27A3">
        <w:t xml:space="preserve"> </w:t>
      </w:r>
      <w:r w:rsidR="00D96636" w:rsidRPr="00D96636">
        <w:t>it's</w:t>
      </w:r>
      <w:r w:rsidR="001D27A3">
        <w:t xml:space="preserve"> </w:t>
      </w:r>
      <w:r w:rsidR="00D96636" w:rsidRPr="00D96636">
        <w:t>our</w:t>
      </w:r>
      <w:r w:rsidR="001D27A3">
        <w:t xml:space="preserve"> </w:t>
      </w:r>
      <w:r w:rsidR="00D96636" w:rsidRPr="00D96636">
        <w:t>duty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listen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what</w:t>
      </w:r>
      <w:r w:rsidR="001D27A3">
        <w:t xml:space="preserve"> </w:t>
      </w:r>
      <w:r w:rsidR="00D96636" w:rsidRPr="00D96636">
        <w:t>we're</w:t>
      </w:r>
      <w:r w:rsidR="001D27A3">
        <w:t xml:space="preserve"> </w:t>
      </w:r>
      <w:r w:rsidR="00D96636" w:rsidRPr="00D96636">
        <w:t>told,</w:t>
      </w:r>
      <w:r w:rsidR="001D27A3">
        <w:t xml:space="preserve"> </w:t>
      </w:r>
      <w:r w:rsidR="00D96636" w:rsidRPr="00D96636">
        <w:t>no</w:t>
      </w:r>
      <w:r w:rsidR="001D27A3">
        <w:t xml:space="preserve"> </w:t>
      </w:r>
      <w:r w:rsidR="00D96636" w:rsidRPr="00D96636">
        <w:t>matter</w:t>
      </w:r>
      <w:r w:rsidR="001D27A3">
        <w:t xml:space="preserve"> </w:t>
      </w:r>
      <w:r w:rsidR="00D96636" w:rsidRPr="00D96636">
        <w:t>who</w:t>
      </w:r>
      <w:r w:rsidR="001D27A3">
        <w:t xml:space="preserve"> </w:t>
      </w:r>
      <w:r w:rsidR="00D96636" w:rsidRPr="00D96636">
        <w:t>it</w:t>
      </w:r>
      <w:r w:rsidR="001D27A3">
        <w:t xml:space="preserve"> </w:t>
      </w:r>
      <w:r w:rsidR="00D96636" w:rsidRPr="00D96636">
        <w:t>comes</w:t>
      </w:r>
      <w:r w:rsidR="001D27A3">
        <w:t xml:space="preserve"> </w:t>
      </w:r>
      <w:r w:rsidR="00D96636" w:rsidRPr="00D96636">
        <w:t>from,</w:t>
      </w:r>
      <w:r w:rsidR="001D27A3">
        <w:t xml:space="preserve"> </w:t>
      </w:r>
      <w:r w:rsidR="00D96636" w:rsidRPr="00D96636">
        <w:t>as</w:t>
      </w:r>
      <w:r w:rsidR="001D27A3">
        <w:t xml:space="preserve"> </w:t>
      </w:r>
      <w:r w:rsidR="00D96636" w:rsidRPr="00D96636">
        <w:t>an</w:t>
      </w:r>
      <w:r w:rsidR="001D27A3">
        <w:t xml:space="preserve"> </w:t>
      </w:r>
      <w:r w:rsidR="00D96636" w:rsidRPr="00D96636">
        <w:t>implication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respect</w:t>
      </w:r>
      <w:r w:rsidR="001D27A3">
        <w:t xml:space="preserve"> </w:t>
      </w:r>
      <w:r w:rsidR="00D96636" w:rsidRPr="00D96636">
        <w:t>people</w:t>
      </w:r>
      <w:r w:rsidR="001D27A3">
        <w:t xml:space="preserve"> </w:t>
      </w:r>
      <w:r w:rsidR="00D96636" w:rsidRPr="00D96636">
        <w:t>principle.</w:t>
      </w:r>
    </w:p>
    <w:p w14:paraId="1FB318F6" w14:textId="0B02870D" w:rsidR="00D96636" w:rsidRPr="00D96636" w:rsidRDefault="00D96636" w:rsidP="00661CA1">
      <w:pPr>
        <w:pStyle w:val="Heading2"/>
      </w:pPr>
      <w:r w:rsidRPr="00D96636">
        <w:t>The</w:t>
      </w:r>
      <w:r w:rsidR="001D27A3">
        <w:t xml:space="preserve"> </w:t>
      </w:r>
      <w:r w:rsidRPr="00D96636">
        <w:t>Parable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Pots</w:t>
      </w:r>
    </w:p>
    <w:p w14:paraId="1F335EDE" w14:textId="77777777" w:rsidR="00530262" w:rsidRDefault="00D96636" w:rsidP="004A5C00">
      <w:pPr>
        <w:pStyle w:val="cpParagraph"/>
      </w:pPr>
      <w:r w:rsidRPr="00D96636">
        <w:t>There's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old</w:t>
      </w:r>
      <w:r w:rsidR="001D27A3">
        <w:t xml:space="preserve"> </w:t>
      </w:r>
      <w:r w:rsidRPr="00D96636">
        <w:t>story</w:t>
      </w:r>
      <w:r w:rsidR="001D27A3">
        <w:t xml:space="preserve"> </w:t>
      </w:r>
      <w:r w:rsidRPr="00D96636">
        <w:t>which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originally</w:t>
      </w:r>
      <w:r w:rsidR="001D27A3">
        <w:t xml:space="preserve"> </w:t>
      </w:r>
      <w:r w:rsidRPr="00D96636">
        <w:t>told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book</w:t>
      </w:r>
      <w:r w:rsidR="001D27A3">
        <w:t xml:space="preserve"> </w:t>
      </w:r>
      <w:r w:rsidRPr="00D96636">
        <w:t>Art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Fear.</w:t>
      </w:r>
    </w:p>
    <w:p w14:paraId="5C6F3BFC" w14:textId="77777777" w:rsidR="00530262" w:rsidRDefault="00D96636" w:rsidP="004A5C00">
      <w:pPr>
        <w:pStyle w:val="cpParagraph"/>
      </w:pPr>
      <w:r w:rsidRPr="00D96636">
        <w:t>A</w:t>
      </w:r>
      <w:r w:rsidR="001D27A3">
        <w:t xml:space="preserve"> </w:t>
      </w:r>
      <w:r w:rsidRPr="00D96636">
        <w:t>ceramics</w:t>
      </w:r>
      <w:r w:rsidR="001D27A3">
        <w:t xml:space="preserve"> </w:t>
      </w:r>
      <w:r w:rsidRPr="00D96636">
        <w:t>teacher</w:t>
      </w:r>
      <w:r w:rsidR="001D27A3">
        <w:t xml:space="preserve"> </w:t>
      </w:r>
      <w:r w:rsidRPr="00D96636">
        <w:t>divides</w:t>
      </w:r>
      <w:r w:rsidR="001D27A3">
        <w:t xml:space="preserve"> </w:t>
      </w:r>
      <w:r w:rsidRPr="00D96636">
        <w:t>his</w:t>
      </w:r>
      <w:r w:rsidR="001D27A3">
        <w:t xml:space="preserve"> </w:t>
      </w:r>
      <w:r w:rsidRPr="00D96636">
        <w:t>classroom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two,</w:t>
      </w:r>
      <w:r w:rsidR="001D27A3">
        <w:t xml:space="preserve"> </w:t>
      </w:r>
      <w:r w:rsidRPr="00D96636">
        <w:t>declaring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left</w:t>
      </w:r>
      <w:r w:rsidR="001D27A3">
        <w:t xml:space="preserve"> </w:t>
      </w:r>
      <w:r w:rsidRPr="00D96636">
        <w:t>half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judged</w:t>
      </w:r>
      <w:r w:rsidR="001D27A3">
        <w:t xml:space="preserve"> </w:t>
      </w:r>
      <w:r w:rsidRPr="00D96636">
        <w:t>by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quality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create</w:t>
      </w:r>
      <w:r w:rsidR="00530262">
        <w:t>. C</w:t>
      </w:r>
      <w:r w:rsidRPr="00D96636">
        <w:t>eramic</w:t>
      </w:r>
      <w:r w:rsidR="001D27A3">
        <w:t xml:space="preserve"> </w:t>
      </w:r>
      <w:r w:rsidRPr="00D96636">
        <w:t>pots.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right</w:t>
      </w:r>
      <w:r w:rsidR="001D27A3">
        <w:t xml:space="preserve"> </w:t>
      </w:r>
      <w:r w:rsidRPr="00D96636">
        <w:t>half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judged</w:t>
      </w:r>
      <w:r w:rsidR="001D27A3">
        <w:t xml:space="preserve"> </w:t>
      </w:r>
      <w:r w:rsidRPr="00D96636">
        <w:t>solely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quantity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work</w:t>
      </w:r>
      <w:r w:rsidR="00530262">
        <w:t xml:space="preserve"> t</w:t>
      </w:r>
      <w:r w:rsidRPr="00D96636">
        <w:t>hey</w:t>
      </w:r>
      <w:r w:rsidR="001D27A3">
        <w:t xml:space="preserve"> </w:t>
      </w:r>
      <w:r w:rsidRPr="00D96636">
        <w:t>produced</w:t>
      </w:r>
      <w:r w:rsidR="00530262">
        <w:t>.</w:t>
      </w:r>
    </w:p>
    <w:p w14:paraId="003D3E1B" w14:textId="154DD68D" w:rsidR="00530262" w:rsidRDefault="00D96636" w:rsidP="00530262">
      <w:pPr>
        <w:pStyle w:val="cpPoint"/>
      </w:pPr>
      <w:r w:rsidRPr="00D96636">
        <w:t>£30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pass</w:t>
      </w:r>
      <w:r w:rsidR="00530262">
        <w:t>.</w:t>
      </w:r>
    </w:p>
    <w:p w14:paraId="61E6D3F3" w14:textId="62E56483" w:rsidR="00530262" w:rsidRDefault="00D96636" w:rsidP="00530262">
      <w:pPr>
        <w:pStyle w:val="cpPoint"/>
      </w:pPr>
      <w:r w:rsidRPr="00D96636">
        <w:t>£40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B</w:t>
      </w:r>
      <w:r w:rsidR="00530262">
        <w:t>.</w:t>
      </w:r>
    </w:p>
    <w:p w14:paraId="5C8B310B" w14:textId="77777777" w:rsidR="00530262" w:rsidRDefault="00D96636" w:rsidP="00530262">
      <w:pPr>
        <w:pStyle w:val="cpPoint"/>
      </w:pPr>
      <w:r w:rsidRPr="00D96636">
        <w:t>£50</w:t>
      </w:r>
      <w:r w:rsidR="001D27A3">
        <w:t xml:space="preserve"> </w:t>
      </w:r>
      <w:r w:rsidRPr="00D96636">
        <w:t>for</w:t>
      </w:r>
      <w:r w:rsidR="001D27A3">
        <w:t xml:space="preserve"> </w:t>
      </w:r>
      <w:r w:rsidR="00530262">
        <w:t>an A.</w:t>
      </w:r>
    </w:p>
    <w:p w14:paraId="3DBFD58F" w14:textId="77777777" w:rsidR="00530262" w:rsidRDefault="00530262" w:rsidP="00530262">
      <w:pPr>
        <w:pStyle w:val="cpParagraph"/>
      </w:pPr>
      <w:r>
        <w:lastRenderedPageBreak/>
        <w:t>T</w:t>
      </w:r>
      <w:r w:rsidR="00D96636" w:rsidRPr="00D96636">
        <w:t>he</w:t>
      </w:r>
      <w:r w:rsidR="001D27A3">
        <w:t xml:space="preserve"> </w:t>
      </w:r>
      <w:r w:rsidR="00D96636" w:rsidRPr="00D96636">
        <w:t>left</w:t>
      </w:r>
      <w:r w:rsidR="001D27A3">
        <w:t xml:space="preserve"> </w:t>
      </w:r>
      <w:r w:rsidR="00D96636" w:rsidRPr="00D96636">
        <w:t>side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class</w:t>
      </w:r>
      <w:r w:rsidR="001D27A3">
        <w:t xml:space="preserve"> </w:t>
      </w:r>
      <w:r w:rsidR="00D96636" w:rsidRPr="00D96636">
        <w:t>could</w:t>
      </w:r>
      <w:r w:rsidR="001D27A3">
        <w:t xml:space="preserve"> </w:t>
      </w:r>
      <w:r w:rsidR="00D96636" w:rsidRPr="00D96636">
        <w:t>spend</w:t>
      </w:r>
      <w:r w:rsidR="001D27A3">
        <w:t xml:space="preserve"> </w:t>
      </w:r>
      <w:r w:rsidR="00D96636" w:rsidRPr="00D96636">
        <w:t>as</w:t>
      </w:r>
      <w:r w:rsidR="001D27A3">
        <w:t xml:space="preserve"> </w:t>
      </w:r>
      <w:r w:rsidR="00D96636" w:rsidRPr="00D96636">
        <w:t>much</w:t>
      </w:r>
      <w:r w:rsidR="001D27A3">
        <w:t xml:space="preserve"> </w:t>
      </w:r>
      <w:r w:rsidR="00D96636" w:rsidRPr="00D96636">
        <w:t>time</w:t>
      </w:r>
      <w:r w:rsidR="001D27A3">
        <w:t xml:space="preserve"> </w:t>
      </w:r>
      <w:r w:rsidR="00D96636" w:rsidRPr="00D96636">
        <w:t>as</w:t>
      </w:r>
      <w:r w:rsidR="001D27A3">
        <w:t xml:space="preserve"> </w:t>
      </w:r>
      <w:r w:rsidR="00D96636" w:rsidRPr="00D96636">
        <w:t>they</w:t>
      </w:r>
      <w:r w:rsidR="001D27A3">
        <w:t xml:space="preserve"> </w:t>
      </w:r>
      <w:r w:rsidR="00D96636" w:rsidRPr="00D96636">
        <w:t>wanted</w:t>
      </w:r>
      <w:r w:rsidR="001D27A3">
        <w:t xml:space="preserve"> </w:t>
      </w:r>
      <w:r w:rsidR="00D96636" w:rsidRPr="00D96636">
        <w:t>considering</w:t>
      </w:r>
      <w:r w:rsidR="001D27A3">
        <w:t xml:space="preserve"> </w:t>
      </w:r>
      <w:r w:rsidR="00D96636" w:rsidRPr="00D96636">
        <w:t>and</w:t>
      </w:r>
      <w:r w:rsidR="001D27A3">
        <w:t xml:space="preserve"> </w:t>
      </w:r>
      <w:r w:rsidR="00D96636" w:rsidRPr="00D96636">
        <w:t>planning</w:t>
      </w:r>
      <w:r w:rsidR="001D27A3">
        <w:t xml:space="preserve"> </w:t>
      </w:r>
      <w:r w:rsidR="00D96636" w:rsidRPr="00D96636">
        <w:t>what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perfect</w:t>
      </w:r>
      <w:r w:rsidR="001D27A3">
        <w:t xml:space="preserve"> </w:t>
      </w:r>
      <w:r w:rsidR="00D96636" w:rsidRPr="00D96636">
        <w:t>pot</w:t>
      </w:r>
      <w:r w:rsidR="001D27A3">
        <w:t xml:space="preserve"> </w:t>
      </w:r>
      <w:r w:rsidR="00D96636" w:rsidRPr="00D96636">
        <w:t>would</w:t>
      </w:r>
      <w:r w:rsidR="001D27A3">
        <w:t xml:space="preserve"> </w:t>
      </w:r>
      <w:r w:rsidR="00D96636" w:rsidRPr="00D96636">
        <w:t>be.</w:t>
      </w:r>
      <w:r w:rsidR="001D27A3">
        <w:t xml:space="preserve"> </w:t>
      </w:r>
      <w:r w:rsidR="00D96636" w:rsidRPr="00D96636">
        <w:t>They</w:t>
      </w:r>
      <w:r w:rsidR="001D27A3">
        <w:t xml:space="preserve"> </w:t>
      </w:r>
      <w:r w:rsidR="00D96636" w:rsidRPr="00D96636">
        <w:t>could</w:t>
      </w:r>
      <w:r w:rsidR="001D27A3">
        <w:t xml:space="preserve"> </w:t>
      </w:r>
      <w:r w:rsidR="00D96636" w:rsidRPr="00D96636">
        <w:t>produce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single</w:t>
      </w:r>
      <w:r w:rsidR="001D27A3">
        <w:t xml:space="preserve"> </w:t>
      </w:r>
      <w:r w:rsidR="00D96636" w:rsidRPr="00D96636">
        <w:t>pot</w:t>
      </w:r>
      <w:r w:rsidR="001D27A3">
        <w:t xml:space="preserve"> </w:t>
      </w:r>
      <w:r w:rsidR="00D96636" w:rsidRPr="00D96636">
        <w:t>if</w:t>
      </w:r>
      <w:r w:rsidR="001D27A3">
        <w:t xml:space="preserve"> </w:t>
      </w:r>
      <w:r w:rsidR="00D96636" w:rsidRPr="00D96636">
        <w:t>that's</w:t>
      </w:r>
      <w:r w:rsidR="001D27A3">
        <w:t xml:space="preserve"> </w:t>
      </w:r>
      <w:r w:rsidR="00D96636" w:rsidRPr="00D96636">
        <w:t>what</w:t>
      </w:r>
      <w:r w:rsidR="001D27A3">
        <w:t xml:space="preserve"> </w:t>
      </w:r>
      <w:r w:rsidR="00D96636" w:rsidRPr="00D96636">
        <w:t>they</w:t>
      </w:r>
      <w:r w:rsidR="001D27A3">
        <w:t xml:space="preserve"> </w:t>
      </w:r>
      <w:r w:rsidR="00D96636" w:rsidRPr="00D96636">
        <w:t>wanted.</w:t>
      </w:r>
    </w:p>
    <w:p w14:paraId="58787C52" w14:textId="77777777" w:rsidR="00191CE4" w:rsidRDefault="00D96636" w:rsidP="00530262">
      <w:pPr>
        <w:pStyle w:val="cpParagraph"/>
      </w:pPr>
      <w:r w:rsidRPr="00D96636">
        <w:t>The</w:t>
      </w:r>
      <w:r w:rsidR="001D27A3">
        <w:t xml:space="preserve"> </w:t>
      </w:r>
      <w:r w:rsidRPr="00D96636">
        <w:t>right</w:t>
      </w:r>
      <w:r w:rsidR="001D27A3">
        <w:t xml:space="preserve"> </w:t>
      </w:r>
      <w:r w:rsidRPr="00D96636">
        <w:t>side</w:t>
      </w:r>
      <w:r w:rsidR="001D27A3">
        <w:t xml:space="preserve"> </w:t>
      </w:r>
      <w:r w:rsidRPr="00D96636">
        <w:t>didn't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luxury.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needed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roll</w:t>
      </w:r>
      <w:r w:rsidR="001D27A3">
        <w:t xml:space="preserve"> </w:t>
      </w:r>
      <w:r w:rsidRPr="00D96636">
        <w:t>up</w:t>
      </w:r>
      <w:r w:rsidR="001D27A3">
        <w:t xml:space="preserve"> </w:t>
      </w:r>
      <w:r w:rsidRPr="00D96636">
        <w:t>their</w:t>
      </w:r>
      <w:r w:rsidR="001D27A3">
        <w:t xml:space="preserve"> </w:t>
      </w:r>
      <w:r w:rsidRPr="00D96636">
        <w:t>sleeves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get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as</w:t>
      </w:r>
      <w:r w:rsidR="001D27A3">
        <w:t xml:space="preserve"> </w:t>
      </w:r>
      <w:r w:rsidRPr="00D96636">
        <w:t>soon</w:t>
      </w:r>
      <w:r w:rsidR="001D27A3">
        <w:t xml:space="preserve"> </w:t>
      </w:r>
      <w:r w:rsidRPr="00D96636">
        <w:t>as</w:t>
      </w:r>
      <w:r w:rsidR="001D27A3">
        <w:t xml:space="preserve"> </w:t>
      </w:r>
      <w:r w:rsidRPr="00D96636">
        <w:t>possible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hit</w:t>
      </w:r>
      <w:r w:rsidR="001D27A3">
        <w:t xml:space="preserve"> </w:t>
      </w:r>
      <w:r w:rsidRPr="00D96636">
        <w:t>their</w:t>
      </w:r>
      <w:r w:rsidR="001D27A3">
        <w:t xml:space="preserve"> </w:t>
      </w:r>
      <w:r w:rsidRPr="00D96636">
        <w:t>deadlines.</w:t>
      </w:r>
      <w:r w:rsidR="00191CE4">
        <w:t xml:space="preserve"> </w:t>
      </w:r>
      <w:r w:rsidRPr="00D96636">
        <w:t>Whether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pots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any</w:t>
      </w:r>
      <w:r w:rsidR="001D27A3">
        <w:t xml:space="preserve"> </w:t>
      </w:r>
      <w:r w:rsidRPr="00D96636">
        <w:t>good.</w:t>
      </w:r>
    </w:p>
    <w:p w14:paraId="01DFE544" w14:textId="07D3A2CE" w:rsidR="00530262" w:rsidRDefault="00D96636" w:rsidP="00530262">
      <w:pPr>
        <w:pStyle w:val="cpParagraph"/>
      </w:pPr>
      <w:r w:rsidRPr="00D96636">
        <w:t>One</w:t>
      </w:r>
      <w:r w:rsidR="001D27A3">
        <w:t xml:space="preserve"> </w:t>
      </w:r>
      <w:r w:rsidRPr="00D96636">
        <w:t>might</w:t>
      </w:r>
      <w:r w:rsidR="001D27A3">
        <w:t xml:space="preserve"> </w:t>
      </w:r>
      <w:r w:rsidRPr="00D96636">
        <w:t>expect</w:t>
      </w:r>
      <w:r w:rsidR="001D27A3">
        <w:t xml:space="preserve"> </w:t>
      </w:r>
      <w:r w:rsidRPr="00D96636">
        <w:t>that,</w:t>
      </w:r>
      <w:r w:rsidR="001D27A3">
        <w:t xml:space="preserve"> </w:t>
      </w:r>
      <w:r w:rsidRPr="00D96636">
        <w:t>given</w:t>
      </w:r>
      <w:r w:rsidR="001D27A3">
        <w:t xml:space="preserve"> </w:t>
      </w:r>
      <w:r w:rsidRPr="00D96636">
        <w:t>all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time</w:t>
      </w:r>
      <w:r w:rsidR="001D27A3">
        <w:t xml:space="preserve"> </w:t>
      </w:r>
      <w:r w:rsidRPr="00D96636">
        <w:t>designing,</w:t>
      </w:r>
      <w:r w:rsidR="001D27A3">
        <w:t xml:space="preserve"> </w:t>
      </w:r>
      <w:r w:rsidRPr="00D96636">
        <w:t>planning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considering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nature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perfect</w:t>
      </w:r>
      <w:r w:rsidR="001D27A3">
        <w:t xml:space="preserve"> </w:t>
      </w:r>
      <w:r w:rsidRPr="00D96636">
        <w:t>po</w:t>
      </w:r>
      <w:r w:rsidR="00191CE4">
        <w:t>t. T</w:t>
      </w:r>
      <w:r w:rsidRPr="00D96636">
        <w:t>hat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left</w:t>
      </w:r>
      <w:r w:rsidR="001D27A3">
        <w:t xml:space="preserve"> </w:t>
      </w:r>
      <w:r w:rsidRPr="00D96636">
        <w:t>half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class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yield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great</w:t>
      </w:r>
      <w:r w:rsidR="001D27A3">
        <w:t xml:space="preserve"> </w:t>
      </w:r>
      <w:r w:rsidRPr="00D96636">
        <w:t>art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pot.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didn't</w:t>
      </w:r>
      <w:r w:rsidR="00530262">
        <w:t>.</w:t>
      </w:r>
    </w:p>
    <w:p w14:paraId="28F5323E" w14:textId="77777777" w:rsidR="00F92221" w:rsidRDefault="00530262" w:rsidP="00530262">
      <w:pPr>
        <w:pStyle w:val="cpParagraph"/>
      </w:pPr>
      <w:r>
        <w:t>C</w:t>
      </w:r>
      <w:r w:rsidR="00D96636" w:rsidRPr="00D96636">
        <w:t>onsistently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best</w:t>
      </w:r>
      <w:r w:rsidR="001D27A3">
        <w:t xml:space="preserve"> </w:t>
      </w:r>
      <w:r w:rsidR="00D96636" w:rsidRPr="00D96636">
        <w:t>pots</w:t>
      </w:r>
      <w:r w:rsidR="001D27A3">
        <w:t xml:space="preserve"> </w:t>
      </w:r>
      <w:r w:rsidR="00D96636" w:rsidRPr="00D96636">
        <w:t>were</w:t>
      </w:r>
      <w:r w:rsidR="001D27A3">
        <w:t xml:space="preserve"> </w:t>
      </w:r>
      <w:r w:rsidR="00D96636" w:rsidRPr="00D96636">
        <w:t>created</w:t>
      </w:r>
      <w:r w:rsidR="001D27A3">
        <w:t xml:space="preserve"> </w:t>
      </w:r>
      <w:r w:rsidR="00D96636" w:rsidRPr="00D96636">
        <w:t>by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quantity</w:t>
      </w:r>
      <w:r w:rsidR="001D27A3">
        <w:t xml:space="preserve"> </w:t>
      </w:r>
      <w:r w:rsidR="00D96636" w:rsidRPr="00D96636">
        <w:t>graded</w:t>
      </w:r>
      <w:r w:rsidR="001D27A3">
        <w:t xml:space="preserve"> </w:t>
      </w:r>
      <w:r w:rsidR="00D96636" w:rsidRPr="00D96636">
        <w:t>half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class,</w:t>
      </w:r>
      <w:r w:rsidR="001D27A3">
        <w:t xml:space="preserve"> </w:t>
      </w:r>
      <w:r w:rsidR="00D96636" w:rsidRPr="00D96636">
        <w:t>while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left</w:t>
      </w:r>
      <w:r w:rsidR="001D27A3">
        <w:t xml:space="preserve"> </w:t>
      </w:r>
      <w:r w:rsidR="00D96636" w:rsidRPr="00D96636">
        <w:t>half</w:t>
      </w:r>
      <w:r w:rsidR="001D27A3">
        <w:t xml:space="preserve"> </w:t>
      </w:r>
      <w:r w:rsidR="00D96636" w:rsidRPr="00D96636">
        <w:t>was</w:t>
      </w:r>
      <w:r w:rsidR="001D27A3">
        <w:t xml:space="preserve"> </w:t>
      </w:r>
      <w:r w:rsidR="00D96636" w:rsidRPr="00D96636">
        <w:t>contemplating</w:t>
      </w:r>
      <w:r w:rsidR="001D27A3">
        <w:t xml:space="preserve"> </w:t>
      </w:r>
      <w:r w:rsidR="00D96636" w:rsidRPr="00D96636">
        <w:t>what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problems</w:t>
      </w:r>
      <w:r w:rsidR="001D27A3">
        <w:t xml:space="preserve"> </w:t>
      </w:r>
      <w:r w:rsidR="00D96636" w:rsidRPr="00D96636">
        <w:t>might</w:t>
      </w:r>
      <w:r w:rsidR="001D27A3">
        <w:t xml:space="preserve"> </w:t>
      </w:r>
      <w:r w:rsidR="00D96636" w:rsidRPr="00D96636">
        <w:t>be.</w:t>
      </w:r>
      <w:r w:rsidR="00F92221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right</w:t>
      </w:r>
      <w:r w:rsidR="001D27A3">
        <w:t xml:space="preserve"> </w:t>
      </w:r>
      <w:r w:rsidR="00D96636" w:rsidRPr="00D96636">
        <w:t>half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class</w:t>
      </w:r>
      <w:r w:rsidR="001D27A3">
        <w:t xml:space="preserve"> </w:t>
      </w:r>
      <w:r w:rsidR="00D96636" w:rsidRPr="00D96636">
        <w:t>was</w:t>
      </w:r>
      <w:r w:rsidR="001D27A3">
        <w:t xml:space="preserve"> </w:t>
      </w:r>
      <w:r w:rsidR="00D96636" w:rsidRPr="00D96636">
        <w:t>applying</w:t>
      </w:r>
      <w:r w:rsidR="001D27A3">
        <w:t xml:space="preserve"> </w:t>
      </w:r>
      <w:r w:rsidR="00D96636" w:rsidRPr="00D96636">
        <w:t>practical</w:t>
      </w:r>
      <w:r w:rsidR="001D27A3">
        <w:t xml:space="preserve"> </w:t>
      </w:r>
      <w:r w:rsidR="00D96636" w:rsidRPr="00D96636">
        <w:t>experience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these</w:t>
      </w:r>
      <w:r w:rsidR="001D27A3">
        <w:t xml:space="preserve"> </w:t>
      </w:r>
      <w:r w:rsidR="00D96636" w:rsidRPr="00D96636">
        <w:t>problems.</w:t>
      </w:r>
    </w:p>
    <w:p w14:paraId="0982C76F" w14:textId="77777777" w:rsidR="00F92221" w:rsidRDefault="00D96636" w:rsidP="00530262">
      <w:pPr>
        <w:pStyle w:val="cpParagraph"/>
      </w:pPr>
      <w:r w:rsidRPr="00D96636">
        <w:t>This</w:t>
      </w:r>
      <w:r w:rsidR="001D27A3">
        <w:t xml:space="preserve"> </w:t>
      </w:r>
      <w:r w:rsidRPr="00D96636">
        <w:t>goes</w:t>
      </w:r>
      <w:r w:rsidR="001D27A3">
        <w:t xml:space="preserve"> </w:t>
      </w:r>
      <w:r w:rsidRPr="00D96636">
        <w:t>back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deliver</w:t>
      </w:r>
      <w:r w:rsidR="001D27A3">
        <w:t xml:space="preserve"> </w:t>
      </w:r>
      <w:r w:rsidRPr="00D96636">
        <w:t>fast</w:t>
      </w:r>
      <w:r w:rsidR="001D27A3">
        <w:t xml:space="preserve"> </w:t>
      </w:r>
      <w:r w:rsidRPr="00D96636">
        <w:t>principle,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dovetails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the</w:t>
      </w:r>
      <w:r w:rsidR="001D27A3">
        <w:t xml:space="preserve"> </w:t>
      </w:r>
      <w:r w:rsidR="00AE3FE3">
        <w:t>Agile</w:t>
      </w:r>
      <w:r w:rsidR="001D27A3">
        <w:t xml:space="preserve"> </w:t>
      </w:r>
      <w:r w:rsidRPr="00D96636">
        <w:t>principle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delivering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short</w:t>
      </w:r>
      <w:r w:rsidR="001D27A3">
        <w:t xml:space="preserve"> </w:t>
      </w:r>
      <w:r w:rsidRPr="00D96636">
        <w:t>increments.</w:t>
      </w:r>
    </w:p>
    <w:p w14:paraId="3342F923" w14:textId="77777777" w:rsidR="00ED2CEB" w:rsidRDefault="00D96636" w:rsidP="00530262">
      <w:pPr>
        <w:pStyle w:val="cpParagraph"/>
      </w:pPr>
      <w:r w:rsidRPr="00D96636">
        <w:t>The</w:t>
      </w:r>
      <w:r w:rsidR="001D27A3">
        <w:t xml:space="preserve"> </w:t>
      </w:r>
      <w:r w:rsidRPr="00D96636">
        <w:t>left</w:t>
      </w:r>
      <w:r w:rsidR="001D27A3">
        <w:t xml:space="preserve"> </w:t>
      </w:r>
      <w:r w:rsidRPr="00D96636">
        <w:t>half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class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big</w:t>
      </w:r>
      <w:r w:rsidR="001D27A3">
        <w:t xml:space="preserve"> </w:t>
      </w:r>
      <w:r w:rsidRPr="00D96636">
        <w:t>design</w:t>
      </w:r>
      <w:r w:rsidR="001D27A3">
        <w:t xml:space="preserve"> </w:t>
      </w:r>
      <w:r w:rsidRPr="00D96636">
        <w:t>up</w:t>
      </w:r>
      <w:r w:rsidR="001D27A3">
        <w:t xml:space="preserve"> </w:t>
      </w:r>
      <w:r w:rsidRPr="00D96636">
        <w:t>front,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right</w:t>
      </w:r>
      <w:r w:rsidR="001D27A3">
        <w:t xml:space="preserve"> </w:t>
      </w:r>
      <w:r w:rsidRPr="00D96636">
        <w:t>half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class</w:t>
      </w:r>
      <w:r w:rsidR="001D27A3">
        <w:t xml:space="preserve"> </w:t>
      </w:r>
      <w:r w:rsidRPr="00D96636">
        <w:t>was</w:t>
      </w:r>
      <w:r w:rsidR="001D27A3">
        <w:t xml:space="preserve"> </w:t>
      </w:r>
      <w:r w:rsidR="00AE3FE3">
        <w:t>Agile</w:t>
      </w:r>
      <w:r w:rsidR="00ED2CEB">
        <w:t>.</w:t>
      </w:r>
      <w:r w:rsidR="001D27A3">
        <w:t xml:space="preserve"> </w:t>
      </w:r>
      <w:r w:rsidR="00ED2CEB">
        <w:t>D</w:t>
      </w:r>
      <w:r w:rsidRPr="00D96636">
        <w:t>riven</w:t>
      </w:r>
      <w:r w:rsidR="001D27A3">
        <w:t xml:space="preserve"> </w:t>
      </w:r>
      <w:r w:rsidRPr="00D96636">
        <w:t>by</w:t>
      </w:r>
      <w:r w:rsidR="001D27A3">
        <w:t xml:space="preserve"> </w:t>
      </w:r>
      <w:r w:rsidRPr="00D96636">
        <w:t>time</w:t>
      </w:r>
      <w:r w:rsidR="001D27A3">
        <w:t xml:space="preserve"> </w:t>
      </w:r>
      <w:r w:rsidR="00F92221">
        <w:t>b</w:t>
      </w:r>
      <w:r w:rsidRPr="00D96636">
        <w:t>oxing,</w:t>
      </w:r>
      <w:r w:rsidR="001D27A3">
        <w:t xml:space="preserve"> </w:t>
      </w:r>
      <w:r w:rsidRPr="00D96636">
        <w:t>like</w:t>
      </w:r>
      <w:r w:rsidR="001D27A3">
        <w:t xml:space="preserve"> </w:t>
      </w:r>
      <w:r w:rsidR="00AE3FE3">
        <w:t>Agile</w:t>
      </w:r>
      <w:r w:rsidR="001D27A3">
        <w:t xml:space="preserve"> </w:t>
      </w:r>
      <w:r w:rsidRPr="00D96636">
        <w:t>is</w:t>
      </w:r>
      <w:r w:rsidR="00ED2CEB">
        <w:t>,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right</w:t>
      </w:r>
      <w:r w:rsidR="001D27A3">
        <w:t xml:space="preserve"> </w:t>
      </w:r>
      <w:r w:rsidRPr="00D96636">
        <w:t>half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class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producing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approving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way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only</w:t>
      </w:r>
      <w:r w:rsidR="001D27A3">
        <w:t xml:space="preserve"> </w:t>
      </w:r>
      <w:r w:rsidRPr="00D96636">
        <w:t>occur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experience.</w:t>
      </w:r>
    </w:p>
    <w:p w14:paraId="744CF674" w14:textId="77777777" w:rsidR="00ED2CEB" w:rsidRDefault="00D96636" w:rsidP="00530262">
      <w:pPr>
        <w:pStyle w:val="cpParagraph"/>
      </w:pPr>
      <w:r w:rsidRPr="00D96636">
        <w:t>Let</w:t>
      </w:r>
      <w:r w:rsidR="001D27A3">
        <w:t xml:space="preserve"> </w:t>
      </w:r>
      <w:r w:rsidRPr="00D96636">
        <w:t>me</w:t>
      </w:r>
      <w:r w:rsidR="001D27A3">
        <w:t xml:space="preserve"> </w:t>
      </w:r>
      <w:r w:rsidRPr="00D96636">
        <w:t>revisit</w:t>
      </w:r>
      <w:r w:rsidR="001D27A3">
        <w:t xml:space="preserve"> </w:t>
      </w:r>
      <w:r w:rsidRPr="00D96636">
        <w:t>something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said</w:t>
      </w:r>
      <w:r w:rsidR="001D27A3">
        <w:t xml:space="preserve"> </w:t>
      </w:r>
      <w:r w:rsidRPr="00D96636">
        <w:t>earlier.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research.</w:t>
      </w:r>
      <w:r w:rsidR="001D27A3">
        <w:t xml:space="preserve"> </w:t>
      </w:r>
      <w:r w:rsidRPr="00D96636">
        <w:t>If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look</w:t>
      </w:r>
      <w:r w:rsidR="001D27A3">
        <w:t xml:space="preserve"> </w:t>
      </w:r>
      <w:r w:rsidRPr="00D96636">
        <w:t>at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disagree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assessment,</w:t>
      </w:r>
      <w:r w:rsidR="001D27A3">
        <w:t xml:space="preserve"> </w:t>
      </w:r>
      <w:r w:rsidRPr="00D96636">
        <w:t>if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work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predictable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deterministic,</w:t>
      </w:r>
      <w:r w:rsidR="001D27A3">
        <w:t xml:space="preserve"> </w:t>
      </w:r>
      <w:r w:rsidRPr="00D96636">
        <w:t>congratulations</w:t>
      </w:r>
      <w:r w:rsidR="00ED2CEB">
        <w:t>,</w:t>
      </w:r>
      <w:r w:rsidR="001D27A3">
        <w:t xml:space="preserve"> </w:t>
      </w:r>
      <w:r w:rsidRPr="00D96636">
        <w:t>you're</w:t>
      </w:r>
      <w:r w:rsidR="001D27A3">
        <w:t xml:space="preserve"> </w:t>
      </w:r>
      <w:r w:rsidRPr="00D96636">
        <w:t>ready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automate.</w:t>
      </w:r>
    </w:p>
    <w:p w14:paraId="11BEFA27" w14:textId="77777777" w:rsidR="00ED2CEB" w:rsidRDefault="00D96636" w:rsidP="00530262">
      <w:pPr>
        <w:pStyle w:val="cpParagraph"/>
      </w:pPr>
      <w:r w:rsidRPr="00D96636">
        <w:t>But</w:t>
      </w:r>
      <w:r w:rsidR="001D27A3">
        <w:t xml:space="preserve"> </w:t>
      </w:r>
      <w:r w:rsidRPr="00D96636">
        <w:t>everything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ready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automate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referred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as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wicked</w:t>
      </w:r>
      <w:r w:rsidR="001D27A3">
        <w:t xml:space="preserve"> </w:t>
      </w:r>
      <w:r w:rsidRPr="00D96636">
        <w:t>problem.</w:t>
      </w:r>
    </w:p>
    <w:p w14:paraId="322EA0F4" w14:textId="77777777" w:rsidR="00ED2CEB" w:rsidRDefault="00D96636" w:rsidP="00530262">
      <w:pPr>
        <w:pStyle w:val="cpParagraph"/>
      </w:pPr>
      <w:r w:rsidRPr="00D96636">
        <w:t>Wikipedia</w:t>
      </w:r>
      <w:r w:rsidR="001D27A3">
        <w:t xml:space="preserve"> </w:t>
      </w:r>
      <w:r w:rsidRPr="00D96636">
        <w:t>defines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wicked</w:t>
      </w:r>
      <w:r w:rsidR="001D27A3">
        <w:t xml:space="preserve"> </w:t>
      </w:r>
      <w:r w:rsidRPr="00D96636">
        <w:t>problem</w:t>
      </w:r>
      <w:r w:rsidR="001D27A3">
        <w:t xml:space="preserve"> </w:t>
      </w:r>
      <w:r w:rsidRPr="00D96636">
        <w:t>as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problem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difficult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impossible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solve</w:t>
      </w:r>
      <w:r w:rsidR="001D27A3">
        <w:t xml:space="preserve"> </w:t>
      </w:r>
      <w:r w:rsidRPr="00D96636">
        <w:t>because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incomplete,</w:t>
      </w:r>
      <w:r w:rsidR="001D27A3">
        <w:t xml:space="preserve"> </w:t>
      </w:r>
      <w:r w:rsidRPr="00D96636">
        <w:t>contradictory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changing</w:t>
      </w:r>
      <w:r w:rsidR="001D27A3">
        <w:t xml:space="preserve"> </w:t>
      </w:r>
      <w:r w:rsidRPr="00D96636">
        <w:t>requirements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often</w:t>
      </w:r>
      <w:r w:rsidR="001D27A3">
        <w:t xml:space="preserve"> </w:t>
      </w:r>
      <w:r w:rsidRPr="00D96636">
        <w:t>difficult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recognize.</w:t>
      </w:r>
    </w:p>
    <w:p w14:paraId="14D8700F" w14:textId="766BFF04" w:rsidR="00ED2CEB" w:rsidRDefault="00D96636" w:rsidP="00530262">
      <w:pPr>
        <w:pStyle w:val="cpParagraph"/>
      </w:pPr>
      <w:r w:rsidRPr="00D96636">
        <w:t>I</w:t>
      </w:r>
      <w:r w:rsidR="001D27A3">
        <w:t xml:space="preserve"> </w:t>
      </w:r>
      <w:r w:rsidRPr="00D96636">
        <w:t>worked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old</w:t>
      </w:r>
      <w:r w:rsidR="001D27A3">
        <w:t xml:space="preserve"> </w:t>
      </w:r>
      <w:r w:rsidRPr="00D96636">
        <w:t>Russian</w:t>
      </w:r>
      <w:r w:rsidR="001D27A3">
        <w:t xml:space="preserve"> </w:t>
      </w:r>
      <w:r w:rsidRPr="00D96636">
        <w:t>programmer</w:t>
      </w:r>
      <w:r w:rsidR="001D27A3">
        <w:t xml:space="preserve"> </w:t>
      </w:r>
      <w:r w:rsidRPr="00D96636">
        <w:t>who</w:t>
      </w:r>
      <w:r w:rsidR="001D27A3">
        <w:t xml:space="preserve"> </w:t>
      </w:r>
      <w:r w:rsidRPr="00D96636">
        <w:t>told</w:t>
      </w:r>
      <w:r w:rsidR="001D27A3">
        <w:t xml:space="preserve"> </w:t>
      </w:r>
      <w:r w:rsidRPr="00D96636">
        <w:t>me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story</w:t>
      </w:r>
      <w:r w:rsidR="001D27A3">
        <w:t xml:space="preserve"> </w:t>
      </w:r>
      <w:r w:rsidRPr="00D96636">
        <w:t>from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days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Soviet</w:t>
      </w:r>
      <w:r w:rsidR="001D27A3">
        <w:t xml:space="preserve"> </w:t>
      </w:r>
      <w:r w:rsidRPr="00D96636">
        <w:t>Union</w:t>
      </w:r>
      <w:r w:rsidR="00ED2CEB">
        <w:t>.</w:t>
      </w:r>
      <w:r w:rsidR="001D27A3">
        <w:t xml:space="preserve"> </w:t>
      </w:r>
      <w:r w:rsidR="00ED2CEB">
        <w:t>W</w:t>
      </w:r>
      <w:r w:rsidRPr="00D96636">
        <w:t>ith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subsidy</w:t>
      </w:r>
      <w:r w:rsidR="001D27A3">
        <w:t xml:space="preserve"> </w:t>
      </w:r>
      <w:r w:rsidRPr="00D96636">
        <w:t>from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government</w:t>
      </w:r>
      <w:r w:rsidR="00ED2CEB">
        <w:t>, t</w:t>
      </w:r>
      <w:r w:rsidRPr="00D96636">
        <w:t>he</w:t>
      </w:r>
      <w:r w:rsidR="001D27A3">
        <w:t xml:space="preserve"> </w:t>
      </w:r>
      <w:r w:rsidRPr="00D96636">
        <w:t>local</w:t>
      </w:r>
      <w:r w:rsidR="001D27A3">
        <w:t xml:space="preserve"> </w:t>
      </w:r>
      <w:r w:rsidRPr="00D96636">
        <w:t>butcher</w:t>
      </w:r>
      <w:r w:rsidR="001D27A3">
        <w:t xml:space="preserve"> </w:t>
      </w:r>
      <w:r w:rsidRPr="00D96636">
        <w:t>shop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sell</w:t>
      </w:r>
      <w:r w:rsidR="001D27A3">
        <w:t xml:space="preserve"> </w:t>
      </w:r>
      <w:r w:rsidRPr="00D96636">
        <w:t>meat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less</w:t>
      </w:r>
      <w:r w:rsidR="001D27A3">
        <w:t xml:space="preserve"> </w:t>
      </w:r>
      <w:r w:rsidRPr="00D96636">
        <w:t>than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paid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farmers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it.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obviously</w:t>
      </w:r>
      <w:r w:rsidR="001D27A3">
        <w:t xml:space="preserve"> </w:t>
      </w:r>
      <w:r w:rsidRPr="00D96636">
        <w:t>intended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keep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price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food</w:t>
      </w:r>
      <w:r w:rsidR="001D27A3">
        <w:t xml:space="preserve"> </w:t>
      </w:r>
      <w:r w:rsidRPr="00D96636">
        <w:t>low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keep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poor</w:t>
      </w:r>
      <w:r w:rsidR="001D27A3">
        <w:t xml:space="preserve"> </w:t>
      </w:r>
      <w:r w:rsidRPr="00D96636">
        <w:t>people</w:t>
      </w:r>
      <w:r w:rsidR="001D27A3">
        <w:t xml:space="preserve"> </w:t>
      </w:r>
      <w:r w:rsidR="00ED2CEB">
        <w:t>fed</w:t>
      </w:r>
      <w:r w:rsidRPr="00D96636">
        <w:t>.</w:t>
      </w:r>
    </w:p>
    <w:p w14:paraId="0246DCF8" w14:textId="77777777" w:rsidR="00ED2CEB" w:rsidRDefault="00D96636" w:rsidP="00530262">
      <w:pPr>
        <w:pStyle w:val="cpParagraph"/>
      </w:pPr>
      <w:r w:rsidRPr="00D96636">
        <w:t>What</w:t>
      </w:r>
      <w:r w:rsidR="001D27A3">
        <w:t xml:space="preserve"> </w:t>
      </w:r>
      <w:r w:rsidRPr="00D96636">
        <w:t>happened</w:t>
      </w:r>
      <w:r w:rsidR="001D27A3">
        <w:t xml:space="preserve"> </w:t>
      </w:r>
      <w:r w:rsidRPr="00D96636">
        <w:t>instead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butcher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sell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meat</w:t>
      </w:r>
      <w:r w:rsidR="001D27A3">
        <w:t xml:space="preserve"> </w:t>
      </w:r>
      <w:r w:rsidRPr="00D96636">
        <w:t>back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farmer,</w:t>
      </w:r>
      <w:r w:rsidR="001D27A3">
        <w:t xml:space="preserve"> </w:t>
      </w:r>
      <w:r w:rsidRPr="00D96636">
        <w:t>who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then</w:t>
      </w:r>
      <w:r w:rsidR="001D27A3">
        <w:t xml:space="preserve"> </w:t>
      </w:r>
      <w:r w:rsidRPr="00D96636">
        <w:t>sell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meat</w:t>
      </w:r>
      <w:r w:rsidR="001D27A3">
        <w:t xml:space="preserve"> </w:t>
      </w:r>
      <w:r w:rsidRPr="00D96636">
        <w:t>back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butcher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secret.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butcher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pocket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subsidy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each</w:t>
      </w:r>
      <w:r w:rsidR="001D27A3">
        <w:t xml:space="preserve"> </w:t>
      </w:r>
      <w:r w:rsidRPr="00D96636">
        <w:t>round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this,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farmer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make</w:t>
      </w:r>
      <w:r w:rsidR="001D27A3">
        <w:t xml:space="preserve"> </w:t>
      </w:r>
      <w:r w:rsidRPr="00D96636">
        <w:t>money</w:t>
      </w:r>
      <w:r w:rsidR="001D27A3">
        <w:t xml:space="preserve"> </w:t>
      </w:r>
      <w:r w:rsidRPr="00D96636">
        <w:t>selling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same</w:t>
      </w:r>
      <w:r w:rsidR="001D27A3">
        <w:t xml:space="preserve"> </w:t>
      </w:r>
      <w:r w:rsidRPr="00D96636">
        <w:t>beef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chicken</w:t>
      </w:r>
      <w:r w:rsidR="001D27A3">
        <w:t xml:space="preserve"> </w:t>
      </w:r>
      <w:r w:rsidRPr="00D96636">
        <w:t>over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over</w:t>
      </w:r>
      <w:r w:rsidR="001D27A3">
        <w:t xml:space="preserve"> </w:t>
      </w:r>
      <w:r w:rsidRPr="00D96636">
        <w:t>again</w:t>
      </w:r>
      <w:r w:rsidR="001D27A3">
        <w:t xml:space="preserve"> </w:t>
      </w:r>
      <w:r w:rsidRPr="00D96636">
        <w:t>until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spoiled.</w:t>
      </w:r>
    </w:p>
    <w:p w14:paraId="19AC9893" w14:textId="77777777" w:rsidR="00ED2CEB" w:rsidRDefault="00D96636" w:rsidP="00530262">
      <w:pPr>
        <w:pStyle w:val="cpParagraph"/>
      </w:pPr>
      <w:r w:rsidRPr="00D96636">
        <w:t>The</w:t>
      </w:r>
      <w:r w:rsidR="001D27A3">
        <w:t xml:space="preserve"> </w:t>
      </w:r>
      <w:r w:rsidRPr="00D96636">
        <w:t>net</w:t>
      </w:r>
      <w:r w:rsidR="001D27A3">
        <w:t xml:space="preserve"> </w:t>
      </w:r>
      <w:r w:rsidRPr="00D96636">
        <w:t>effect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meat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made</w:t>
      </w:r>
      <w:r w:rsidR="001D27A3">
        <w:t xml:space="preserve"> </w:t>
      </w:r>
      <w:r w:rsidR="00ED2CEB" w:rsidRPr="00D96636">
        <w:t>scarcer</w:t>
      </w:r>
      <w:r w:rsidR="001D27A3">
        <w:t xml:space="preserve"> </w:t>
      </w:r>
      <w:r w:rsidRPr="00D96636">
        <w:t>than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been</w:t>
      </w:r>
      <w:r w:rsidR="001D27A3">
        <w:t xml:space="preserve"> </w:t>
      </w:r>
      <w:r w:rsidRPr="00D96636">
        <w:t>if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butcher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farmer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simply</w:t>
      </w:r>
      <w:r w:rsidR="001D27A3">
        <w:t xml:space="preserve"> </w:t>
      </w:r>
      <w:r w:rsidRPr="00D96636">
        <w:t>dealt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each</w:t>
      </w:r>
      <w:r w:rsidR="001D27A3">
        <w:t xml:space="preserve"> </w:t>
      </w:r>
      <w:r w:rsidRPr="00D96636">
        <w:t>other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market</w:t>
      </w:r>
      <w:r w:rsidR="001D27A3">
        <w:t xml:space="preserve"> </w:t>
      </w:r>
      <w:r w:rsidRPr="00D96636">
        <w:t>prices.</w:t>
      </w:r>
    </w:p>
    <w:p w14:paraId="0F841B75" w14:textId="4208AD01" w:rsidR="00ED2CEB" w:rsidRDefault="00D96636" w:rsidP="00530262">
      <w:pPr>
        <w:pStyle w:val="cpParagraph"/>
      </w:pPr>
      <w:r w:rsidRPr="00D96636">
        <w:t>I</w:t>
      </w:r>
      <w:r w:rsidR="001D27A3">
        <w:t xml:space="preserve"> </w:t>
      </w:r>
      <w:r w:rsidRPr="00D96636">
        <w:t>think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sort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planning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partially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wicked</w:t>
      </w:r>
      <w:r w:rsidR="001D27A3">
        <w:t xml:space="preserve"> </w:t>
      </w:r>
      <w:r w:rsidRPr="00D96636">
        <w:t>problem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difficult</w:t>
      </w:r>
      <w:r w:rsidR="001D27A3">
        <w:t xml:space="preserve"> </w:t>
      </w:r>
      <w:r w:rsidRPr="00D96636">
        <w:t>to</w:t>
      </w:r>
      <w:r w:rsidR="001D27A3">
        <w:t xml:space="preserve"> </w:t>
      </w:r>
      <w:r w:rsidR="002252BF" w:rsidRPr="00D96636">
        <w:t>foresee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also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case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planners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listening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economists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maybe</w:t>
      </w:r>
      <w:r w:rsidR="001D27A3">
        <w:t xml:space="preserve"> </w:t>
      </w:r>
      <w:r w:rsidRPr="00D96636">
        <w:t>economists</w:t>
      </w:r>
      <w:r w:rsidR="001D27A3">
        <w:t xml:space="preserve"> </w:t>
      </w:r>
      <w:r w:rsidRPr="00D96636">
        <w:t>not</w:t>
      </w:r>
      <w:r w:rsidR="001D27A3">
        <w:t xml:space="preserve"> </w:t>
      </w:r>
      <w:r w:rsidRPr="00D96636">
        <w:t>talking</w:t>
      </w:r>
      <w:r w:rsidR="001D27A3">
        <w:t xml:space="preserve"> </w:t>
      </w:r>
      <w:r w:rsidRPr="00D96636">
        <w:t>because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afraid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getting</w:t>
      </w:r>
      <w:r w:rsidR="001D27A3">
        <w:t xml:space="preserve"> </w:t>
      </w:r>
      <w:r w:rsidRPr="00D96636">
        <w:t>shot.</w:t>
      </w:r>
    </w:p>
    <w:p w14:paraId="34D15D13" w14:textId="0D660145" w:rsidR="00D96636" w:rsidRPr="00D96636" w:rsidRDefault="00D96636" w:rsidP="00530262">
      <w:pPr>
        <w:pStyle w:val="cpParagraph"/>
      </w:pPr>
      <w:r w:rsidRPr="00D96636">
        <w:t>But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point</w:t>
      </w:r>
      <w:r w:rsidR="001D27A3">
        <w:t xml:space="preserve"> </w:t>
      </w:r>
      <w:r w:rsidRPr="00D96636">
        <w:t>here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certain</w:t>
      </w:r>
      <w:r w:rsidR="001D27A3">
        <w:t xml:space="preserve"> </w:t>
      </w:r>
      <w:r w:rsidRPr="00D96636">
        <w:t>problems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confounding</w:t>
      </w:r>
      <w:r w:rsidR="001D27A3">
        <w:t xml:space="preserve"> </w:t>
      </w:r>
      <w:r w:rsidRPr="00D96636">
        <w:t>variables</w:t>
      </w:r>
      <w:r w:rsidR="001D27A3">
        <w:t xml:space="preserve"> </w:t>
      </w:r>
      <w:r w:rsidRPr="00D96636">
        <w:t>which</w:t>
      </w:r>
      <w:r w:rsidR="001D27A3">
        <w:t xml:space="preserve"> </w:t>
      </w:r>
      <w:r w:rsidRPr="00D96636">
        <w:t>change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response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nature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problem.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only</w:t>
      </w:r>
      <w:r w:rsidR="001D27A3">
        <w:t xml:space="preserve"> </w:t>
      </w:r>
      <w:r w:rsidRPr="00D96636">
        <w:t>way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able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predict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nature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solution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at</w:t>
      </w:r>
      <w:r w:rsidR="001D27A3">
        <w:t xml:space="preserve"> </w:t>
      </w:r>
      <w:r w:rsidRPr="00D96636">
        <w:t>least</w:t>
      </w:r>
      <w:r w:rsidR="001D27A3">
        <w:t xml:space="preserve"> </w:t>
      </w:r>
      <w:r w:rsidRPr="00D96636">
        <w:t>partially</w:t>
      </w:r>
      <w:r w:rsidR="001D27A3">
        <w:t xml:space="preserve"> </w:t>
      </w:r>
      <w:r w:rsidRPr="00D96636">
        <w:t>execute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work.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nature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software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why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is,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example,</w:t>
      </w:r>
      <w:r w:rsidR="001D27A3">
        <w:t xml:space="preserve"> </w:t>
      </w:r>
      <w:r w:rsidRPr="00D96636">
        <w:t>so</w:t>
      </w:r>
      <w:r w:rsidR="001D27A3">
        <w:t xml:space="preserve"> </w:t>
      </w:r>
      <w:r w:rsidRPr="00D96636">
        <w:t>difficult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estimate</w:t>
      </w:r>
      <w:r w:rsidR="00ED2CEB">
        <w:t>.</w:t>
      </w:r>
    </w:p>
    <w:p w14:paraId="5EEC7539" w14:textId="1E8D3D4B" w:rsidR="00D96636" w:rsidRPr="00D96636" w:rsidRDefault="00D96636" w:rsidP="00661CA1">
      <w:pPr>
        <w:pStyle w:val="Heading2"/>
      </w:pPr>
      <w:r w:rsidRPr="00D96636">
        <w:t>Cycle</w:t>
      </w:r>
      <w:r w:rsidR="001D27A3">
        <w:t xml:space="preserve"> </w:t>
      </w:r>
      <w:r w:rsidRPr="00D96636">
        <w:t>Time</w:t>
      </w:r>
    </w:p>
    <w:p w14:paraId="614D0763" w14:textId="214FDA7D" w:rsidR="00BA1A96" w:rsidRDefault="00ED2CEB" w:rsidP="004A5C00">
      <w:pPr>
        <w:pStyle w:val="cpParagraph"/>
      </w:pPr>
      <w:r>
        <w:t>E</w:t>
      </w:r>
      <w:r w:rsidR="00D96636" w:rsidRPr="00D96636">
        <w:t>arlier,</w:t>
      </w:r>
      <w:r w:rsidR="001D27A3">
        <w:t xml:space="preserve"> </w:t>
      </w:r>
      <w:r w:rsidR="00D96636" w:rsidRPr="00D96636">
        <w:t>I</w:t>
      </w:r>
      <w:r w:rsidR="001D27A3">
        <w:t xml:space="preserve"> </w:t>
      </w:r>
      <w:r w:rsidR="00D96636" w:rsidRPr="00D96636">
        <w:t>mentioned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days</w:t>
      </w:r>
      <w:r w:rsidR="001D27A3">
        <w:t xml:space="preserve"> </w:t>
      </w:r>
      <w:r w:rsidR="00D96636" w:rsidRPr="00D96636">
        <w:t>when</w:t>
      </w:r>
      <w:r w:rsidR="001D27A3">
        <w:t xml:space="preserve"> </w:t>
      </w:r>
      <w:r w:rsidR="00D96636" w:rsidRPr="00D96636">
        <w:t>I</w:t>
      </w:r>
      <w:r w:rsidR="001D27A3">
        <w:t xml:space="preserve"> </w:t>
      </w:r>
      <w:r w:rsidR="00D96636" w:rsidRPr="00D96636">
        <w:t>was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developer</w:t>
      </w:r>
      <w:r w:rsidR="001D27A3">
        <w:t xml:space="preserve"> </w:t>
      </w:r>
      <w:r w:rsidR="00D96636" w:rsidRPr="00D96636">
        <w:t>for</w:t>
      </w:r>
      <w:r w:rsidR="001D27A3">
        <w:t xml:space="preserve"> </w:t>
      </w:r>
      <w:r w:rsidR="00D96636" w:rsidRPr="00D96636">
        <w:t>an</w:t>
      </w:r>
      <w:r w:rsidR="001D27A3">
        <w:t xml:space="preserve"> </w:t>
      </w:r>
      <w:r w:rsidR="00BA1A96" w:rsidRPr="00D96636">
        <w:t>application,</w:t>
      </w:r>
      <w:r w:rsidR="001D27A3">
        <w:t xml:space="preserve"> </w:t>
      </w:r>
      <w:r w:rsidR="00D96636" w:rsidRPr="00D96636">
        <w:t>we</w:t>
      </w:r>
      <w:r w:rsidR="001D27A3">
        <w:t xml:space="preserve"> </w:t>
      </w:r>
      <w:r w:rsidR="00D96636" w:rsidRPr="00D96636">
        <w:t>provided</w:t>
      </w:r>
      <w:r w:rsidR="001D27A3">
        <w:t xml:space="preserve"> </w:t>
      </w:r>
      <w:r w:rsidR="00D96636" w:rsidRPr="00D96636">
        <w:t>phone</w:t>
      </w:r>
      <w:r w:rsidR="001D27A3">
        <w:t xml:space="preserve"> </w:t>
      </w:r>
      <w:r w:rsidR="00D96636" w:rsidRPr="00D96636">
        <w:t>support</w:t>
      </w:r>
      <w:r w:rsidR="001D27A3">
        <w:t xml:space="preserve"> </w:t>
      </w:r>
      <w:r w:rsidR="00D96636" w:rsidRPr="00D96636">
        <w:t>for.</w:t>
      </w:r>
      <w:r w:rsidR="001D27A3">
        <w:t xml:space="preserve"> </w:t>
      </w:r>
      <w:r w:rsidR="00D96636" w:rsidRPr="00D96636">
        <w:t>This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one</w:t>
      </w:r>
      <w:r w:rsidR="001D27A3">
        <w:t xml:space="preserve"> </w:t>
      </w:r>
      <w:r w:rsidR="00D96636" w:rsidRPr="00D96636">
        <w:t>where</w:t>
      </w:r>
      <w:r w:rsidR="001D27A3">
        <w:t xml:space="preserve"> </w:t>
      </w:r>
      <w:r w:rsidR="00D96636" w:rsidRPr="00D96636">
        <w:t>I</w:t>
      </w:r>
      <w:r w:rsidR="001D27A3">
        <w:t xml:space="preserve"> </w:t>
      </w:r>
      <w:r w:rsidR="00D96636" w:rsidRPr="00D96636">
        <w:t>would</w:t>
      </w:r>
      <w:r w:rsidR="001D27A3">
        <w:t xml:space="preserve"> </w:t>
      </w:r>
      <w:r w:rsidR="00D96636" w:rsidRPr="00D96636">
        <w:t>call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customers</w:t>
      </w:r>
      <w:r w:rsidR="001D27A3">
        <w:t xml:space="preserve"> </w:t>
      </w:r>
      <w:r w:rsidR="00D96636" w:rsidRPr="00D96636">
        <w:t>directly.</w:t>
      </w:r>
    </w:p>
    <w:p w14:paraId="02A6A4A2" w14:textId="77777777" w:rsidR="00BA1A96" w:rsidRDefault="00D96636" w:rsidP="004A5C00">
      <w:pPr>
        <w:pStyle w:val="cpParagraph"/>
      </w:pPr>
      <w:r w:rsidRPr="00D96636">
        <w:t>While</w:t>
      </w:r>
      <w:r w:rsidR="001D27A3">
        <w:t xml:space="preserve"> </w:t>
      </w:r>
      <w:r w:rsidRPr="00D96636">
        <w:t>calling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customers</w:t>
      </w:r>
      <w:r w:rsidR="001D27A3">
        <w:t xml:space="preserve"> </w:t>
      </w:r>
      <w:r w:rsidRPr="00D96636">
        <w:t>directly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better</w:t>
      </w:r>
      <w:r w:rsidR="001D27A3">
        <w:t xml:space="preserve"> </w:t>
      </w:r>
      <w:r w:rsidRPr="00D96636">
        <w:t>than</w:t>
      </w:r>
      <w:r w:rsidR="001D27A3">
        <w:t xml:space="preserve"> </w:t>
      </w:r>
      <w:r w:rsidRPr="00D96636">
        <w:t>pushing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tickets</w:t>
      </w:r>
      <w:r w:rsidR="001D27A3">
        <w:t xml:space="preserve"> </w:t>
      </w:r>
      <w:r w:rsidRPr="00D96636">
        <w:t>back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support</w:t>
      </w:r>
      <w:r w:rsidR="001D27A3">
        <w:t xml:space="preserve"> </w:t>
      </w:r>
      <w:r w:rsidRPr="00D96636">
        <w:t>interns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having</w:t>
      </w:r>
      <w:r w:rsidR="001D27A3">
        <w:t xml:space="preserve"> </w:t>
      </w:r>
      <w:r w:rsidRPr="00D96636">
        <w:t>them</w:t>
      </w:r>
      <w:r w:rsidR="001D27A3">
        <w:t xml:space="preserve"> </w:t>
      </w:r>
      <w:r w:rsidRPr="00D96636">
        <w:t>call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customer</w:t>
      </w:r>
      <w:r w:rsidR="001D27A3">
        <w:t xml:space="preserve"> </w:t>
      </w:r>
      <w:r w:rsidRPr="00D96636">
        <w:t>back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more</w:t>
      </w:r>
      <w:r w:rsidR="001D27A3">
        <w:t xml:space="preserve"> </w:t>
      </w:r>
      <w:r w:rsidRPr="00D96636">
        <w:t>information,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still</w:t>
      </w:r>
      <w:r w:rsidR="001D27A3">
        <w:t xml:space="preserve"> </w:t>
      </w:r>
      <w:r w:rsidRPr="00D96636">
        <w:t>wasting</w:t>
      </w:r>
      <w:r w:rsidR="001D27A3">
        <w:t xml:space="preserve"> </w:t>
      </w:r>
      <w:r w:rsidRPr="00D96636">
        <w:t>something.</w:t>
      </w:r>
    </w:p>
    <w:p w14:paraId="69B720CA" w14:textId="77777777" w:rsidR="00BA1A96" w:rsidRDefault="00D96636" w:rsidP="004A5C00">
      <w:pPr>
        <w:pStyle w:val="cpParagraph"/>
      </w:pPr>
      <w:r w:rsidRPr="00D96636">
        <w:lastRenderedPageBreak/>
        <w:t>The</w:t>
      </w:r>
      <w:r w:rsidR="001D27A3">
        <w:t xml:space="preserve"> </w:t>
      </w:r>
      <w:r w:rsidRPr="00D96636">
        <w:t>customer's</w:t>
      </w:r>
      <w:r w:rsidR="001D27A3">
        <w:t xml:space="preserve"> </w:t>
      </w:r>
      <w:r w:rsidRPr="00D96636">
        <w:t>time.</w:t>
      </w:r>
    </w:p>
    <w:p w14:paraId="35CABC21" w14:textId="77777777" w:rsidR="00BA1A96" w:rsidRDefault="00D96636" w:rsidP="004A5C00">
      <w:pPr>
        <w:pStyle w:val="cpParagraph"/>
      </w:pPr>
      <w:r w:rsidRPr="00D96636">
        <w:t>Instead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calling</w:t>
      </w:r>
      <w:r w:rsidR="001D27A3">
        <w:t xml:space="preserve"> </w:t>
      </w:r>
      <w:r w:rsidRPr="00D96636">
        <w:t>once</w:t>
      </w:r>
      <w:r w:rsidR="001D27A3">
        <w:t xml:space="preserve"> </w:t>
      </w:r>
      <w:r w:rsidRPr="00D96636">
        <w:t>delivering</w:t>
      </w:r>
      <w:r w:rsidR="001D27A3">
        <w:t xml:space="preserve"> </w:t>
      </w:r>
      <w:r w:rsidRPr="00D96636">
        <w:t>all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information</w:t>
      </w:r>
      <w:r w:rsidR="00BA1A96">
        <w:t xml:space="preserve"> necessary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get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problem</w:t>
      </w:r>
      <w:r w:rsidR="001D27A3">
        <w:t xml:space="preserve"> </w:t>
      </w:r>
      <w:r w:rsidRPr="00D96636">
        <w:t>resolved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then</w:t>
      </w:r>
      <w:r w:rsidR="001D27A3">
        <w:t xml:space="preserve"> </w:t>
      </w:r>
      <w:r w:rsidRPr="00D96636">
        <w:t>simply</w:t>
      </w:r>
      <w:r w:rsidR="001D27A3">
        <w:t xml:space="preserve"> </w:t>
      </w:r>
      <w:r w:rsidRPr="00D96636">
        <w:t>receiving</w:t>
      </w:r>
      <w:r w:rsidR="001D27A3">
        <w:t xml:space="preserve"> </w:t>
      </w:r>
      <w:r w:rsidRPr="00D96636">
        <w:t>unification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their</w:t>
      </w:r>
      <w:r w:rsidR="001D27A3">
        <w:t xml:space="preserve"> </w:t>
      </w:r>
      <w:r w:rsidRPr="00D96636">
        <w:t>problem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solved,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talk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us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second</w:t>
      </w:r>
      <w:r w:rsidR="001D27A3">
        <w:t xml:space="preserve"> </w:t>
      </w:r>
      <w:r w:rsidRPr="00D96636">
        <w:t>time.</w:t>
      </w:r>
    </w:p>
    <w:p w14:paraId="2A1CECBF" w14:textId="77777777" w:rsidR="00BA1A96" w:rsidRDefault="00D96636" w:rsidP="004A5C00">
      <w:pPr>
        <w:pStyle w:val="cpParagraph"/>
      </w:pPr>
      <w:r w:rsidRPr="00D96636">
        <w:t>These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two</w:t>
      </w:r>
      <w:r w:rsidR="001D27A3">
        <w:t xml:space="preserve"> </w:t>
      </w:r>
      <w:r w:rsidRPr="00D96636">
        <w:t>sub</w:t>
      </w:r>
      <w:r w:rsidR="001D27A3">
        <w:t xml:space="preserve"> </w:t>
      </w:r>
      <w:r w:rsidRPr="00D96636">
        <w:t>optimal</w:t>
      </w:r>
      <w:r w:rsidR="001D27A3">
        <w:t xml:space="preserve"> </w:t>
      </w:r>
      <w:r w:rsidRPr="00D96636">
        <w:t>cycles,</w:t>
      </w:r>
      <w:r w:rsidR="001D27A3">
        <w:t xml:space="preserve"> </w:t>
      </w:r>
      <w:r w:rsidRPr="00D96636">
        <w:t>one</w:t>
      </w:r>
      <w:r w:rsidR="001D27A3">
        <w:t xml:space="preserve"> </w:t>
      </w:r>
      <w:r w:rsidRPr="00D96636">
        <w:t>where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dig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my</w:t>
      </w:r>
      <w:r w:rsidR="001D27A3">
        <w:t xml:space="preserve"> </w:t>
      </w:r>
      <w:r w:rsidRPr="00D96636">
        <w:t>heels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tell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manager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tell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support</w:t>
      </w:r>
      <w:r w:rsidR="001D27A3">
        <w:t xml:space="preserve"> </w:t>
      </w:r>
      <w:r w:rsidRPr="00D96636">
        <w:t>engineer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call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customer</w:t>
      </w:r>
      <w:r w:rsidR="001D27A3">
        <w:t xml:space="preserve"> </w:t>
      </w:r>
      <w:r w:rsidRPr="00D96636">
        <w:t>back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other</w:t>
      </w:r>
      <w:r w:rsidR="001D27A3">
        <w:t xml:space="preserve"> </w:t>
      </w:r>
      <w:r w:rsidRPr="00D96636">
        <w:t>where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call</w:t>
      </w:r>
      <w:r w:rsidR="001D27A3">
        <w:t xml:space="preserve"> </w:t>
      </w:r>
      <w:r w:rsidRPr="00D96636">
        <w:t>them</w:t>
      </w:r>
      <w:r w:rsidR="001D27A3">
        <w:t xml:space="preserve"> </w:t>
      </w:r>
      <w:r w:rsidRPr="00D96636">
        <w:t>back</w:t>
      </w:r>
      <w:r w:rsidR="001D27A3">
        <w:t xml:space="preserve"> </w:t>
      </w:r>
      <w:r w:rsidRPr="00D96636">
        <w:t>directly.</w:t>
      </w:r>
    </w:p>
    <w:p w14:paraId="3B67947A" w14:textId="77777777" w:rsidR="00BA1A96" w:rsidRDefault="00D96636" w:rsidP="004A5C00">
      <w:pPr>
        <w:pStyle w:val="cpParagraph"/>
      </w:pPr>
      <w:r w:rsidRPr="00D96636">
        <w:t>Why</w:t>
      </w:r>
      <w:r w:rsidR="001D27A3">
        <w:t xml:space="preserve"> </w:t>
      </w:r>
      <w:r w:rsidRPr="00D96636">
        <w:t>didn't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obvious</w:t>
      </w:r>
      <w:r w:rsidR="001D27A3">
        <w:t xml:space="preserve"> </w:t>
      </w:r>
      <w:r w:rsidRPr="00D96636">
        <w:t>optimal</w:t>
      </w:r>
      <w:r w:rsidR="001D27A3">
        <w:t xml:space="preserve"> </w:t>
      </w:r>
      <w:r w:rsidRPr="00D96636">
        <w:t>cycle</w:t>
      </w:r>
      <w:r w:rsidR="001D27A3">
        <w:t xml:space="preserve"> </w:t>
      </w:r>
      <w:r w:rsidRPr="00D96636">
        <w:t>where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support</w:t>
      </w:r>
      <w:r w:rsidR="001D27A3">
        <w:t xml:space="preserve"> </w:t>
      </w:r>
      <w:r w:rsidRPr="00D96636">
        <w:t>engineer</w:t>
      </w:r>
      <w:r w:rsidR="001D27A3">
        <w:t xml:space="preserve"> </w:t>
      </w:r>
      <w:r w:rsidRPr="00D96636">
        <w:t>gets</w:t>
      </w:r>
      <w:r w:rsidR="001D27A3">
        <w:t xml:space="preserve"> </w:t>
      </w:r>
      <w:r w:rsidRPr="00D96636">
        <w:t>all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data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first</w:t>
      </w:r>
      <w:r w:rsidR="001D27A3">
        <w:t xml:space="preserve"> </w:t>
      </w:r>
      <w:r w:rsidRPr="00D96636">
        <w:t>place</w:t>
      </w:r>
      <w:r w:rsidR="001D27A3">
        <w:t xml:space="preserve"> </w:t>
      </w:r>
      <w:r w:rsidRPr="00D96636">
        <w:t>necessary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solve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problem?</w:t>
      </w:r>
    </w:p>
    <w:p w14:paraId="01598752" w14:textId="4D2A8C49" w:rsidR="00BA1A96" w:rsidRDefault="00D96636" w:rsidP="004A5C00">
      <w:pPr>
        <w:pStyle w:val="cpParagraph"/>
      </w:pPr>
      <w:r w:rsidRPr="00D96636">
        <w:t>Because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support</w:t>
      </w:r>
      <w:r w:rsidR="001D27A3">
        <w:t xml:space="preserve"> </w:t>
      </w:r>
      <w:r w:rsidRPr="00D96636">
        <w:t>engineers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sub</w:t>
      </w:r>
      <w:r w:rsidR="001D27A3">
        <w:t xml:space="preserve"> </w:t>
      </w:r>
      <w:r w:rsidRPr="00D96636">
        <w:t>optimizing</w:t>
      </w:r>
      <w:r w:rsidR="00BA1A96">
        <w:t>. T</w:t>
      </w:r>
      <w:r w:rsidRPr="00D96636">
        <w:t>he</w:t>
      </w:r>
      <w:r w:rsidR="001D27A3">
        <w:t xml:space="preserve"> </w:t>
      </w:r>
      <w:r w:rsidRPr="00D96636">
        <w:t>s</w:t>
      </w:r>
      <w:r w:rsidR="00BA1A96">
        <w:t>up</w:t>
      </w:r>
      <w:r w:rsidRPr="00D96636">
        <w:t>port</w:t>
      </w:r>
      <w:r w:rsidR="00BA1A96">
        <w:t xml:space="preserve"> </w:t>
      </w:r>
      <w:r w:rsidRPr="00D96636">
        <w:t>engineers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paid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basis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how</w:t>
      </w:r>
      <w:r w:rsidR="001D27A3">
        <w:t xml:space="preserve"> </w:t>
      </w:r>
      <w:r w:rsidRPr="00D96636">
        <w:t>many</w:t>
      </w:r>
      <w:r w:rsidR="001D27A3">
        <w:t xml:space="preserve"> </w:t>
      </w:r>
      <w:r w:rsidRPr="00D96636">
        <w:t>calls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took.</w:t>
      </w:r>
    </w:p>
    <w:p w14:paraId="09477C1D" w14:textId="66197171" w:rsidR="00BA1A96" w:rsidRDefault="00D96636" w:rsidP="004A5C00">
      <w:pPr>
        <w:pStyle w:val="cpParagraph"/>
      </w:pPr>
      <w:r w:rsidRPr="00D96636">
        <w:t>While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provided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good</w:t>
      </w:r>
      <w:r w:rsidR="001D27A3">
        <w:t xml:space="preserve"> </w:t>
      </w:r>
      <w:r w:rsidRPr="00D96636">
        <w:t>incentive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resolve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issues</w:t>
      </w:r>
      <w:r w:rsidR="001D27A3">
        <w:t xml:space="preserve"> </w:t>
      </w:r>
      <w:r w:rsidRPr="00D96636">
        <w:t>speedily,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also</w:t>
      </w:r>
      <w:r w:rsidR="001D27A3">
        <w:t xml:space="preserve"> </w:t>
      </w:r>
      <w:r w:rsidRPr="00D96636">
        <w:t>meant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there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more</w:t>
      </w:r>
      <w:r w:rsidR="001D27A3">
        <w:t xml:space="preserve"> </w:t>
      </w:r>
      <w:r w:rsidRPr="00D96636">
        <w:t>complex</w:t>
      </w:r>
      <w:r w:rsidR="001D27A3">
        <w:t xml:space="preserve"> </w:t>
      </w:r>
      <w:r w:rsidRPr="00D96636">
        <w:t>issue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going</w:t>
      </w:r>
      <w:r w:rsidR="001D27A3">
        <w:t xml:space="preserve"> </w:t>
      </w:r>
      <w:r w:rsidR="002252BF">
        <w:t>end up</w:t>
      </w:r>
      <w:r w:rsidR="00BA1A96">
        <w:t xml:space="preserve"> landing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my</w:t>
      </w:r>
      <w:r w:rsidR="001D27A3">
        <w:t xml:space="preserve"> </w:t>
      </w:r>
      <w:r w:rsidRPr="00D96636">
        <w:t>plate.</w:t>
      </w:r>
      <w:r w:rsidR="001D27A3">
        <w:t xml:space="preserve"> </w:t>
      </w:r>
      <w:r w:rsidRPr="00D96636">
        <w:t>Those</w:t>
      </w:r>
      <w:r w:rsidR="001D27A3">
        <w:t xml:space="preserve"> </w:t>
      </w:r>
      <w:r w:rsidRPr="00D96636">
        <w:t>longer</w:t>
      </w:r>
      <w:r w:rsidR="001D27A3">
        <w:t xml:space="preserve"> </w:t>
      </w:r>
      <w:r w:rsidRPr="00D96636">
        <w:t>calls</w:t>
      </w:r>
      <w:r w:rsidR="001D27A3">
        <w:t xml:space="preserve"> </w:t>
      </w:r>
      <w:r w:rsidRPr="00D96636">
        <w:t>literally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costing</w:t>
      </w:r>
      <w:r w:rsidR="001D27A3">
        <w:t xml:space="preserve"> </w:t>
      </w:r>
      <w:r w:rsidRPr="00D96636">
        <w:t>them</w:t>
      </w:r>
      <w:r w:rsidR="001D27A3">
        <w:t xml:space="preserve"> </w:t>
      </w:r>
      <w:r w:rsidRPr="00D96636">
        <w:t>money.</w:t>
      </w:r>
    </w:p>
    <w:p w14:paraId="283E4071" w14:textId="77777777" w:rsidR="00BA1A96" w:rsidRDefault="00D96636" w:rsidP="004A5C00">
      <w:pPr>
        <w:pStyle w:val="cpParagraph"/>
      </w:pPr>
      <w:r w:rsidRPr="00D96636">
        <w:t>As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developer,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much</w:t>
      </w:r>
      <w:r w:rsidR="001D27A3">
        <w:t xml:space="preserve"> </w:t>
      </w:r>
      <w:r w:rsidRPr="00D96636">
        <w:t>more</w:t>
      </w:r>
      <w:r w:rsidR="001D27A3">
        <w:t xml:space="preserve"> </w:t>
      </w:r>
      <w:r w:rsidRPr="00D96636">
        <w:t>expensive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company</w:t>
      </w:r>
      <w:r w:rsidR="001D27A3">
        <w:t xml:space="preserve"> </w:t>
      </w:r>
      <w:r w:rsidRPr="00D96636">
        <w:t>than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support</w:t>
      </w:r>
      <w:r w:rsidR="001D27A3">
        <w:t xml:space="preserve"> </w:t>
      </w:r>
      <w:r w:rsidRPr="00D96636">
        <w:t>operators.</w:t>
      </w:r>
      <w:r w:rsidR="001D27A3">
        <w:t xml:space="preserve"> </w:t>
      </w:r>
      <w:r w:rsidR="00BA1A96" w:rsidRPr="00D96636">
        <w:t>So,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was,</w:t>
      </w:r>
      <w:r w:rsidR="001D27A3">
        <w:t xml:space="preserve"> </w:t>
      </w:r>
      <w:r w:rsidRPr="00D96636">
        <w:t>fortunately,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signal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everyone</w:t>
      </w:r>
      <w:r w:rsidR="001D27A3">
        <w:t xml:space="preserve"> </w:t>
      </w:r>
      <w:r w:rsidRPr="00D96636">
        <w:t>involved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needed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optimize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whole.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needed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figure</w:t>
      </w:r>
      <w:r w:rsidR="001D27A3">
        <w:t xml:space="preserve"> </w:t>
      </w:r>
      <w:r w:rsidRPr="00D96636">
        <w:t>out</w:t>
      </w:r>
      <w:r w:rsidR="001D27A3">
        <w:t xml:space="preserve"> </w:t>
      </w:r>
      <w:r w:rsidRPr="00D96636">
        <w:t>how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do</w:t>
      </w:r>
      <w:r w:rsidR="001D27A3">
        <w:t xml:space="preserve"> </w:t>
      </w:r>
      <w:r w:rsidRPr="00D96636">
        <w:t>one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two</w:t>
      </w:r>
      <w:r w:rsidR="001D27A3">
        <w:t xml:space="preserve"> </w:t>
      </w:r>
      <w:r w:rsidRPr="00D96636">
        <w:t>things.</w:t>
      </w:r>
    </w:p>
    <w:p w14:paraId="25887117" w14:textId="77777777" w:rsidR="00BA1A96" w:rsidRDefault="00D96636" w:rsidP="004A5C00">
      <w:pPr>
        <w:pStyle w:val="cpParagraph"/>
      </w:pPr>
      <w:r w:rsidRPr="00D96636">
        <w:t>Either</w:t>
      </w:r>
      <w:r w:rsidR="001D27A3">
        <w:t xml:space="preserve"> </w:t>
      </w:r>
      <w:r w:rsidRPr="00D96636">
        <w:t>deliver</w:t>
      </w:r>
      <w:r w:rsidR="001D27A3">
        <w:t xml:space="preserve"> </w:t>
      </w:r>
      <w:r w:rsidRPr="00D96636">
        <w:t>all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information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needed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first</w:t>
      </w:r>
      <w:r w:rsidR="001D27A3">
        <w:t xml:space="preserve"> </w:t>
      </w:r>
      <w:r w:rsidRPr="00D96636">
        <w:t>time,</w:t>
      </w:r>
      <w:r w:rsidR="001D27A3">
        <w:t xml:space="preserve"> </w:t>
      </w:r>
      <w:r w:rsidRPr="00D96636">
        <w:t>making</w:t>
      </w:r>
      <w:r w:rsidR="001D27A3">
        <w:t xml:space="preserve"> </w:t>
      </w:r>
      <w:r w:rsidRPr="00D96636">
        <w:t>me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satisfied</w:t>
      </w:r>
      <w:r w:rsidR="001D27A3">
        <w:t xml:space="preserve"> </w:t>
      </w:r>
      <w:r w:rsidRPr="00D96636">
        <w:t>customer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their</w:t>
      </w:r>
      <w:r w:rsidR="001D27A3">
        <w:t xml:space="preserve"> </w:t>
      </w:r>
      <w:r w:rsidRPr="00D96636">
        <w:t>phase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process,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even</w:t>
      </w:r>
      <w:r w:rsidR="001D27A3">
        <w:t xml:space="preserve"> </w:t>
      </w:r>
      <w:r w:rsidRPr="00D96636">
        <w:t>better,</w:t>
      </w:r>
      <w:r w:rsidR="001D27A3">
        <w:t xml:space="preserve"> </w:t>
      </w:r>
      <w:r w:rsidRPr="00D96636">
        <w:t>eliminate</w:t>
      </w:r>
      <w:r w:rsidR="001D27A3">
        <w:t xml:space="preserve"> </w:t>
      </w:r>
      <w:r w:rsidRPr="00D96636">
        <w:t>my</w:t>
      </w:r>
      <w:r w:rsidR="001D27A3">
        <w:t xml:space="preserve"> </w:t>
      </w:r>
      <w:r w:rsidRPr="00D96636">
        <w:t>face</w:t>
      </w:r>
      <w:r w:rsidR="001D27A3">
        <w:t xml:space="preserve"> </w:t>
      </w:r>
      <w:r w:rsidRPr="00D96636">
        <w:t>from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process</w:t>
      </w:r>
      <w:r w:rsidR="001D27A3">
        <w:t xml:space="preserve"> </w:t>
      </w:r>
      <w:r w:rsidRPr="00D96636">
        <w:t>entirely.</w:t>
      </w:r>
    </w:p>
    <w:p w14:paraId="0A87931D" w14:textId="77777777" w:rsidR="00BA1A96" w:rsidRDefault="00D96636" w:rsidP="004A5C00">
      <w:pPr>
        <w:pStyle w:val="cpParagraph"/>
      </w:pPr>
      <w:r w:rsidRPr="00D96636">
        <w:t>We</w:t>
      </w:r>
      <w:r w:rsidR="001D27A3">
        <w:t xml:space="preserve"> </w:t>
      </w:r>
      <w:r w:rsidRPr="00D96636">
        <w:t>attacked</w:t>
      </w:r>
      <w:r w:rsidR="001D27A3">
        <w:t xml:space="preserve"> </w:t>
      </w:r>
      <w:r w:rsidRPr="00D96636">
        <w:t>both</w:t>
      </w:r>
      <w:r w:rsidR="001D27A3">
        <w:t xml:space="preserve"> </w:t>
      </w:r>
      <w:r w:rsidRPr="00D96636">
        <w:t>sides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equation.</w:t>
      </w:r>
    </w:p>
    <w:p w14:paraId="2B08295A" w14:textId="30C84A91" w:rsidR="00BA1A96" w:rsidRDefault="00D96636" w:rsidP="004A5C00">
      <w:pPr>
        <w:pStyle w:val="cpParagraph"/>
      </w:pPr>
      <w:r w:rsidRPr="00D96636">
        <w:t>It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quick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easy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map</w:t>
      </w:r>
      <w:r w:rsidR="001D27A3">
        <w:t xml:space="preserve"> </w:t>
      </w:r>
      <w:r w:rsidRPr="00D96636">
        <w:t>out</w:t>
      </w:r>
      <w:r w:rsidR="001D27A3">
        <w:t xml:space="preserve"> </w:t>
      </w:r>
      <w:r w:rsidRPr="00D96636">
        <w:t>which</w:t>
      </w:r>
      <w:r w:rsidR="001D27A3">
        <w:t xml:space="preserve"> </w:t>
      </w:r>
      <w:r w:rsidRPr="00D96636">
        <w:t>data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missing</w:t>
      </w:r>
      <w:r w:rsidR="00BA1A96">
        <w:t xml:space="preserve"> f</w:t>
      </w:r>
      <w:r w:rsidRPr="00D96636">
        <w:t>or</w:t>
      </w:r>
      <w:r w:rsidR="001D27A3">
        <w:t xml:space="preserve"> </w:t>
      </w:r>
      <w:r w:rsidRPr="00D96636">
        <w:t>most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requests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worked</w:t>
      </w:r>
      <w:r w:rsidR="001D27A3">
        <w:t xml:space="preserve"> </w:t>
      </w:r>
      <w:r w:rsidRPr="00D96636">
        <w:t>on</w:t>
      </w:r>
      <w:r w:rsidR="00BA1A96">
        <w:t>.</w:t>
      </w:r>
      <w:r w:rsidR="001D27A3">
        <w:t xml:space="preserve"> </w:t>
      </w:r>
      <w:r w:rsidR="00BA1A96">
        <w:t>W</w:t>
      </w:r>
      <w:r w:rsidRPr="00D96636">
        <w:t>e</w:t>
      </w:r>
      <w:r w:rsidR="001D27A3">
        <w:t xml:space="preserve"> </w:t>
      </w:r>
      <w:r w:rsidRPr="00D96636">
        <w:t>modified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entry</w:t>
      </w:r>
      <w:r w:rsidR="001D27A3">
        <w:t xml:space="preserve"> </w:t>
      </w:r>
      <w:r w:rsidRPr="00D96636">
        <w:t>form</w:t>
      </w:r>
      <w:r w:rsidR="001D27A3">
        <w:t xml:space="preserve"> </w:t>
      </w:r>
      <w:r w:rsidRPr="00D96636">
        <w:t>for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support</w:t>
      </w:r>
      <w:r w:rsidR="001D27A3">
        <w:t xml:space="preserve"> </w:t>
      </w:r>
      <w:r w:rsidRPr="00D96636">
        <w:t>tool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made</w:t>
      </w:r>
      <w:r w:rsidR="001D27A3">
        <w:t xml:space="preserve"> </w:t>
      </w:r>
      <w:r w:rsidRPr="00D96636">
        <w:t>those</w:t>
      </w:r>
      <w:r w:rsidR="001D27A3">
        <w:t xml:space="preserve"> </w:t>
      </w:r>
      <w:r w:rsidRPr="00D96636">
        <w:t>new</w:t>
      </w:r>
      <w:r w:rsidR="001D27A3">
        <w:t xml:space="preserve"> </w:t>
      </w:r>
      <w:r w:rsidRPr="00D96636">
        <w:t>fields</w:t>
      </w:r>
      <w:r w:rsidR="001D27A3">
        <w:t xml:space="preserve"> </w:t>
      </w:r>
      <w:r w:rsidRPr="00D96636">
        <w:t>mandatory.</w:t>
      </w:r>
    </w:p>
    <w:p w14:paraId="78EBA91C" w14:textId="77777777" w:rsidR="00BA1A96" w:rsidRDefault="00D96636" w:rsidP="004A5C00">
      <w:pPr>
        <w:pStyle w:val="cpParagraph"/>
      </w:pPr>
      <w:r w:rsidRPr="00D96636">
        <w:t>This</w:t>
      </w:r>
      <w:r w:rsidR="001D27A3">
        <w:t xml:space="preserve"> </w:t>
      </w:r>
      <w:r w:rsidRPr="00D96636">
        <w:t>met</w:t>
      </w:r>
      <w:r w:rsidR="001D27A3">
        <w:t xml:space="preserve"> </w:t>
      </w:r>
      <w:r w:rsidRPr="00D96636">
        <w:t>sometimes</w:t>
      </w:r>
      <w:r w:rsidR="001D27A3">
        <w:t xml:space="preserve"> </w:t>
      </w:r>
      <w:r w:rsidRPr="00D96636">
        <w:t>gathering</w:t>
      </w:r>
      <w:r w:rsidR="001D27A3">
        <w:t xml:space="preserve"> </w:t>
      </w:r>
      <w:r w:rsidRPr="00D96636">
        <w:t>information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wasn't</w:t>
      </w:r>
      <w:r w:rsidR="001D27A3">
        <w:t xml:space="preserve"> </w:t>
      </w:r>
      <w:r w:rsidRPr="00D96636">
        <w:t>strictly</w:t>
      </w:r>
      <w:r w:rsidR="001D27A3">
        <w:t xml:space="preserve"> </w:t>
      </w:r>
      <w:r w:rsidR="00BA1A96">
        <w:t xml:space="preserve">connected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problem,</w:t>
      </w:r>
      <w:r w:rsidR="001D27A3">
        <w:t xml:space="preserve"> </w:t>
      </w:r>
      <w:r w:rsidRPr="00D96636">
        <w:t>but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small</w:t>
      </w:r>
      <w:r w:rsidR="001D27A3">
        <w:t xml:space="preserve"> </w:t>
      </w:r>
      <w:r w:rsidRPr="00D96636">
        <w:t>cost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time</w:t>
      </w:r>
      <w:r w:rsidR="001D27A3">
        <w:t xml:space="preserve"> </w:t>
      </w:r>
      <w:r w:rsidRPr="00D96636">
        <w:t>spent</w:t>
      </w:r>
      <w:r w:rsidR="001D27A3">
        <w:t xml:space="preserve"> </w:t>
      </w:r>
      <w:r w:rsidRPr="00D96636">
        <w:t>gathering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outweighed</w:t>
      </w:r>
      <w:r w:rsidR="001D27A3">
        <w:t xml:space="preserve"> </w:t>
      </w:r>
      <w:r w:rsidRPr="00D96636">
        <w:t>by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cost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my</w:t>
      </w:r>
      <w:r w:rsidR="001D27A3">
        <w:t xml:space="preserve"> </w:t>
      </w:r>
      <w:r w:rsidRPr="00D96636">
        <w:t>time</w:t>
      </w:r>
      <w:r w:rsidR="001D27A3">
        <w:t xml:space="preserve"> </w:t>
      </w:r>
      <w:r w:rsidRPr="00D96636">
        <w:t>spent</w:t>
      </w:r>
      <w:r w:rsidR="001D27A3">
        <w:t xml:space="preserve"> </w:t>
      </w:r>
      <w:r w:rsidRPr="00D96636">
        <w:t>cycling</w:t>
      </w:r>
      <w:r w:rsidR="001D27A3">
        <w:t xml:space="preserve"> </w:t>
      </w:r>
      <w:r w:rsidRPr="00D96636">
        <w:t>back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forth.</w:t>
      </w:r>
    </w:p>
    <w:p w14:paraId="6B5E4DD0" w14:textId="77777777" w:rsidR="00BA1A96" w:rsidRDefault="00D96636" w:rsidP="004A5C00">
      <w:pPr>
        <w:pStyle w:val="cpParagraph"/>
      </w:pPr>
      <w:r w:rsidRPr="00D96636">
        <w:t>Note</w:t>
      </w:r>
      <w:r w:rsidR="00BA1A96">
        <w:t xml:space="preserve"> h</w:t>
      </w:r>
      <w:r w:rsidRPr="00D96636">
        <w:t>ere</w:t>
      </w:r>
      <w:r w:rsidR="00BA1A96">
        <w:t>.</w:t>
      </w:r>
      <w:r w:rsidR="001D27A3">
        <w:t xml:space="preserve"> </w:t>
      </w:r>
      <w:r w:rsidR="00BA1A96">
        <w:t>Y</w:t>
      </w:r>
      <w:r w:rsidRPr="00D96636">
        <w:t>ou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determine</w:t>
      </w:r>
      <w:r w:rsidR="001D27A3">
        <w:t xml:space="preserve"> </w:t>
      </w:r>
      <w:r w:rsidRPr="00D96636">
        <w:t>whether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case.</w:t>
      </w:r>
      <w:r w:rsidR="001D27A3">
        <w:t xml:space="preserve"> </w:t>
      </w:r>
      <w:r w:rsidRPr="00D96636">
        <w:t>If</w:t>
      </w:r>
      <w:r w:rsidR="001D27A3">
        <w:t xml:space="preserve"> </w:t>
      </w:r>
      <w:r w:rsidRPr="00D96636">
        <w:t>my</w:t>
      </w:r>
      <w:r w:rsidR="001D27A3">
        <w:t xml:space="preserve"> </w:t>
      </w:r>
      <w:r w:rsidRPr="00D96636">
        <w:t>involvement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rare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time</w:t>
      </w:r>
      <w:r w:rsidR="001D27A3">
        <w:t xml:space="preserve"> </w:t>
      </w:r>
      <w:r w:rsidRPr="00D96636">
        <w:t>spent</w:t>
      </w:r>
      <w:r w:rsidR="001D27A3">
        <w:t xml:space="preserve"> </w:t>
      </w:r>
      <w:r w:rsidRPr="00D96636">
        <w:t>getting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additional</w:t>
      </w:r>
      <w:r w:rsidR="001D27A3">
        <w:t xml:space="preserve"> </w:t>
      </w:r>
      <w:r w:rsidRPr="00D96636">
        <w:t>information</w:t>
      </w:r>
      <w:r w:rsidR="001D27A3">
        <w:t xml:space="preserve"> </w:t>
      </w:r>
      <w:r w:rsidRPr="00D96636">
        <w:t>longer,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itself</w:t>
      </w:r>
      <w:r w:rsidR="001D27A3">
        <w:t xml:space="preserve"> </w:t>
      </w:r>
      <w:r w:rsidRPr="00D96636">
        <w:t>might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been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sub</w:t>
      </w:r>
      <w:r w:rsidR="001D27A3">
        <w:t xml:space="preserve"> </w:t>
      </w:r>
      <w:r w:rsidRPr="00D96636">
        <w:t>optimization.</w:t>
      </w:r>
    </w:p>
    <w:p w14:paraId="5E627138" w14:textId="77777777" w:rsidR="00BA1A96" w:rsidRDefault="00D96636" w:rsidP="004A5C00">
      <w:pPr>
        <w:pStyle w:val="cpParagraph"/>
      </w:pPr>
      <w:r w:rsidRPr="00D96636">
        <w:t>What</w:t>
      </w:r>
      <w:r w:rsidR="001D27A3">
        <w:t xml:space="preserve"> </w:t>
      </w:r>
      <w:r w:rsidRPr="00D96636">
        <w:t>really</w:t>
      </w:r>
      <w:r w:rsidR="001D27A3">
        <w:t xml:space="preserve"> </w:t>
      </w:r>
      <w:r w:rsidRPr="00D96636">
        <w:t>fix</w:t>
      </w:r>
      <w:r w:rsidR="00BA1A96">
        <w:t>ed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problem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another</w:t>
      </w:r>
      <w:r w:rsidR="001D27A3">
        <w:t xml:space="preserve"> </w:t>
      </w:r>
      <w:r w:rsidRPr="00D96636">
        <w:t>step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took</w:t>
      </w:r>
      <w:r w:rsidR="001D27A3">
        <w:t xml:space="preserve"> </w:t>
      </w:r>
      <w:r w:rsidRPr="00D96636">
        <w:t>by</w:t>
      </w:r>
      <w:r w:rsidR="001D27A3">
        <w:t xml:space="preserve"> </w:t>
      </w:r>
      <w:r w:rsidRPr="00D96636">
        <w:t>examining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nature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problems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getting.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realized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core</w:t>
      </w:r>
      <w:r w:rsidR="001D27A3">
        <w:t xml:space="preserve"> </w:t>
      </w:r>
      <w:r w:rsidRPr="00D96636">
        <w:t>problem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support</w:t>
      </w:r>
      <w:r w:rsidR="001D27A3">
        <w:t xml:space="preserve"> </w:t>
      </w:r>
      <w:r w:rsidRPr="00D96636">
        <w:t>engineers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having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couldn't</w:t>
      </w:r>
      <w:r w:rsidR="001D27A3">
        <w:t xml:space="preserve"> </w:t>
      </w:r>
      <w:r w:rsidRPr="00D96636">
        <w:t>see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customer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seeing.</w:t>
      </w:r>
    </w:p>
    <w:p w14:paraId="26F7DF29" w14:textId="77777777" w:rsidR="00BA1A96" w:rsidRDefault="00D96636" w:rsidP="004A5C00">
      <w:pPr>
        <w:pStyle w:val="cpParagraph"/>
      </w:pPr>
      <w:r w:rsidRPr="00D96636">
        <w:t>The</w:t>
      </w:r>
      <w:r w:rsidR="001D27A3">
        <w:t xml:space="preserve"> </w:t>
      </w:r>
      <w:r w:rsidRPr="00D96636">
        <w:t>site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supporting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complex</w:t>
      </w:r>
      <w:r w:rsidR="001D27A3">
        <w:t xml:space="preserve"> </w:t>
      </w:r>
      <w:r w:rsidRPr="00D96636">
        <w:t>logic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drove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UI</w:t>
      </w:r>
      <w:r w:rsidR="00BA1A96">
        <w:t>-</w:t>
      </w:r>
      <w:r w:rsidRPr="00D96636">
        <w:t>based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very</w:t>
      </w:r>
      <w:r w:rsidR="001D27A3">
        <w:t xml:space="preserve"> </w:t>
      </w:r>
      <w:r w:rsidRPr="00D96636">
        <w:t>particular</w:t>
      </w:r>
      <w:r w:rsidR="001D27A3">
        <w:t xml:space="preserve"> </w:t>
      </w:r>
      <w:r w:rsidRPr="00D96636">
        <w:t>customer</w:t>
      </w:r>
      <w:r w:rsidR="001D27A3">
        <w:t xml:space="preserve"> </w:t>
      </w:r>
      <w:r w:rsidRPr="00D96636">
        <w:t>data</w:t>
      </w:r>
      <w:r w:rsidR="00BA1A96">
        <w:t>. T</w:t>
      </w:r>
      <w:r w:rsidRPr="00D96636">
        <w:t>he</w:t>
      </w:r>
      <w:r w:rsidR="001D27A3">
        <w:t xml:space="preserve"> </w:t>
      </w:r>
      <w:r w:rsidRPr="00D96636">
        <w:t>completion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wellness</w:t>
      </w:r>
      <w:r w:rsidR="001D27A3">
        <w:t xml:space="preserve"> </w:t>
      </w:r>
      <w:r w:rsidRPr="00D96636">
        <w:t>activities</w:t>
      </w:r>
      <w:r w:rsidR="001D27A3">
        <w:t xml:space="preserve"> </w:t>
      </w:r>
      <w:r w:rsidRPr="00D96636">
        <w:t>like</w:t>
      </w:r>
      <w:r w:rsidR="001D27A3">
        <w:t xml:space="preserve"> </w:t>
      </w:r>
      <w:r w:rsidRPr="00D96636">
        <w:t>getting</w:t>
      </w:r>
      <w:r w:rsidR="001D27A3">
        <w:t xml:space="preserve"> </w:t>
      </w:r>
      <w:r w:rsidRPr="00D96636">
        <w:t>10,000</w:t>
      </w:r>
      <w:r w:rsidR="001D27A3">
        <w:t xml:space="preserve"> </w:t>
      </w:r>
      <w:r w:rsidRPr="00D96636">
        <w:t>steps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day</w:t>
      </w:r>
      <w:r w:rsidR="00BA1A96">
        <w:t>. W</w:t>
      </w:r>
      <w:r w:rsidRPr="00D96636">
        <w:t>hen</w:t>
      </w:r>
      <w:r w:rsidR="001D27A3">
        <w:t xml:space="preserve"> </w:t>
      </w:r>
      <w:r w:rsidRPr="00D96636">
        <w:t>all</w:t>
      </w:r>
      <w:r w:rsidR="001D27A3">
        <w:t xml:space="preserve"> </w:t>
      </w:r>
      <w:r w:rsidRPr="00D96636">
        <w:t>the</w:t>
      </w:r>
      <w:r w:rsidR="001D27A3">
        <w:t xml:space="preserve"> </w:t>
      </w:r>
      <w:r w:rsidR="00BA1A96">
        <w:t xml:space="preserve">UI </w:t>
      </w:r>
      <w:r w:rsidRPr="00D96636">
        <w:t>elements</w:t>
      </w:r>
      <w:r w:rsidR="001D27A3">
        <w:t xml:space="preserve"> </w:t>
      </w:r>
      <w:r w:rsidRPr="00D96636">
        <w:t>lined</w:t>
      </w:r>
      <w:r w:rsidR="001D27A3">
        <w:t xml:space="preserve"> </w:t>
      </w:r>
      <w:r w:rsidRPr="00D96636">
        <w:t>up</w:t>
      </w:r>
      <w:r w:rsidR="001D27A3">
        <w:t xml:space="preserve"> </w:t>
      </w:r>
      <w:r w:rsidRPr="00D96636">
        <w:t>right,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get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prize</w:t>
      </w:r>
      <w:r w:rsidR="001D27A3">
        <w:t xml:space="preserve"> </w:t>
      </w:r>
      <w:r w:rsidRPr="00D96636">
        <w:t>from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company,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sometimes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customers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wonder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individual</w:t>
      </w:r>
      <w:r w:rsidR="001D27A3">
        <w:t xml:space="preserve"> </w:t>
      </w:r>
      <w:r w:rsidRPr="00D96636">
        <w:t>element</w:t>
      </w:r>
      <w:r w:rsidR="001D27A3">
        <w:t xml:space="preserve"> </w:t>
      </w:r>
      <w:r w:rsidRPr="00D96636">
        <w:t>appeared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way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did,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they'd</w:t>
      </w:r>
      <w:r w:rsidR="001D27A3">
        <w:t xml:space="preserve"> </w:t>
      </w:r>
      <w:r w:rsidRPr="00D96636">
        <w:t>call</w:t>
      </w:r>
      <w:r w:rsidR="001D27A3">
        <w:t xml:space="preserve"> </w:t>
      </w:r>
      <w:r w:rsidRPr="00D96636">
        <w:t>in</w:t>
      </w:r>
      <w:r w:rsidR="00BA1A96">
        <w:t>.</w:t>
      </w:r>
    </w:p>
    <w:p w14:paraId="6A3BB054" w14:textId="77777777" w:rsidR="00BA1A96" w:rsidRDefault="00BA1A96" w:rsidP="004A5C00">
      <w:pPr>
        <w:pStyle w:val="cpParagraph"/>
      </w:pPr>
      <w:r>
        <w:t>W</w:t>
      </w:r>
      <w:r w:rsidR="00D96636" w:rsidRPr="00D96636">
        <w:t>ithout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ability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see</w:t>
      </w:r>
      <w:r w:rsidR="001D27A3">
        <w:t xml:space="preserve"> </w:t>
      </w:r>
      <w:r w:rsidR="00D96636" w:rsidRPr="00D96636">
        <w:t>what</w:t>
      </w:r>
      <w:r w:rsidR="001D27A3">
        <w:t xml:space="preserve"> </w:t>
      </w:r>
      <w:r w:rsidR="00D96636" w:rsidRPr="00D96636">
        <w:t>exactly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customer</w:t>
      </w:r>
      <w:r w:rsidR="001D27A3">
        <w:t xml:space="preserve"> </w:t>
      </w:r>
      <w:r w:rsidR="00D96636" w:rsidRPr="00D96636">
        <w:t>saw</w:t>
      </w:r>
      <w:r w:rsidR="001D27A3">
        <w:t xml:space="preserve"> </w:t>
      </w:r>
      <w:r w:rsidR="00D96636" w:rsidRPr="00D96636">
        <w:t>on</w:t>
      </w:r>
      <w:r w:rsidR="001D27A3">
        <w:t xml:space="preserve"> </w:t>
      </w:r>
      <w:r w:rsidR="00D96636" w:rsidRPr="00D96636">
        <w:t>their</w:t>
      </w:r>
      <w:r w:rsidR="001D27A3">
        <w:t xml:space="preserve"> </w:t>
      </w:r>
      <w:r w:rsidR="00D96636" w:rsidRPr="00D96636">
        <w:t>page</w:t>
      </w:r>
      <w:r>
        <w:t>, t</w:t>
      </w:r>
      <w:r w:rsidR="00D96636" w:rsidRPr="00D96636">
        <w:t>he</w:t>
      </w:r>
      <w:r w:rsidR="001D27A3">
        <w:t xml:space="preserve"> </w:t>
      </w:r>
      <w:r w:rsidR="00D96636" w:rsidRPr="00D96636">
        <w:t>support</w:t>
      </w:r>
      <w:r w:rsidR="001D27A3">
        <w:t xml:space="preserve"> </w:t>
      </w:r>
      <w:r w:rsidR="00D96636" w:rsidRPr="00D96636">
        <w:t>engineers</w:t>
      </w:r>
      <w:r w:rsidR="001D27A3">
        <w:t xml:space="preserve"> </w:t>
      </w:r>
      <w:r w:rsidR="00D96636" w:rsidRPr="00D96636">
        <w:t>would</w:t>
      </w:r>
      <w:r w:rsidR="001D27A3">
        <w:t xml:space="preserve"> </w:t>
      </w:r>
      <w:r w:rsidR="00D96636" w:rsidRPr="00D96636">
        <w:t>have</w:t>
      </w:r>
      <w:r w:rsidR="001D27A3">
        <w:t xml:space="preserve"> </w:t>
      </w:r>
      <w:r w:rsidR="00D96636" w:rsidRPr="00D96636">
        <w:t>to</w:t>
      </w:r>
      <w:r w:rsidR="001D27A3">
        <w:t xml:space="preserve"> </w:t>
      </w:r>
      <w:r w:rsidR="00D96636" w:rsidRPr="00D96636">
        <w:t>guess</w:t>
      </w:r>
      <w:r w:rsidR="001D27A3">
        <w:t xml:space="preserve"> </w:t>
      </w:r>
      <w:r w:rsidR="00D96636" w:rsidRPr="00D96636">
        <w:t>at</w:t>
      </w:r>
      <w:r w:rsidR="001D27A3">
        <w:t xml:space="preserve"> </w:t>
      </w:r>
      <w:r w:rsidR="00D96636" w:rsidRPr="00D96636">
        <w:t>the</w:t>
      </w:r>
      <w:r w:rsidR="001D27A3">
        <w:t xml:space="preserve"> </w:t>
      </w:r>
      <w:r w:rsidR="00D96636" w:rsidRPr="00D96636">
        <w:t>problem.</w:t>
      </w:r>
    </w:p>
    <w:p w14:paraId="72FF6549" w14:textId="6063DF43" w:rsidR="00BA1A96" w:rsidRDefault="00D96636" w:rsidP="004A5C00">
      <w:pPr>
        <w:pStyle w:val="cpParagraph"/>
      </w:pPr>
      <w:r w:rsidRPr="00D96636">
        <w:t>To</w:t>
      </w:r>
      <w:r w:rsidR="001D27A3">
        <w:t xml:space="preserve"> </w:t>
      </w:r>
      <w:r w:rsidRPr="00D96636">
        <w:t>fix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problem,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added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impersonation</w:t>
      </w:r>
      <w:r w:rsidR="001D27A3">
        <w:t xml:space="preserve"> </w:t>
      </w:r>
      <w:r w:rsidRPr="00D96636">
        <w:t>function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admin</w:t>
      </w:r>
      <w:r w:rsidR="001D27A3">
        <w:t xml:space="preserve"> </w:t>
      </w:r>
      <w:r w:rsidRPr="00D96636">
        <w:t>tools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operators</w:t>
      </w:r>
      <w:r w:rsidR="001D27A3">
        <w:t xml:space="preserve"> </w:t>
      </w:r>
      <w:r w:rsidRPr="00D96636">
        <w:t>had.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place,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ask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employees</w:t>
      </w:r>
      <w:r w:rsidR="001D27A3">
        <w:t xml:space="preserve"> </w:t>
      </w:r>
      <w:r w:rsidRPr="00D96636">
        <w:t>their</w:t>
      </w:r>
      <w:r w:rsidR="001D27A3">
        <w:t xml:space="preserve"> </w:t>
      </w:r>
      <w:r w:rsidRPr="00D96636">
        <w:t>employee</w:t>
      </w:r>
      <w:r w:rsidR="001D27A3">
        <w:t xml:space="preserve"> </w:t>
      </w:r>
      <w:r w:rsidRPr="00D96636">
        <w:t>number</w:t>
      </w:r>
      <w:r w:rsidR="001D27A3">
        <w:t xml:space="preserve"> </w:t>
      </w:r>
      <w:r w:rsidRPr="00D96636">
        <w:t>or</w:t>
      </w:r>
      <w:r w:rsidR="001D27A3">
        <w:t xml:space="preserve"> </w:t>
      </w:r>
      <w:r w:rsidRPr="00D96636">
        <w:t>their</w:t>
      </w:r>
      <w:r w:rsidR="001D27A3">
        <w:t xml:space="preserve"> </w:t>
      </w:r>
      <w:r w:rsidRPr="00D96636">
        <w:t>name,</w:t>
      </w:r>
      <w:r w:rsidR="001D27A3">
        <w:t xml:space="preserve"> </w:t>
      </w:r>
      <w:r w:rsidRPr="00D96636">
        <w:t>search</w:t>
      </w:r>
      <w:r w:rsidR="001D27A3">
        <w:t xml:space="preserve"> </w:t>
      </w:r>
      <w:r w:rsidRPr="00D96636">
        <w:t>them</w:t>
      </w:r>
      <w:r w:rsidR="001D27A3">
        <w:t xml:space="preserve"> </w:t>
      </w:r>
      <w:r w:rsidRPr="00D96636">
        <w:t>up,</w:t>
      </w:r>
      <w:r w:rsidR="001D27A3">
        <w:t xml:space="preserve"> </w:t>
      </w:r>
      <w:r w:rsidRPr="00D96636">
        <w:t>click,</w:t>
      </w:r>
      <w:r w:rsidR="001D27A3">
        <w:t xml:space="preserve"> </w:t>
      </w:r>
      <w:r w:rsidRPr="00D96636">
        <w:t>impersonate,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then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see</w:t>
      </w:r>
      <w:r w:rsidR="001D27A3">
        <w:t xml:space="preserve"> </w:t>
      </w:r>
      <w:r w:rsidRPr="00D96636">
        <w:t>exactly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customer</w:t>
      </w:r>
      <w:r w:rsidR="001D27A3">
        <w:t xml:space="preserve"> </w:t>
      </w:r>
      <w:r w:rsidRPr="00D96636">
        <w:t>did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took</w:t>
      </w:r>
      <w:r w:rsidR="001D27A3">
        <w:t xml:space="preserve"> </w:t>
      </w:r>
      <w:r w:rsidRPr="00D96636">
        <w:t>me</w:t>
      </w:r>
      <w:r w:rsidR="001D27A3">
        <w:t xml:space="preserve"> </w:t>
      </w:r>
      <w:r w:rsidRPr="00D96636">
        <w:t>about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day</w:t>
      </w:r>
      <w:r w:rsidR="001D27A3">
        <w:t xml:space="preserve"> </w:t>
      </w:r>
      <w:r w:rsidRPr="00D96636">
        <w:t>and</w:t>
      </w:r>
      <w:r w:rsidR="001D27A3">
        <w:t xml:space="preserve"> </w:t>
      </w:r>
      <w:r w:rsidR="006B3932">
        <w:t>a half</w:t>
      </w:r>
      <w:r w:rsidRPr="00D96636">
        <w:t>.</w:t>
      </w:r>
    </w:p>
    <w:p w14:paraId="2C970EF5" w14:textId="77777777" w:rsidR="006B3932" w:rsidRDefault="00D96636" w:rsidP="004A5C00">
      <w:pPr>
        <w:pStyle w:val="cpParagraph"/>
      </w:pPr>
      <w:r w:rsidRPr="00D96636">
        <w:t>Implementing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met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needed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run</w:t>
      </w:r>
      <w:r w:rsidR="001D27A3">
        <w:t xml:space="preserve"> </w:t>
      </w:r>
      <w:r w:rsidRPr="00D96636">
        <w:t>background</w:t>
      </w:r>
      <w:r w:rsidR="001D27A3">
        <w:t xml:space="preserve"> </w:t>
      </w:r>
      <w:r w:rsidRPr="00D96636">
        <w:t>checks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operators,</w:t>
      </w:r>
      <w:r w:rsidR="001D27A3">
        <w:t xml:space="preserve"> </w:t>
      </w:r>
      <w:r w:rsidRPr="00D96636">
        <w:t>which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did,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all</w:t>
      </w:r>
      <w:r w:rsidR="001D27A3">
        <w:t xml:space="preserve"> </w:t>
      </w:r>
      <w:r w:rsidRPr="00D96636">
        <w:t>passed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no</w:t>
      </w:r>
      <w:r w:rsidR="001D27A3">
        <w:t xml:space="preserve"> </w:t>
      </w:r>
      <w:r w:rsidRPr="00D96636">
        <w:t>problems.</w:t>
      </w:r>
    </w:p>
    <w:p w14:paraId="18728354" w14:textId="77777777" w:rsidR="006B3932" w:rsidRDefault="00D96636" w:rsidP="004A5C00">
      <w:pPr>
        <w:pStyle w:val="cpParagraph"/>
      </w:pPr>
      <w:r w:rsidRPr="00D96636">
        <w:lastRenderedPageBreak/>
        <w:t>With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new</w:t>
      </w:r>
      <w:r w:rsidR="001D27A3">
        <w:t xml:space="preserve"> </w:t>
      </w:r>
      <w:r w:rsidRPr="00D96636">
        <w:t>tool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place,</w:t>
      </w:r>
      <w:r w:rsidR="001D27A3">
        <w:t xml:space="preserve"> </w:t>
      </w:r>
      <w:r w:rsidRPr="00D96636">
        <w:t>no</w:t>
      </w:r>
      <w:r w:rsidR="001D27A3">
        <w:t xml:space="preserve"> </w:t>
      </w:r>
      <w:r w:rsidRPr="00D96636">
        <w:t>issue</w:t>
      </w:r>
      <w:r w:rsidR="001D27A3">
        <w:t xml:space="preserve"> </w:t>
      </w:r>
      <w:r w:rsidRPr="00D96636">
        <w:t>ever</w:t>
      </w:r>
      <w:r w:rsidR="001D27A3">
        <w:t xml:space="preserve"> </w:t>
      </w:r>
      <w:r w:rsidRPr="00D96636">
        <w:t>reached</w:t>
      </w:r>
      <w:r w:rsidR="001D27A3">
        <w:t xml:space="preserve"> </w:t>
      </w:r>
      <w:r w:rsidRPr="00D96636">
        <w:t>me</w:t>
      </w:r>
      <w:r w:rsidR="001D27A3">
        <w:t xml:space="preserve"> </w:t>
      </w:r>
      <w:r w:rsidRPr="00D96636">
        <w:t>again.</w:t>
      </w:r>
      <w:r w:rsidR="001D27A3">
        <w:t xml:space="preserve"> </w:t>
      </w:r>
      <w:r w:rsidRPr="00D96636">
        <w:t>Furthermore,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operators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now</w:t>
      </w:r>
      <w:r w:rsidR="001D27A3">
        <w:t xml:space="preserve"> </w:t>
      </w:r>
      <w:r w:rsidRPr="00D96636">
        <w:t>perform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impersonation</w:t>
      </w:r>
      <w:r w:rsidR="001D27A3">
        <w:t xml:space="preserve"> </w:t>
      </w:r>
      <w:r w:rsidRPr="00D96636">
        <w:t>as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first</w:t>
      </w:r>
      <w:r w:rsidR="001D27A3">
        <w:t xml:space="preserve"> </w:t>
      </w:r>
      <w:r w:rsidRPr="00D96636">
        <w:t>step,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most</w:t>
      </w:r>
      <w:r w:rsidR="001D27A3">
        <w:t xml:space="preserve"> </w:t>
      </w:r>
      <w:r w:rsidRPr="00D96636">
        <w:t>calls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resolved</w:t>
      </w:r>
      <w:r w:rsidR="001D27A3">
        <w:t xml:space="preserve"> </w:t>
      </w:r>
      <w:r w:rsidRPr="00D96636">
        <w:t>under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minute.</w:t>
      </w:r>
    </w:p>
    <w:p w14:paraId="7E1EFE2D" w14:textId="6A2405FD" w:rsidR="006B3932" w:rsidRDefault="00D96636" w:rsidP="004A5C00">
      <w:pPr>
        <w:pStyle w:val="cpParagraph"/>
      </w:pPr>
      <w:r w:rsidRPr="00D96636">
        <w:t>We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an</w:t>
      </w:r>
      <w:r w:rsidR="001D27A3">
        <w:t xml:space="preserve"> </w:t>
      </w:r>
      <w:r w:rsidRPr="00D96636">
        <w:t>unexamined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false</w:t>
      </w:r>
      <w:r w:rsidR="001D27A3">
        <w:t xml:space="preserve"> </w:t>
      </w:r>
      <w:r w:rsidRPr="00D96636">
        <w:t>premise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="006B3932">
        <w:t xml:space="preserve">only </w:t>
      </w:r>
      <w:r w:rsidRPr="00D96636">
        <w:t>I</w:t>
      </w:r>
      <w:r w:rsidR="001D27A3">
        <w:t xml:space="preserve"> </w:t>
      </w:r>
      <w:r w:rsidRPr="00D96636">
        <w:t>as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developer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="006B3932">
        <w:t>wheel</w:t>
      </w:r>
      <w:r w:rsidRPr="00D96636">
        <w:t>,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tools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responsibility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came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increased</w:t>
      </w:r>
      <w:r w:rsidR="001D27A3">
        <w:t xml:space="preserve"> </w:t>
      </w:r>
      <w:r w:rsidRPr="00D96636">
        <w:t>level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access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operators</w:t>
      </w:r>
      <w:r w:rsidR="001D27A3">
        <w:t xml:space="preserve"> </w:t>
      </w:r>
      <w:r w:rsidRPr="00D96636">
        <w:t>needed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do</w:t>
      </w:r>
      <w:r w:rsidR="001D27A3">
        <w:t xml:space="preserve"> </w:t>
      </w:r>
      <w:r w:rsidRPr="00D96636">
        <w:t>their</w:t>
      </w:r>
      <w:r w:rsidR="001D27A3">
        <w:t xml:space="preserve"> </w:t>
      </w:r>
      <w:r w:rsidRPr="00D96636">
        <w:t>job.</w:t>
      </w:r>
    </w:p>
    <w:p w14:paraId="3EBFDFD8" w14:textId="77777777" w:rsidR="006B3932" w:rsidRDefault="00D96636" w:rsidP="004A5C00">
      <w:pPr>
        <w:pStyle w:val="cpParagraph"/>
      </w:pPr>
      <w:r w:rsidRPr="00D96636">
        <w:t>Because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this,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had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sub</w:t>
      </w:r>
      <w:r w:rsidR="001D27A3">
        <w:t xml:space="preserve"> </w:t>
      </w:r>
      <w:r w:rsidRPr="00D96636">
        <w:t>optimize</w:t>
      </w:r>
      <w:r w:rsidR="001D27A3">
        <w:t xml:space="preserve"> </w:t>
      </w:r>
      <w:r w:rsidRPr="00D96636">
        <w:t>process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longer</w:t>
      </w:r>
      <w:r w:rsidR="001D27A3">
        <w:t xml:space="preserve"> </w:t>
      </w:r>
      <w:r w:rsidRPr="00D96636">
        <w:t>cycle</w:t>
      </w:r>
      <w:r w:rsidR="001D27A3">
        <w:t xml:space="preserve"> </w:t>
      </w:r>
      <w:r w:rsidRPr="00D96636">
        <w:t>time</w:t>
      </w:r>
      <w:r w:rsidR="001D27A3">
        <w:t xml:space="preserve"> </w:t>
      </w:r>
      <w:r w:rsidRPr="00D96636">
        <w:t>than</w:t>
      </w:r>
      <w:r w:rsidR="001D27A3">
        <w:t xml:space="preserve"> </w:t>
      </w:r>
      <w:r w:rsidRPr="00D96636">
        <w:t>was</w:t>
      </w:r>
      <w:r w:rsidR="001D27A3">
        <w:t xml:space="preserve"> </w:t>
      </w:r>
      <w:r w:rsidRPr="00D96636">
        <w:t>needed,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using</w:t>
      </w:r>
      <w:r w:rsidR="001D27A3">
        <w:t xml:space="preserve"> </w:t>
      </w:r>
      <w:r w:rsidRPr="00D96636">
        <w:t>more</w:t>
      </w:r>
      <w:r w:rsidR="001D27A3">
        <w:t xml:space="preserve"> </w:t>
      </w:r>
      <w:r w:rsidRPr="00D96636">
        <w:t>expensive</w:t>
      </w:r>
      <w:r w:rsidR="001D27A3">
        <w:t xml:space="preserve"> </w:t>
      </w:r>
      <w:r w:rsidRPr="00D96636">
        <w:t>resource</w:t>
      </w:r>
      <w:r w:rsidR="006B3932">
        <w:t xml:space="preserve">s </w:t>
      </w:r>
      <w:r w:rsidRPr="00D96636">
        <w:t>then</w:t>
      </w:r>
      <w:r w:rsidR="001D27A3">
        <w:t xml:space="preserve"> </w:t>
      </w:r>
      <w:r w:rsidRPr="00D96636">
        <w:t>needed.</w:t>
      </w:r>
    </w:p>
    <w:p w14:paraId="3059E4F3" w14:textId="61FB3636" w:rsidR="00D96636" w:rsidRPr="00D96636" w:rsidRDefault="00D96636" w:rsidP="004A5C00">
      <w:pPr>
        <w:pStyle w:val="cpParagraph"/>
      </w:pPr>
      <w:r w:rsidRPr="00D96636">
        <w:t>Once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applied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respect</w:t>
      </w:r>
      <w:r w:rsidR="001D27A3">
        <w:t xml:space="preserve"> </w:t>
      </w:r>
      <w:r w:rsidRPr="00D96636">
        <w:t>people</w:t>
      </w:r>
      <w:r w:rsidR="001D27A3">
        <w:t xml:space="preserve"> </w:t>
      </w:r>
      <w:r w:rsidRPr="00D96636">
        <w:t>principle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gave</w:t>
      </w:r>
      <w:r w:rsidR="001D27A3">
        <w:t xml:space="preserve"> </w:t>
      </w:r>
      <w:r w:rsidRPr="00D96636">
        <w:t>them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tools</w:t>
      </w:r>
      <w:r w:rsidR="001D27A3">
        <w:t xml:space="preserve"> </w:t>
      </w:r>
      <w:r w:rsidRPr="00D96636">
        <w:t>they</w:t>
      </w:r>
      <w:r w:rsidR="001D27A3">
        <w:t xml:space="preserve"> </w:t>
      </w:r>
      <w:r w:rsidRPr="00D96636">
        <w:t>needed,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were</w:t>
      </w:r>
      <w:r w:rsidR="001D27A3">
        <w:t xml:space="preserve"> </w:t>
      </w:r>
      <w:r w:rsidRPr="00D96636">
        <w:t>able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optimize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whole</w:t>
      </w:r>
      <w:r w:rsidR="006B3932">
        <w:t>.</w:t>
      </w:r>
    </w:p>
    <w:p w14:paraId="03B0FE92" w14:textId="01E08C5D" w:rsidR="00D96636" w:rsidRPr="00D96636" w:rsidRDefault="00D96636" w:rsidP="00661CA1">
      <w:pPr>
        <w:pStyle w:val="Heading2"/>
      </w:pPr>
      <w:r w:rsidRPr="00D96636">
        <w:t>Parting</w:t>
      </w:r>
      <w:r w:rsidR="001D27A3">
        <w:t xml:space="preserve"> </w:t>
      </w:r>
      <w:r w:rsidRPr="00D96636">
        <w:t>Thoughts</w:t>
      </w:r>
    </w:p>
    <w:p w14:paraId="0645F1D7" w14:textId="0E6859A8" w:rsidR="004269F5" w:rsidRDefault="004269F5" w:rsidP="004A5C00">
      <w:pPr>
        <w:pStyle w:val="cpParagraph"/>
      </w:pPr>
      <w:r>
        <w:t>T</w:t>
      </w:r>
      <w:r w:rsidR="00D96636" w:rsidRPr="00D96636">
        <w:t>his</w:t>
      </w:r>
      <w:r w:rsidR="001D27A3">
        <w:t xml:space="preserve"> </w:t>
      </w:r>
      <w:r w:rsidR="00D96636" w:rsidRPr="00D96636">
        <w:t>course</w:t>
      </w:r>
      <w:r w:rsidR="001D27A3">
        <w:t xml:space="preserve"> </w:t>
      </w:r>
      <w:r w:rsidR="00D96636" w:rsidRPr="00D96636">
        <w:t>is</w:t>
      </w:r>
      <w:r w:rsidR="001D27A3">
        <w:t xml:space="preserve"> </w:t>
      </w:r>
      <w:r w:rsidR="00D96636" w:rsidRPr="00D96636">
        <w:t>a</w:t>
      </w:r>
      <w:r w:rsidR="001D27A3">
        <w:t xml:space="preserve"> </w:t>
      </w:r>
      <w:r w:rsidR="00D96636" w:rsidRPr="00D96636">
        <w:t>necessarily</w:t>
      </w:r>
      <w:r w:rsidR="001D27A3">
        <w:t xml:space="preserve"> </w:t>
      </w:r>
      <w:r w:rsidR="00D96636" w:rsidRPr="00D96636">
        <w:t>light</w:t>
      </w:r>
      <w:r w:rsidR="001D27A3">
        <w:t xml:space="preserve"> </w:t>
      </w:r>
      <w:r w:rsidR="00D96636" w:rsidRPr="00D96636">
        <w:t>treatment</w:t>
      </w:r>
      <w:r w:rsidR="001D27A3">
        <w:t xml:space="preserve"> </w:t>
      </w:r>
      <w:r w:rsidR="00D96636" w:rsidRPr="00D96636">
        <w:t>of</w:t>
      </w:r>
      <w:r w:rsidR="001D27A3">
        <w:t xml:space="preserve"> </w:t>
      </w:r>
      <w:r w:rsidR="008F1277">
        <w:t>Lean</w:t>
      </w:r>
      <w:r w:rsidR="00D96636" w:rsidRPr="00D96636">
        <w:t>.</w:t>
      </w:r>
    </w:p>
    <w:p w14:paraId="2B993F03" w14:textId="77777777" w:rsidR="004269F5" w:rsidRDefault="00D96636" w:rsidP="004A5C00">
      <w:pPr>
        <w:pStyle w:val="cpParagraph"/>
      </w:pPr>
      <w:r w:rsidRPr="00D96636">
        <w:t>I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do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course</w:t>
      </w:r>
      <w:r w:rsidR="001D27A3">
        <w:t xml:space="preserve"> </w:t>
      </w:r>
      <w:r w:rsidRPr="00D96636">
        <w:t>each</w:t>
      </w:r>
      <w:r w:rsidR="001D27A3">
        <w:t xml:space="preserve"> </w:t>
      </w:r>
      <w:r w:rsidRPr="00D96636">
        <w:t>on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seven</w:t>
      </w:r>
      <w:r w:rsidR="001D27A3">
        <w:t xml:space="preserve"> </w:t>
      </w:r>
      <w:r w:rsidRPr="00D96636">
        <w:t>principles,</w:t>
      </w:r>
      <w:r w:rsidR="001D27A3">
        <w:t xml:space="preserve"> </w:t>
      </w:r>
      <w:r w:rsidRPr="00D96636">
        <w:t>while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="004269F5">
        <w:t xml:space="preserve">Poppendieck </w:t>
      </w:r>
      <w:r w:rsidRPr="00D96636">
        <w:t>books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legendary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highly</w:t>
      </w:r>
      <w:r w:rsidR="001D27A3">
        <w:t xml:space="preserve"> </w:t>
      </w:r>
      <w:r w:rsidRPr="00D96636">
        <w:t>recommend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read</w:t>
      </w:r>
      <w:r w:rsidR="001D27A3">
        <w:t xml:space="preserve"> </w:t>
      </w:r>
      <w:r w:rsidRPr="00D96636">
        <w:t>them.</w:t>
      </w:r>
      <w:r w:rsidR="001D27A3">
        <w:t xml:space="preserve"> </w:t>
      </w:r>
      <w:r w:rsidRPr="00D96636">
        <w:t>I</w:t>
      </w:r>
      <w:r w:rsidR="001D27A3">
        <w:t xml:space="preserve"> </w:t>
      </w:r>
      <w:r w:rsidRPr="00D96636">
        <w:t>worked</w:t>
      </w:r>
      <w:r w:rsidR="001D27A3">
        <w:t xml:space="preserve"> </w:t>
      </w:r>
      <w:r w:rsidRPr="00D96636">
        <w:t>hard</w:t>
      </w:r>
      <w:r w:rsidR="001D27A3">
        <w:t xml:space="preserve"> </w:t>
      </w:r>
      <w:r w:rsidRPr="00D96636">
        <w:t>here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give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content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comes</w:t>
      </w:r>
      <w:r w:rsidR="001D27A3">
        <w:t xml:space="preserve"> </w:t>
      </w:r>
      <w:r w:rsidRPr="00D96636">
        <w:t>on</w:t>
      </w:r>
      <w:r w:rsidR="004269F5">
        <w:t xml:space="preserve">ly </w:t>
      </w:r>
      <w:r w:rsidRPr="00D96636">
        <w:t>from</w:t>
      </w:r>
      <w:r w:rsidR="001D27A3">
        <w:t xml:space="preserve"> </w:t>
      </w:r>
      <w:r w:rsidRPr="00D96636">
        <w:t>my</w:t>
      </w:r>
      <w:r w:rsidR="001D27A3">
        <w:t xml:space="preserve"> </w:t>
      </w:r>
      <w:r w:rsidRPr="00D96636">
        <w:t>own</w:t>
      </w:r>
      <w:r w:rsidR="001D27A3">
        <w:t xml:space="preserve"> </w:t>
      </w:r>
      <w:r w:rsidRPr="00D96636">
        <w:t>experience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research.</w:t>
      </w:r>
    </w:p>
    <w:p w14:paraId="55FB31A2" w14:textId="77777777" w:rsidR="004269F5" w:rsidRDefault="00D96636" w:rsidP="004A5C00">
      <w:pPr>
        <w:pStyle w:val="cpParagraph"/>
      </w:pPr>
      <w:r w:rsidRPr="00D96636">
        <w:t>Otherwise,</w:t>
      </w:r>
      <w:r w:rsidR="001D27A3">
        <w:t xml:space="preserve"> </w:t>
      </w:r>
      <w:r w:rsidRPr="00D96636">
        <w:t>I've</w:t>
      </w:r>
      <w:r w:rsidR="001D27A3">
        <w:t xml:space="preserve"> </w:t>
      </w:r>
      <w:r w:rsidRPr="00D96636">
        <w:t>wasted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time,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you</w:t>
      </w:r>
      <w:r w:rsidR="001D27A3">
        <w:t xml:space="preserve"> </w:t>
      </w:r>
      <w:r w:rsidRPr="00D96636">
        <w:t>would</w:t>
      </w:r>
      <w:r w:rsidR="001D27A3">
        <w:t xml:space="preserve"> </w:t>
      </w:r>
      <w:r w:rsidRPr="00D96636">
        <w:t>have</w:t>
      </w:r>
      <w:r w:rsidR="001D27A3">
        <w:t xml:space="preserve"> </w:t>
      </w:r>
      <w:r w:rsidRPr="00D96636">
        <w:t>been</w:t>
      </w:r>
      <w:r w:rsidR="001D27A3">
        <w:t xml:space="preserve"> </w:t>
      </w:r>
      <w:r w:rsidRPr="00D96636">
        <w:t>better</w:t>
      </w:r>
      <w:r w:rsidR="001D27A3">
        <w:t xml:space="preserve"> </w:t>
      </w:r>
      <w:r w:rsidRPr="00D96636">
        <w:t>served</w:t>
      </w:r>
      <w:r w:rsidR="001D27A3">
        <w:t xml:space="preserve"> </w:t>
      </w:r>
      <w:r w:rsidRPr="00D96636">
        <w:t>just</w:t>
      </w:r>
      <w:r w:rsidR="001D27A3">
        <w:t xml:space="preserve"> </w:t>
      </w:r>
      <w:r w:rsidRPr="00D96636">
        <w:t>reading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book.</w:t>
      </w:r>
    </w:p>
    <w:p w14:paraId="1FB05D56" w14:textId="77777777" w:rsidR="004269F5" w:rsidRDefault="00D96636" w:rsidP="004A5C00">
      <w:pPr>
        <w:pStyle w:val="cpParagraph"/>
      </w:pPr>
      <w:r w:rsidRPr="00D96636">
        <w:t>The</w:t>
      </w:r>
      <w:r w:rsidR="001D27A3">
        <w:t xml:space="preserve"> </w:t>
      </w:r>
      <w:r w:rsidRPr="00D96636">
        <w:t>flip</w:t>
      </w:r>
      <w:r w:rsidR="001D27A3">
        <w:t xml:space="preserve"> </w:t>
      </w:r>
      <w:r w:rsidRPr="00D96636">
        <w:t>side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now</w:t>
      </w:r>
      <w:r w:rsidR="001D27A3">
        <w:t xml:space="preserve"> </w:t>
      </w:r>
      <w:r w:rsidRPr="00D96636">
        <w:t>you'll</w:t>
      </w:r>
      <w:r w:rsidR="001D27A3">
        <w:t xml:space="preserve"> </w:t>
      </w:r>
      <w:r w:rsidRPr="00D96636">
        <w:t>get</w:t>
      </w:r>
      <w:r w:rsidR="001D27A3">
        <w:t xml:space="preserve"> </w:t>
      </w:r>
      <w:r w:rsidRPr="00D96636">
        <w:t>maximum</w:t>
      </w:r>
      <w:r w:rsidR="001D27A3">
        <w:t xml:space="preserve"> </w:t>
      </w:r>
      <w:r w:rsidRPr="00D96636">
        <w:t>benefit</w:t>
      </w:r>
      <w:r w:rsidR="001D27A3">
        <w:t xml:space="preserve"> </w:t>
      </w:r>
      <w:r w:rsidRPr="00D96636">
        <w:t>from</w:t>
      </w:r>
      <w:r w:rsidR="001D27A3">
        <w:t xml:space="preserve"> </w:t>
      </w:r>
      <w:r w:rsidRPr="00D96636">
        <w:t>reading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books.</w:t>
      </w:r>
    </w:p>
    <w:p w14:paraId="237BCA94" w14:textId="77777777" w:rsidR="004269F5" w:rsidRDefault="00D96636" w:rsidP="004A5C00">
      <w:pPr>
        <w:pStyle w:val="cpParagraph"/>
      </w:pPr>
      <w:r w:rsidRPr="00D96636">
        <w:t>So</w:t>
      </w:r>
      <w:r w:rsidR="001D27A3">
        <w:t xml:space="preserve"> </w:t>
      </w:r>
      <w:r w:rsidRPr="00D96636">
        <w:t>again,</w:t>
      </w:r>
      <w:r w:rsidR="001D27A3">
        <w:t xml:space="preserve"> </w:t>
      </w:r>
      <w:r w:rsidRPr="00D96636">
        <w:t>read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books.</w:t>
      </w:r>
      <w:r w:rsidR="004269F5">
        <w:t xml:space="preserve"> </w:t>
      </w:r>
      <w:r w:rsidRPr="00D96636">
        <w:t>You</w:t>
      </w:r>
      <w:r w:rsidR="001D27A3">
        <w:t xml:space="preserve"> </w:t>
      </w:r>
      <w:r w:rsidRPr="00D96636">
        <w:t>won't</w:t>
      </w:r>
      <w:r w:rsidR="001D27A3">
        <w:t xml:space="preserve"> </w:t>
      </w:r>
      <w:r w:rsidRPr="00D96636">
        <w:t>regret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time</w:t>
      </w:r>
      <w:r w:rsidR="001D27A3">
        <w:t xml:space="preserve"> </w:t>
      </w:r>
      <w:r w:rsidRPr="00D96636">
        <w:t>spent.</w:t>
      </w:r>
    </w:p>
    <w:p w14:paraId="4B64E730" w14:textId="77777777" w:rsidR="004269F5" w:rsidRDefault="00D96636" w:rsidP="004A5C00">
      <w:pPr>
        <w:pStyle w:val="cpParagraph"/>
      </w:pPr>
      <w:r w:rsidRPr="00D96636">
        <w:t>It</w:t>
      </w:r>
      <w:r w:rsidR="001D27A3">
        <w:t xml:space="preserve"> </w:t>
      </w:r>
      <w:r w:rsidRPr="00D96636">
        <w:t>might</w:t>
      </w:r>
      <w:r w:rsidR="001D27A3">
        <w:t xml:space="preserve"> </w:t>
      </w:r>
      <w:r w:rsidRPr="00D96636">
        <w:t>seem</w:t>
      </w:r>
      <w:r w:rsidR="001D27A3">
        <w:t xml:space="preserve"> </w:t>
      </w:r>
      <w:r w:rsidRPr="00D96636">
        <w:t>ridiculous</w:t>
      </w:r>
      <w:r w:rsidR="001D27A3">
        <w:t xml:space="preserve"> </w:t>
      </w:r>
      <w:r w:rsidRPr="00D96636">
        <w:t>that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as</w:t>
      </w:r>
      <w:r w:rsidR="001D27A3">
        <w:t xml:space="preserve"> </w:t>
      </w:r>
      <w:r w:rsidRPr="00D96636">
        <w:t>human</w:t>
      </w:r>
      <w:r w:rsidR="001D27A3">
        <w:t xml:space="preserve"> </w:t>
      </w:r>
      <w:r w:rsidRPr="00D96636">
        <w:t>beings</w:t>
      </w:r>
      <w:r w:rsidR="001D27A3">
        <w:t xml:space="preserve"> </w:t>
      </w:r>
      <w:r w:rsidRPr="00D96636">
        <w:t>should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passionate</w:t>
      </w:r>
      <w:r w:rsidR="001D27A3">
        <w:t xml:space="preserve"> </w:t>
      </w:r>
      <w:r w:rsidRPr="00D96636">
        <w:t>about</w:t>
      </w:r>
      <w:r w:rsidR="001D27A3">
        <w:t xml:space="preserve"> </w:t>
      </w:r>
      <w:r w:rsidRPr="00D96636">
        <w:t>processes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automation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there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songs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sung</w:t>
      </w:r>
      <w:r w:rsidR="001D27A3">
        <w:t xml:space="preserve"> </w:t>
      </w:r>
      <w:r w:rsidR="004269F5">
        <w:t xml:space="preserve">and </w:t>
      </w:r>
      <w:r w:rsidRPr="00D96636">
        <w:t>mountains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climb.</w:t>
      </w:r>
    </w:p>
    <w:p w14:paraId="09CA5D22" w14:textId="123F2596" w:rsidR="004269F5" w:rsidRDefault="00D96636" w:rsidP="004A5C00">
      <w:pPr>
        <w:pStyle w:val="cpParagraph"/>
      </w:pPr>
      <w:r w:rsidRPr="00D96636">
        <w:t>But</w:t>
      </w:r>
      <w:r w:rsidR="001D27A3">
        <w:t xml:space="preserve"> </w:t>
      </w:r>
      <w:r w:rsidRPr="00D96636">
        <w:t>this</w:t>
      </w:r>
      <w:r w:rsidR="001D27A3">
        <w:t xml:space="preserve"> </w:t>
      </w:r>
      <w:r w:rsidRPr="00D96636">
        <w:t>fundamentally</w:t>
      </w:r>
      <w:r w:rsidR="001D27A3">
        <w:t xml:space="preserve"> </w:t>
      </w:r>
      <w:r w:rsidRPr="00D96636">
        <w:t>misunderstands</w:t>
      </w:r>
      <w:r w:rsidR="001D27A3">
        <w:t xml:space="preserve"> </w:t>
      </w:r>
      <w:r w:rsidRPr="00D96636">
        <w:t>what</w:t>
      </w:r>
      <w:r w:rsidR="001D27A3">
        <w:t xml:space="preserve"> </w:t>
      </w:r>
      <w:r w:rsidRPr="00D96636">
        <w:t>processes</w:t>
      </w:r>
      <w:r w:rsidR="001D27A3">
        <w:t xml:space="preserve"> </w:t>
      </w:r>
      <w:r w:rsidRPr="00D96636">
        <w:t>are</w:t>
      </w:r>
      <w:r w:rsidR="004269F5">
        <w:t>.</w:t>
      </w:r>
      <w:r w:rsidR="00DF1198">
        <w:t xml:space="preserve"> </w:t>
      </w:r>
      <w:r w:rsidR="004269F5">
        <w:t>P</w:t>
      </w:r>
      <w:r w:rsidRPr="00D96636">
        <w:t>rocesses</w:t>
      </w:r>
      <w:r w:rsidR="001D27A3">
        <w:t xml:space="preserve"> </w:t>
      </w:r>
      <w:r w:rsidRPr="00D96636">
        <w:t>are</w:t>
      </w:r>
      <w:r w:rsidR="001D27A3">
        <w:t xml:space="preserve"> </w:t>
      </w:r>
      <w:r w:rsidRPr="00D96636">
        <w:t>the</w:t>
      </w:r>
      <w:r w:rsidR="001D27A3">
        <w:t xml:space="preserve"> </w:t>
      </w:r>
      <w:r w:rsidRPr="00D96636">
        <w:t>story</w:t>
      </w:r>
      <w:r w:rsidR="001D27A3">
        <w:t xml:space="preserve"> </w:t>
      </w:r>
      <w:r w:rsidRPr="00D96636">
        <w:t>of</w:t>
      </w:r>
      <w:r w:rsidR="001D27A3">
        <w:t xml:space="preserve"> </w:t>
      </w:r>
      <w:r w:rsidRPr="00D96636">
        <w:t>people</w:t>
      </w:r>
      <w:r w:rsidR="001D27A3">
        <w:t xml:space="preserve"> </w:t>
      </w:r>
      <w:r w:rsidRPr="00D96636">
        <w:t>solving</w:t>
      </w:r>
      <w:r w:rsidR="001D27A3">
        <w:t xml:space="preserve"> </w:t>
      </w:r>
      <w:r w:rsidRPr="00D96636">
        <w:t>problems</w:t>
      </w:r>
      <w:r w:rsidR="001D27A3">
        <w:t xml:space="preserve"> </w:t>
      </w:r>
      <w:r w:rsidRPr="00D96636">
        <w:t>together</w:t>
      </w:r>
      <w:r w:rsidR="001D27A3">
        <w:t xml:space="preserve"> </w:t>
      </w:r>
      <w:r w:rsidRPr="00D96636">
        <w:t>when</w:t>
      </w:r>
      <w:r w:rsidR="001D27A3">
        <w:t xml:space="preserve"> </w:t>
      </w:r>
      <w:r w:rsidRPr="00D96636">
        <w:t>we</w:t>
      </w:r>
      <w:r w:rsidR="001D27A3">
        <w:t xml:space="preserve"> </w:t>
      </w:r>
      <w:r w:rsidRPr="00D96636">
        <w:t>can</w:t>
      </w:r>
      <w:r w:rsidR="001D27A3">
        <w:t xml:space="preserve"> </w:t>
      </w:r>
      <w:r w:rsidRPr="00D96636">
        <w:t>solve</w:t>
      </w:r>
      <w:r w:rsidR="001D27A3">
        <w:t xml:space="preserve"> </w:t>
      </w:r>
      <w:r w:rsidRPr="00D96636">
        <w:t>each</w:t>
      </w:r>
      <w:r w:rsidR="001D27A3">
        <w:t xml:space="preserve"> </w:t>
      </w:r>
      <w:r w:rsidRPr="00D96636">
        <w:t>other's</w:t>
      </w:r>
      <w:r w:rsidR="001D27A3">
        <w:t xml:space="preserve"> </w:t>
      </w:r>
      <w:r w:rsidRPr="00D96636">
        <w:t>problems</w:t>
      </w:r>
      <w:r w:rsidR="001D27A3">
        <w:t xml:space="preserve"> </w:t>
      </w:r>
      <w:r w:rsidRPr="00D96636">
        <w:t>effectively</w:t>
      </w:r>
      <w:r w:rsidR="001D27A3">
        <w:t xml:space="preserve"> </w:t>
      </w:r>
      <w:r w:rsidRPr="00D96636">
        <w:t>in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way</w:t>
      </w:r>
      <w:r w:rsidR="001D27A3">
        <w:t xml:space="preserve"> </w:t>
      </w:r>
      <w:r w:rsidRPr="00D96636">
        <w:t>consistent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respect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human</w:t>
      </w:r>
      <w:r w:rsidR="001D27A3">
        <w:t xml:space="preserve"> </w:t>
      </w:r>
      <w:r w:rsidRPr="00D96636">
        <w:t>dignity.</w:t>
      </w:r>
    </w:p>
    <w:p w14:paraId="5885A1C2" w14:textId="77777777" w:rsidR="00DF1198" w:rsidRDefault="00D96636" w:rsidP="004A5C00">
      <w:pPr>
        <w:pStyle w:val="cpParagraph"/>
      </w:pPr>
      <w:r w:rsidRPr="00D96636">
        <w:t>This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something</w:t>
      </w:r>
      <w:r w:rsidR="001D27A3">
        <w:t xml:space="preserve"> </w:t>
      </w:r>
      <w:r w:rsidRPr="00D96636">
        <w:t>it</w:t>
      </w:r>
      <w:r w:rsidR="001D27A3">
        <w:t xml:space="preserve"> </w:t>
      </w:r>
      <w:r w:rsidRPr="00D96636">
        <w:t>is</w:t>
      </w:r>
      <w:r w:rsidR="001D27A3">
        <w:t xml:space="preserve"> </w:t>
      </w:r>
      <w:r w:rsidRPr="00D96636">
        <w:t>worthy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be</w:t>
      </w:r>
      <w:r w:rsidR="001D27A3">
        <w:t xml:space="preserve"> </w:t>
      </w:r>
      <w:r w:rsidRPr="00D96636">
        <w:t>passionate</w:t>
      </w:r>
      <w:r w:rsidR="001D27A3">
        <w:t xml:space="preserve"> </w:t>
      </w:r>
      <w:r w:rsidRPr="00D96636">
        <w:t>about.</w:t>
      </w:r>
    </w:p>
    <w:p w14:paraId="7F8F3A33" w14:textId="77777777" w:rsidR="00DF1198" w:rsidRDefault="00D96636" w:rsidP="004A5C00">
      <w:pPr>
        <w:pStyle w:val="cpParagraph"/>
      </w:pPr>
      <w:r w:rsidRPr="00D96636">
        <w:t>The</w:t>
      </w:r>
      <w:r w:rsidR="001D27A3">
        <w:t xml:space="preserve"> </w:t>
      </w:r>
      <w:r w:rsidRPr="00D96636">
        <w:t>story</w:t>
      </w:r>
      <w:r w:rsidR="001D27A3">
        <w:t xml:space="preserve"> </w:t>
      </w:r>
      <w:r w:rsidRPr="00D96636">
        <w:t>of</w:t>
      </w:r>
      <w:r w:rsidR="001D27A3">
        <w:t xml:space="preserve"> </w:t>
      </w:r>
      <w:r w:rsidR="008F1277">
        <w:t>Lean</w:t>
      </w:r>
      <w:r w:rsidR="001D27A3">
        <w:t xml:space="preserve"> </w:t>
      </w:r>
      <w:r w:rsidRPr="00D96636">
        <w:t>begins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a</w:t>
      </w:r>
      <w:r w:rsidR="001D27A3">
        <w:t xml:space="preserve"> </w:t>
      </w:r>
      <w:r w:rsidRPr="00D96636">
        <w:t>clever</w:t>
      </w:r>
      <w:r w:rsidR="001D27A3">
        <w:t xml:space="preserve"> </w:t>
      </w:r>
      <w:r w:rsidRPr="00D96636">
        <w:t>little</w:t>
      </w:r>
      <w:r w:rsidR="001D27A3">
        <w:t xml:space="preserve"> </w:t>
      </w:r>
      <w:r w:rsidRPr="00D96636">
        <w:t>boy</w:t>
      </w:r>
      <w:r w:rsidR="001D27A3">
        <w:t xml:space="preserve"> </w:t>
      </w:r>
      <w:r w:rsidRPr="00D96636">
        <w:t>wishing</w:t>
      </w:r>
      <w:r w:rsidR="001D27A3">
        <w:t xml:space="preserve"> </w:t>
      </w:r>
      <w:r w:rsidRPr="00D96636">
        <w:t>he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lighten</w:t>
      </w:r>
      <w:r w:rsidR="001D27A3">
        <w:t xml:space="preserve"> </w:t>
      </w:r>
      <w:r w:rsidRPr="00D96636">
        <w:t>his</w:t>
      </w:r>
      <w:r w:rsidR="001D27A3">
        <w:t xml:space="preserve"> </w:t>
      </w:r>
      <w:r w:rsidRPr="00D96636">
        <w:t>mother's</w:t>
      </w:r>
      <w:r w:rsidR="001D27A3">
        <w:t xml:space="preserve"> </w:t>
      </w:r>
      <w:r w:rsidRPr="00D96636">
        <w:t>burden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give</w:t>
      </w:r>
      <w:r w:rsidR="001D27A3">
        <w:t xml:space="preserve"> </w:t>
      </w:r>
      <w:r w:rsidRPr="00D96636">
        <w:t>her</w:t>
      </w:r>
      <w:r w:rsidR="001D27A3">
        <w:t xml:space="preserve"> </w:t>
      </w:r>
      <w:r w:rsidRPr="00D96636">
        <w:t>more</w:t>
      </w:r>
      <w:r w:rsidR="001D27A3">
        <w:t xml:space="preserve"> </w:t>
      </w:r>
      <w:r w:rsidRPr="00D96636">
        <w:t>time</w:t>
      </w:r>
      <w:r w:rsidR="001D27A3">
        <w:t xml:space="preserve"> </w:t>
      </w:r>
      <w:r w:rsidRPr="00D96636">
        <w:t>to</w:t>
      </w:r>
      <w:r w:rsidR="001D27A3">
        <w:t xml:space="preserve"> </w:t>
      </w:r>
      <w:r w:rsidRPr="00D96636">
        <w:t>spend</w:t>
      </w:r>
      <w:r w:rsidR="001D27A3">
        <w:t xml:space="preserve"> </w:t>
      </w:r>
      <w:r w:rsidRPr="00D96636">
        <w:t>laughing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singing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playing</w:t>
      </w:r>
      <w:r w:rsidR="001D27A3">
        <w:t xml:space="preserve"> </w:t>
      </w:r>
      <w:r w:rsidRPr="00D96636">
        <w:t>with</w:t>
      </w:r>
      <w:r w:rsidR="001D27A3">
        <w:t xml:space="preserve"> </w:t>
      </w:r>
      <w:r w:rsidRPr="00D96636">
        <w:t>him.</w:t>
      </w:r>
    </w:p>
    <w:p w14:paraId="347DAEF0" w14:textId="2E178E31" w:rsidR="00D96636" w:rsidRPr="00D96636" w:rsidRDefault="00D96636" w:rsidP="00DF1198">
      <w:pPr>
        <w:pStyle w:val="cpParagraph"/>
      </w:pPr>
      <w:r w:rsidRPr="00D96636">
        <w:t>What</w:t>
      </w:r>
      <w:r w:rsidR="001D27A3">
        <w:t xml:space="preserve"> </w:t>
      </w:r>
      <w:r w:rsidRPr="00D96636">
        <w:t>could</w:t>
      </w:r>
      <w:r w:rsidR="001D27A3">
        <w:t xml:space="preserve"> </w:t>
      </w:r>
      <w:r w:rsidRPr="00D96636">
        <w:t>your</w:t>
      </w:r>
      <w:r w:rsidR="001D27A3">
        <w:t xml:space="preserve"> </w:t>
      </w:r>
      <w:r w:rsidRPr="00D96636">
        <w:t>compassion</w:t>
      </w:r>
      <w:r w:rsidR="001D27A3">
        <w:t xml:space="preserve"> </w:t>
      </w:r>
      <w:r w:rsidRPr="00D96636">
        <w:t>and</w:t>
      </w:r>
      <w:r w:rsidR="001D27A3">
        <w:t xml:space="preserve"> </w:t>
      </w:r>
      <w:r w:rsidRPr="00D96636">
        <w:t>intelligence</w:t>
      </w:r>
      <w:r w:rsidR="001D27A3">
        <w:t xml:space="preserve"> </w:t>
      </w:r>
      <w:r w:rsidRPr="00D96636">
        <w:t>create</w:t>
      </w:r>
      <w:r w:rsidR="001D27A3">
        <w:t xml:space="preserve"> </w:t>
      </w:r>
      <w:r w:rsidRPr="00D96636">
        <w:t>tomorrow?</w:t>
      </w:r>
    </w:p>
    <w:sectPr w:rsidR="00D96636" w:rsidRPr="00D96636" w:rsidSect="002674D0">
      <w:footerReference w:type="default" r:id="rId12"/>
      <w:pgSz w:w="11906" w:h="16838"/>
      <w:pgMar w:top="720" w:right="720" w:bottom="851" w:left="720" w:header="731" w:footer="370" w:gutter="0"/>
      <w:cols w:space="708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389910" w14:textId="77777777" w:rsidR="00BA1A96" w:rsidRDefault="00BA1A96" w:rsidP="006F1704">
      <w:r>
        <w:separator/>
      </w:r>
    </w:p>
  </w:endnote>
  <w:endnote w:type="continuationSeparator" w:id="0">
    <w:p w14:paraId="55C1E191" w14:textId="77777777" w:rsidR="00BA1A96" w:rsidRDefault="00BA1A96" w:rsidP="006F1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7ECA26" w14:textId="129CCD31" w:rsidR="00BA1A96" w:rsidRDefault="00BA1A96" w:rsidP="002674D0">
    <w:pPr>
      <w:pStyle w:val="Footer"/>
      <w:pBdr>
        <w:top w:val="single" w:sz="4" w:space="1" w:color="auto"/>
      </w:pBdr>
      <w:tabs>
        <w:tab w:val="clear" w:pos="4513"/>
        <w:tab w:val="clear" w:pos="9026"/>
        <w:tab w:val="right" w:pos="10466"/>
      </w:tabs>
      <w:ind w:left="567"/>
      <w:jc w:val="right"/>
    </w:pPr>
    <w:r>
      <w:t>Exploring Lean Principles</w:t>
    </w:r>
    <w: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17</w:t>
    </w:r>
    <w:r>
      <w:rPr>
        <w:noProof/>
      </w:rPr>
      <w:fldChar w:fldCharType="end"/>
    </w:r>
    <w:r>
      <w:rPr>
        <w:noProof/>
      </w:rPr>
      <w:t xml:space="preserve"> of </w:t>
    </w:r>
    <w:r>
      <w:rPr>
        <w:noProof/>
      </w:rPr>
      <w:fldChar w:fldCharType="begin"/>
    </w:r>
    <w:r>
      <w:rPr>
        <w:noProof/>
      </w:rPr>
      <w:instrText xml:space="preserve"> NUMPAGES   \* MERGEFORMAT </w:instrText>
    </w:r>
    <w:r>
      <w:rPr>
        <w:noProof/>
      </w:rPr>
      <w:fldChar w:fldCharType="separate"/>
    </w:r>
    <w:r>
      <w:rPr>
        <w:noProof/>
      </w:rPr>
      <w:t>17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291215" w14:textId="77777777" w:rsidR="00BA1A96" w:rsidRDefault="00BA1A96" w:rsidP="006F1704">
      <w:r>
        <w:separator/>
      </w:r>
    </w:p>
  </w:footnote>
  <w:footnote w:type="continuationSeparator" w:id="0">
    <w:p w14:paraId="6F021AF2" w14:textId="77777777" w:rsidR="00BA1A96" w:rsidRDefault="00BA1A96" w:rsidP="006F17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AE73D6"/>
    <w:multiLevelType w:val="hybridMultilevel"/>
    <w:tmpl w:val="FCE8D9A2"/>
    <w:lvl w:ilvl="0" w:tplc="D7E8804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CBD7A7B"/>
    <w:multiLevelType w:val="multilevel"/>
    <w:tmpl w:val="CA406FBE"/>
    <w:lvl w:ilvl="0"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34950605"/>
    <w:multiLevelType w:val="multilevel"/>
    <w:tmpl w:val="FF725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8C34FB0"/>
    <w:multiLevelType w:val="hybridMultilevel"/>
    <w:tmpl w:val="BCDCF6AC"/>
    <w:lvl w:ilvl="0" w:tplc="BC942EB0">
      <w:start w:val="1"/>
      <w:numFmt w:val="bullet"/>
      <w:pStyle w:val="cpPoint"/>
      <w:lvlText w:val=""/>
      <w:lvlJc w:val="left"/>
      <w:pPr>
        <w:ind w:left="1644" w:hanging="360"/>
      </w:pPr>
      <w:rPr>
        <w:rFonts w:ascii="Symbol" w:hAnsi="Symbol" w:hint="default"/>
        <w:lang w:val="en-GB"/>
      </w:rPr>
    </w:lvl>
    <w:lvl w:ilvl="1" w:tplc="08090003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0"/>
  </w:num>
  <w:num w:numId="24">
    <w:abstractNumId w:val="3"/>
  </w:num>
  <w:num w:numId="25">
    <w:abstractNumId w:val="1"/>
  </w:num>
  <w:num w:numId="26">
    <w:abstractNumId w:val="2"/>
  </w:num>
  <w:num w:numId="27">
    <w:abstractNumId w:val="3"/>
  </w:num>
  <w:num w:numId="28">
    <w:abstractNumId w:val="1"/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83"/>
  <w:proofState w:grammar="clean"/>
  <w:attachedTemplate r:id="rId1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00AE"/>
    <w:rsid w:val="00020419"/>
    <w:rsid w:val="00023DD5"/>
    <w:rsid w:val="00024005"/>
    <w:rsid w:val="00024A8D"/>
    <w:rsid w:val="0003083E"/>
    <w:rsid w:val="00036A57"/>
    <w:rsid w:val="00044058"/>
    <w:rsid w:val="000557B3"/>
    <w:rsid w:val="0006472C"/>
    <w:rsid w:val="000651C6"/>
    <w:rsid w:val="00077248"/>
    <w:rsid w:val="00083576"/>
    <w:rsid w:val="00084E86"/>
    <w:rsid w:val="00095BB7"/>
    <w:rsid w:val="000A236C"/>
    <w:rsid w:val="000A48D5"/>
    <w:rsid w:val="000C0CE3"/>
    <w:rsid w:val="000C686C"/>
    <w:rsid w:val="000D39A4"/>
    <w:rsid w:val="000D50EF"/>
    <w:rsid w:val="000E5737"/>
    <w:rsid w:val="000E5F67"/>
    <w:rsid w:val="000F735D"/>
    <w:rsid w:val="001111BE"/>
    <w:rsid w:val="00111F93"/>
    <w:rsid w:val="00112945"/>
    <w:rsid w:val="00113F89"/>
    <w:rsid w:val="001472B1"/>
    <w:rsid w:val="00152027"/>
    <w:rsid w:val="00154AE1"/>
    <w:rsid w:val="00163F72"/>
    <w:rsid w:val="00176A01"/>
    <w:rsid w:val="00176D9F"/>
    <w:rsid w:val="001905A4"/>
    <w:rsid w:val="00191CE4"/>
    <w:rsid w:val="0019596D"/>
    <w:rsid w:val="001C0CD0"/>
    <w:rsid w:val="001C2179"/>
    <w:rsid w:val="001D27A3"/>
    <w:rsid w:val="001D3267"/>
    <w:rsid w:val="001F5FFE"/>
    <w:rsid w:val="002010EC"/>
    <w:rsid w:val="002014A8"/>
    <w:rsid w:val="00202525"/>
    <w:rsid w:val="00203AB5"/>
    <w:rsid w:val="0020557B"/>
    <w:rsid w:val="00206C7B"/>
    <w:rsid w:val="0021039C"/>
    <w:rsid w:val="00212925"/>
    <w:rsid w:val="00213FFA"/>
    <w:rsid w:val="00222E3B"/>
    <w:rsid w:val="002252BF"/>
    <w:rsid w:val="002336F3"/>
    <w:rsid w:val="00241BF7"/>
    <w:rsid w:val="00260BEC"/>
    <w:rsid w:val="002648AA"/>
    <w:rsid w:val="002674D0"/>
    <w:rsid w:val="00276720"/>
    <w:rsid w:val="00277F80"/>
    <w:rsid w:val="00283F15"/>
    <w:rsid w:val="00287DD2"/>
    <w:rsid w:val="00290CB9"/>
    <w:rsid w:val="00293DB0"/>
    <w:rsid w:val="002C24C8"/>
    <w:rsid w:val="002C4C38"/>
    <w:rsid w:val="002D088B"/>
    <w:rsid w:val="002D3666"/>
    <w:rsid w:val="002D3E2C"/>
    <w:rsid w:val="002D5C22"/>
    <w:rsid w:val="002E1FAE"/>
    <w:rsid w:val="002E32C6"/>
    <w:rsid w:val="00302E2E"/>
    <w:rsid w:val="00372AA9"/>
    <w:rsid w:val="00377ABF"/>
    <w:rsid w:val="00390FCD"/>
    <w:rsid w:val="00391DA2"/>
    <w:rsid w:val="0039342B"/>
    <w:rsid w:val="003935A4"/>
    <w:rsid w:val="003E5040"/>
    <w:rsid w:val="003F2355"/>
    <w:rsid w:val="003F3196"/>
    <w:rsid w:val="004102A5"/>
    <w:rsid w:val="00412AE0"/>
    <w:rsid w:val="00413956"/>
    <w:rsid w:val="00426597"/>
    <w:rsid w:val="004269F5"/>
    <w:rsid w:val="00432453"/>
    <w:rsid w:val="004458FE"/>
    <w:rsid w:val="00455175"/>
    <w:rsid w:val="00457417"/>
    <w:rsid w:val="0046383C"/>
    <w:rsid w:val="0048773E"/>
    <w:rsid w:val="0049114C"/>
    <w:rsid w:val="004A0897"/>
    <w:rsid w:val="004A278E"/>
    <w:rsid w:val="004A2CC7"/>
    <w:rsid w:val="004A384D"/>
    <w:rsid w:val="004A5C00"/>
    <w:rsid w:val="004B1E0B"/>
    <w:rsid w:val="004B3F03"/>
    <w:rsid w:val="005054E2"/>
    <w:rsid w:val="005066BD"/>
    <w:rsid w:val="00507C01"/>
    <w:rsid w:val="00515D56"/>
    <w:rsid w:val="00527179"/>
    <w:rsid w:val="00530262"/>
    <w:rsid w:val="00535FA4"/>
    <w:rsid w:val="00542EB8"/>
    <w:rsid w:val="0054653D"/>
    <w:rsid w:val="005535C8"/>
    <w:rsid w:val="00586C26"/>
    <w:rsid w:val="00594580"/>
    <w:rsid w:val="00595E70"/>
    <w:rsid w:val="005B1B3E"/>
    <w:rsid w:val="005B2176"/>
    <w:rsid w:val="005B567F"/>
    <w:rsid w:val="005C20B9"/>
    <w:rsid w:val="005C4F5C"/>
    <w:rsid w:val="005D192A"/>
    <w:rsid w:val="005D1E74"/>
    <w:rsid w:val="005E6233"/>
    <w:rsid w:val="005E6F05"/>
    <w:rsid w:val="005F1387"/>
    <w:rsid w:val="0062708A"/>
    <w:rsid w:val="00644C60"/>
    <w:rsid w:val="00650131"/>
    <w:rsid w:val="006519BC"/>
    <w:rsid w:val="00660654"/>
    <w:rsid w:val="00661BED"/>
    <w:rsid w:val="00661CA1"/>
    <w:rsid w:val="006750AB"/>
    <w:rsid w:val="006767FB"/>
    <w:rsid w:val="006769B2"/>
    <w:rsid w:val="00693119"/>
    <w:rsid w:val="006938D0"/>
    <w:rsid w:val="006B3932"/>
    <w:rsid w:val="006B414C"/>
    <w:rsid w:val="006C3668"/>
    <w:rsid w:val="006C5209"/>
    <w:rsid w:val="006D33AC"/>
    <w:rsid w:val="006D6457"/>
    <w:rsid w:val="006E1B3B"/>
    <w:rsid w:val="006E463F"/>
    <w:rsid w:val="006E52BC"/>
    <w:rsid w:val="006F1704"/>
    <w:rsid w:val="00700E05"/>
    <w:rsid w:val="007333C3"/>
    <w:rsid w:val="007368EA"/>
    <w:rsid w:val="00740582"/>
    <w:rsid w:val="00744509"/>
    <w:rsid w:val="00774511"/>
    <w:rsid w:val="00780D3F"/>
    <w:rsid w:val="007868F7"/>
    <w:rsid w:val="00793477"/>
    <w:rsid w:val="007A7C5D"/>
    <w:rsid w:val="007B4E5D"/>
    <w:rsid w:val="007C4E39"/>
    <w:rsid w:val="007D4EEA"/>
    <w:rsid w:val="007E7352"/>
    <w:rsid w:val="007F2BDE"/>
    <w:rsid w:val="007F3F29"/>
    <w:rsid w:val="008032F9"/>
    <w:rsid w:val="008110A5"/>
    <w:rsid w:val="008128E3"/>
    <w:rsid w:val="00843EE5"/>
    <w:rsid w:val="008723E6"/>
    <w:rsid w:val="00896996"/>
    <w:rsid w:val="008B2C58"/>
    <w:rsid w:val="008B43DF"/>
    <w:rsid w:val="008B4F53"/>
    <w:rsid w:val="008D3AFC"/>
    <w:rsid w:val="008D62B1"/>
    <w:rsid w:val="008E0DFC"/>
    <w:rsid w:val="008E1F65"/>
    <w:rsid w:val="008F113C"/>
    <w:rsid w:val="008F1277"/>
    <w:rsid w:val="008F3A6D"/>
    <w:rsid w:val="00902A60"/>
    <w:rsid w:val="009141DB"/>
    <w:rsid w:val="00916803"/>
    <w:rsid w:val="009312F8"/>
    <w:rsid w:val="00956C34"/>
    <w:rsid w:val="00981BC5"/>
    <w:rsid w:val="009A1A74"/>
    <w:rsid w:val="009B6190"/>
    <w:rsid w:val="009B6D0A"/>
    <w:rsid w:val="009C7464"/>
    <w:rsid w:val="009D23E0"/>
    <w:rsid w:val="009D3138"/>
    <w:rsid w:val="009D5B24"/>
    <w:rsid w:val="009D701B"/>
    <w:rsid w:val="009E6A7F"/>
    <w:rsid w:val="009F27C9"/>
    <w:rsid w:val="00A1215B"/>
    <w:rsid w:val="00A1532C"/>
    <w:rsid w:val="00A20154"/>
    <w:rsid w:val="00A23D49"/>
    <w:rsid w:val="00A23ED9"/>
    <w:rsid w:val="00A251AF"/>
    <w:rsid w:val="00A30478"/>
    <w:rsid w:val="00A347EA"/>
    <w:rsid w:val="00A436BA"/>
    <w:rsid w:val="00A47A17"/>
    <w:rsid w:val="00A47E85"/>
    <w:rsid w:val="00A528C4"/>
    <w:rsid w:val="00A53918"/>
    <w:rsid w:val="00A57323"/>
    <w:rsid w:val="00A70E74"/>
    <w:rsid w:val="00A72FC3"/>
    <w:rsid w:val="00A81837"/>
    <w:rsid w:val="00A95A1D"/>
    <w:rsid w:val="00AA0598"/>
    <w:rsid w:val="00AA239B"/>
    <w:rsid w:val="00AB4481"/>
    <w:rsid w:val="00AC5C54"/>
    <w:rsid w:val="00AD192C"/>
    <w:rsid w:val="00AD7439"/>
    <w:rsid w:val="00AE1502"/>
    <w:rsid w:val="00AE3FE3"/>
    <w:rsid w:val="00AF1296"/>
    <w:rsid w:val="00AF590A"/>
    <w:rsid w:val="00B100AE"/>
    <w:rsid w:val="00B11F8A"/>
    <w:rsid w:val="00B219D7"/>
    <w:rsid w:val="00B53BE4"/>
    <w:rsid w:val="00B56097"/>
    <w:rsid w:val="00B74C94"/>
    <w:rsid w:val="00B757F6"/>
    <w:rsid w:val="00BA1A96"/>
    <w:rsid w:val="00BB25D9"/>
    <w:rsid w:val="00BB4636"/>
    <w:rsid w:val="00BC4E05"/>
    <w:rsid w:val="00BC5B24"/>
    <w:rsid w:val="00BC5BB4"/>
    <w:rsid w:val="00BD5515"/>
    <w:rsid w:val="00BE05A1"/>
    <w:rsid w:val="00BF08F4"/>
    <w:rsid w:val="00BF1607"/>
    <w:rsid w:val="00BF1B06"/>
    <w:rsid w:val="00BF5A20"/>
    <w:rsid w:val="00C212A0"/>
    <w:rsid w:val="00C213AF"/>
    <w:rsid w:val="00C246D4"/>
    <w:rsid w:val="00C3385D"/>
    <w:rsid w:val="00C41976"/>
    <w:rsid w:val="00C41A6B"/>
    <w:rsid w:val="00C4653C"/>
    <w:rsid w:val="00C47E8C"/>
    <w:rsid w:val="00C51949"/>
    <w:rsid w:val="00C64033"/>
    <w:rsid w:val="00C655E1"/>
    <w:rsid w:val="00C663D1"/>
    <w:rsid w:val="00C75ABF"/>
    <w:rsid w:val="00C9251C"/>
    <w:rsid w:val="00CA2495"/>
    <w:rsid w:val="00CB541E"/>
    <w:rsid w:val="00CB5A75"/>
    <w:rsid w:val="00CB7702"/>
    <w:rsid w:val="00CC05C0"/>
    <w:rsid w:val="00CD5FF3"/>
    <w:rsid w:val="00CE0318"/>
    <w:rsid w:val="00CE481E"/>
    <w:rsid w:val="00CF3B39"/>
    <w:rsid w:val="00D20C0D"/>
    <w:rsid w:val="00D33583"/>
    <w:rsid w:val="00D420B1"/>
    <w:rsid w:val="00D52B41"/>
    <w:rsid w:val="00D5396C"/>
    <w:rsid w:val="00D66699"/>
    <w:rsid w:val="00D71361"/>
    <w:rsid w:val="00D76D69"/>
    <w:rsid w:val="00D83AE4"/>
    <w:rsid w:val="00D919DB"/>
    <w:rsid w:val="00D9526F"/>
    <w:rsid w:val="00D96636"/>
    <w:rsid w:val="00DA0DB7"/>
    <w:rsid w:val="00DA249F"/>
    <w:rsid w:val="00DB23F2"/>
    <w:rsid w:val="00DB30D5"/>
    <w:rsid w:val="00DB73DB"/>
    <w:rsid w:val="00DC0DEF"/>
    <w:rsid w:val="00DD7222"/>
    <w:rsid w:val="00DE3FAE"/>
    <w:rsid w:val="00DF0F7B"/>
    <w:rsid w:val="00DF1198"/>
    <w:rsid w:val="00E20B1B"/>
    <w:rsid w:val="00E22387"/>
    <w:rsid w:val="00E22C3A"/>
    <w:rsid w:val="00E2404B"/>
    <w:rsid w:val="00E26184"/>
    <w:rsid w:val="00E40470"/>
    <w:rsid w:val="00E40FAE"/>
    <w:rsid w:val="00E5189B"/>
    <w:rsid w:val="00E51A71"/>
    <w:rsid w:val="00E544C7"/>
    <w:rsid w:val="00E85720"/>
    <w:rsid w:val="00E8617A"/>
    <w:rsid w:val="00E91D84"/>
    <w:rsid w:val="00E93F1A"/>
    <w:rsid w:val="00EA0801"/>
    <w:rsid w:val="00EA227A"/>
    <w:rsid w:val="00EA7960"/>
    <w:rsid w:val="00EC6D27"/>
    <w:rsid w:val="00ED1C4C"/>
    <w:rsid w:val="00ED2CEB"/>
    <w:rsid w:val="00ED480E"/>
    <w:rsid w:val="00ED761F"/>
    <w:rsid w:val="00EE2063"/>
    <w:rsid w:val="00EE43E7"/>
    <w:rsid w:val="00EE51B4"/>
    <w:rsid w:val="00EF0EAE"/>
    <w:rsid w:val="00EF16D9"/>
    <w:rsid w:val="00EF2059"/>
    <w:rsid w:val="00EF263B"/>
    <w:rsid w:val="00F00BB8"/>
    <w:rsid w:val="00F0593F"/>
    <w:rsid w:val="00F20D5B"/>
    <w:rsid w:val="00F21D45"/>
    <w:rsid w:val="00F244F0"/>
    <w:rsid w:val="00F30B62"/>
    <w:rsid w:val="00F3367F"/>
    <w:rsid w:val="00F45A2E"/>
    <w:rsid w:val="00F474AD"/>
    <w:rsid w:val="00F64D0B"/>
    <w:rsid w:val="00F72A04"/>
    <w:rsid w:val="00F762BE"/>
    <w:rsid w:val="00F76628"/>
    <w:rsid w:val="00F8417F"/>
    <w:rsid w:val="00F92221"/>
    <w:rsid w:val="00FA234A"/>
    <w:rsid w:val="00FC1950"/>
    <w:rsid w:val="00FC557E"/>
    <w:rsid w:val="00FC6791"/>
    <w:rsid w:val="00FE4E61"/>
    <w:rsid w:val="00FF03D1"/>
    <w:rsid w:val="00FF0662"/>
    <w:rsid w:val="00FF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0204DF17"/>
  <w15:docId w15:val="{B8723349-9979-4599-8145-3C9E67837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57B"/>
    <w:pPr>
      <w:autoSpaceDE w:val="0"/>
      <w:autoSpaceDN w:val="0"/>
      <w:adjustRightInd w:val="0"/>
      <w:spacing w:after="0" w:line="240" w:lineRule="auto"/>
    </w:pPr>
    <w:rPr>
      <w:rFonts w:asciiTheme="majorHAnsi" w:hAnsiTheme="majorHAnsi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5396C"/>
    <w:pPr>
      <w:keepNext/>
      <w:keepLines/>
      <w:numPr>
        <w:numId w:val="38"/>
      </w:numPr>
      <w:spacing w:before="240" w:after="240"/>
      <w:ind w:hanging="574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5396C"/>
    <w:pPr>
      <w:keepNext/>
      <w:keepLines/>
      <w:numPr>
        <w:ilvl w:val="1"/>
        <w:numId w:val="43"/>
      </w:numPr>
      <w:spacing w:before="120" w:after="120"/>
      <w:ind w:left="567" w:hanging="709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5040"/>
    <w:pPr>
      <w:keepNext/>
      <w:keepLines/>
      <w:numPr>
        <w:ilvl w:val="2"/>
        <w:numId w:val="43"/>
      </w:numPr>
      <w:spacing w:before="120" w:after="120"/>
      <w:outlineLvl w:val="2"/>
    </w:pPr>
    <w:rPr>
      <w:rFonts w:eastAsiaTheme="majorEastAsia" w:cstheme="majorBidi"/>
      <w:b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5040"/>
    <w:pPr>
      <w:keepNext/>
      <w:keepLines/>
      <w:numPr>
        <w:ilvl w:val="3"/>
        <w:numId w:val="43"/>
      </w:numPr>
      <w:spacing w:before="120" w:after="12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040"/>
    <w:pPr>
      <w:keepNext/>
      <w:keepLines/>
      <w:numPr>
        <w:ilvl w:val="4"/>
        <w:numId w:val="43"/>
      </w:numPr>
      <w:spacing w:before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040"/>
    <w:pPr>
      <w:keepNext/>
      <w:keepLines/>
      <w:numPr>
        <w:ilvl w:val="5"/>
        <w:numId w:val="43"/>
      </w:numPr>
      <w:spacing w:before="40"/>
      <w:outlineLvl w:val="5"/>
    </w:pPr>
    <w:rPr>
      <w:rFonts w:eastAsiaTheme="majorEastAsia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040"/>
    <w:pPr>
      <w:keepNext/>
      <w:keepLines/>
      <w:numPr>
        <w:ilvl w:val="6"/>
        <w:numId w:val="43"/>
      </w:numPr>
      <w:spacing w:before="40"/>
      <w:outlineLvl w:val="6"/>
    </w:pPr>
    <w:rPr>
      <w:rFonts w:eastAsiaTheme="majorEastAsia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040"/>
    <w:pPr>
      <w:keepNext/>
      <w:keepLines/>
      <w:numPr>
        <w:ilvl w:val="7"/>
        <w:numId w:val="43"/>
      </w:numPr>
      <w:spacing w:before="4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040"/>
    <w:pPr>
      <w:keepNext/>
      <w:keepLines/>
      <w:numPr>
        <w:ilvl w:val="8"/>
        <w:numId w:val="43"/>
      </w:numPr>
      <w:spacing w:before="4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al">
    <w:name w:val="Normaal"/>
    <w:rsid w:val="0020557B"/>
    <w:pPr>
      <w:autoSpaceDE w:val="0"/>
      <w:autoSpaceDN w:val="0"/>
      <w:adjustRightInd w:val="0"/>
      <w:spacing w:before="100" w:after="10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DefinitionTerm">
    <w:name w:val="Definition Term"/>
    <w:basedOn w:val="Normaal"/>
    <w:next w:val="DefinitionList"/>
    <w:uiPriority w:val="99"/>
    <w:rsid w:val="0020557B"/>
    <w:pPr>
      <w:spacing w:before="0" w:after="0"/>
    </w:pPr>
  </w:style>
  <w:style w:type="paragraph" w:customStyle="1" w:styleId="DefinitionList">
    <w:name w:val="Definition List"/>
    <w:basedOn w:val="Normaal"/>
    <w:next w:val="DefinitionTerm"/>
    <w:uiPriority w:val="99"/>
    <w:rsid w:val="0020557B"/>
    <w:pPr>
      <w:spacing w:before="0" w:after="0"/>
      <w:ind w:left="360"/>
    </w:pPr>
  </w:style>
  <w:style w:type="character" w:customStyle="1" w:styleId="Definition">
    <w:name w:val="Definition"/>
    <w:uiPriority w:val="99"/>
    <w:rsid w:val="0020557B"/>
    <w:rPr>
      <w:i/>
      <w:iCs/>
    </w:rPr>
  </w:style>
  <w:style w:type="paragraph" w:customStyle="1" w:styleId="H1">
    <w:name w:val="H1"/>
    <w:basedOn w:val="Normaal"/>
    <w:next w:val="Normaal"/>
    <w:uiPriority w:val="99"/>
    <w:rsid w:val="0020557B"/>
    <w:pPr>
      <w:keepNext/>
      <w:outlineLvl w:val="1"/>
    </w:pPr>
    <w:rPr>
      <w:b/>
      <w:bCs/>
      <w:kern w:val="36"/>
      <w:sz w:val="48"/>
      <w:szCs w:val="48"/>
    </w:rPr>
  </w:style>
  <w:style w:type="paragraph" w:customStyle="1" w:styleId="H2">
    <w:name w:val="H2"/>
    <w:basedOn w:val="Normaal"/>
    <w:next w:val="Normaal"/>
    <w:uiPriority w:val="99"/>
    <w:rsid w:val="0020557B"/>
    <w:pPr>
      <w:keepNext/>
      <w:outlineLvl w:val="2"/>
    </w:pPr>
    <w:rPr>
      <w:b/>
      <w:bCs/>
      <w:sz w:val="36"/>
      <w:szCs w:val="36"/>
    </w:rPr>
  </w:style>
  <w:style w:type="paragraph" w:customStyle="1" w:styleId="H3">
    <w:name w:val="H3"/>
    <w:basedOn w:val="Normaal"/>
    <w:next w:val="Normaal"/>
    <w:uiPriority w:val="99"/>
    <w:rsid w:val="0020557B"/>
    <w:pPr>
      <w:keepNext/>
      <w:outlineLvl w:val="3"/>
    </w:pPr>
    <w:rPr>
      <w:b/>
      <w:bCs/>
      <w:sz w:val="28"/>
      <w:szCs w:val="28"/>
    </w:rPr>
  </w:style>
  <w:style w:type="paragraph" w:customStyle="1" w:styleId="H4">
    <w:name w:val="H4"/>
    <w:basedOn w:val="Normaal"/>
    <w:next w:val="Normaal"/>
    <w:uiPriority w:val="99"/>
    <w:rsid w:val="0020557B"/>
    <w:pPr>
      <w:keepNext/>
      <w:outlineLvl w:val="4"/>
    </w:pPr>
    <w:rPr>
      <w:b/>
      <w:bCs/>
    </w:rPr>
  </w:style>
  <w:style w:type="paragraph" w:customStyle="1" w:styleId="H5">
    <w:name w:val="H5"/>
    <w:basedOn w:val="Normaal"/>
    <w:next w:val="Normaal"/>
    <w:uiPriority w:val="99"/>
    <w:rsid w:val="0020557B"/>
    <w:pPr>
      <w:keepNext/>
      <w:outlineLvl w:val="5"/>
    </w:pPr>
    <w:rPr>
      <w:b/>
      <w:bCs/>
      <w:sz w:val="20"/>
      <w:szCs w:val="20"/>
    </w:rPr>
  </w:style>
  <w:style w:type="paragraph" w:customStyle="1" w:styleId="H6">
    <w:name w:val="H6"/>
    <w:basedOn w:val="Normaal"/>
    <w:next w:val="Normaal"/>
    <w:uiPriority w:val="99"/>
    <w:rsid w:val="0020557B"/>
    <w:pPr>
      <w:keepNext/>
      <w:outlineLvl w:val="6"/>
    </w:pPr>
    <w:rPr>
      <w:b/>
      <w:bCs/>
      <w:sz w:val="16"/>
      <w:szCs w:val="16"/>
    </w:rPr>
  </w:style>
  <w:style w:type="paragraph" w:customStyle="1" w:styleId="Address">
    <w:name w:val="Address"/>
    <w:basedOn w:val="Normaal"/>
    <w:next w:val="Normaal"/>
    <w:uiPriority w:val="99"/>
    <w:rsid w:val="0020557B"/>
    <w:pPr>
      <w:spacing w:before="0" w:after="0"/>
    </w:pPr>
    <w:rPr>
      <w:i/>
      <w:iCs/>
    </w:rPr>
  </w:style>
  <w:style w:type="paragraph" w:customStyle="1" w:styleId="Blockquote">
    <w:name w:val="Blockquote"/>
    <w:basedOn w:val="Normaal"/>
    <w:uiPriority w:val="99"/>
    <w:rsid w:val="0020557B"/>
    <w:pPr>
      <w:ind w:left="360" w:right="360"/>
    </w:pPr>
  </w:style>
  <w:style w:type="character" w:customStyle="1" w:styleId="CITE">
    <w:name w:val="CITE"/>
    <w:uiPriority w:val="99"/>
    <w:rsid w:val="0020557B"/>
    <w:rPr>
      <w:i/>
      <w:iCs/>
    </w:rPr>
  </w:style>
  <w:style w:type="character" w:customStyle="1" w:styleId="CODE">
    <w:name w:val="CODE"/>
    <w:uiPriority w:val="99"/>
    <w:rsid w:val="0020557B"/>
    <w:rPr>
      <w:rFonts w:ascii="Courier New" w:hAnsi="Courier New" w:cs="Courier New"/>
      <w:sz w:val="20"/>
      <w:szCs w:val="20"/>
    </w:rPr>
  </w:style>
  <w:style w:type="character" w:styleId="Emphasis">
    <w:name w:val="Emphasis"/>
    <w:basedOn w:val="DefaultParagraphFont"/>
    <w:uiPriority w:val="99"/>
    <w:qFormat/>
    <w:rsid w:val="0020557B"/>
    <w:rPr>
      <w:i/>
      <w:iCs/>
    </w:rPr>
  </w:style>
  <w:style w:type="character" w:styleId="Hyperlink">
    <w:name w:val="Hyperlink"/>
    <w:basedOn w:val="DefaultParagraphFont"/>
    <w:uiPriority w:val="99"/>
    <w:rsid w:val="002055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20557B"/>
    <w:rPr>
      <w:color w:val="800080"/>
      <w:u w:val="single"/>
    </w:rPr>
  </w:style>
  <w:style w:type="character" w:customStyle="1" w:styleId="Keyboard">
    <w:name w:val="Keyboard"/>
    <w:uiPriority w:val="99"/>
    <w:rsid w:val="0020557B"/>
    <w:rPr>
      <w:rFonts w:ascii="Courier New" w:hAnsi="Courier New" w:cs="Courier New"/>
      <w:b/>
      <w:bCs/>
      <w:sz w:val="20"/>
      <w:szCs w:val="20"/>
    </w:rPr>
  </w:style>
  <w:style w:type="paragraph" w:customStyle="1" w:styleId="Preformatted">
    <w:name w:val="Preformatted"/>
    <w:basedOn w:val="Normaal"/>
    <w:uiPriority w:val="99"/>
    <w:rsid w:val="0020557B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spacing w:before="0" w:after="0"/>
    </w:pPr>
    <w:rPr>
      <w:rFonts w:ascii="Courier New" w:hAnsi="Courier New" w:cs="Courier New"/>
      <w:sz w:val="20"/>
      <w:szCs w:val="20"/>
    </w:rPr>
  </w:style>
  <w:style w:type="paragraph" w:customStyle="1" w:styleId="z-BottomofForm1">
    <w:name w:val="z-Bottom of Form1"/>
    <w:next w:val="Normaal"/>
    <w:hidden/>
    <w:uiPriority w:val="99"/>
    <w:rsid w:val="00D66699"/>
    <w:pPr>
      <w:pBdr>
        <w:top w:val="double" w:sz="2" w:space="0" w:color="000000"/>
      </w:pBdr>
      <w:autoSpaceDE w:val="0"/>
      <w:autoSpaceDN w:val="0"/>
      <w:adjustRightInd w:val="0"/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paragraph" w:customStyle="1" w:styleId="z-TopofForm1">
    <w:name w:val="z-Top of Form1"/>
    <w:next w:val="Normaal"/>
    <w:hidden/>
    <w:uiPriority w:val="99"/>
    <w:rsid w:val="00D66699"/>
    <w:pPr>
      <w:pBdr>
        <w:bottom w:val="double" w:sz="2" w:space="0" w:color="000000"/>
      </w:pBdr>
      <w:autoSpaceDE w:val="0"/>
      <w:autoSpaceDN w:val="0"/>
      <w:adjustRightInd w:val="0"/>
      <w:spacing w:after="0" w:line="240" w:lineRule="auto"/>
      <w:jc w:val="center"/>
    </w:pPr>
    <w:rPr>
      <w:rFonts w:ascii="Arial" w:hAnsi="Arial" w:cs="Arial"/>
      <w:vanish/>
      <w:sz w:val="16"/>
      <w:szCs w:val="16"/>
    </w:rPr>
  </w:style>
  <w:style w:type="character" w:customStyle="1" w:styleId="Sample">
    <w:name w:val="Sample"/>
    <w:uiPriority w:val="99"/>
    <w:rsid w:val="0020557B"/>
    <w:rPr>
      <w:rFonts w:ascii="Courier New" w:hAnsi="Courier New" w:cs="Courier New"/>
    </w:rPr>
  </w:style>
  <w:style w:type="character" w:styleId="Strong">
    <w:name w:val="Strong"/>
    <w:basedOn w:val="DefaultParagraphFont"/>
    <w:uiPriority w:val="99"/>
    <w:qFormat/>
    <w:rsid w:val="0020557B"/>
    <w:rPr>
      <w:b/>
      <w:bCs/>
    </w:rPr>
  </w:style>
  <w:style w:type="character" w:customStyle="1" w:styleId="Typewriter">
    <w:name w:val="Typewriter"/>
    <w:uiPriority w:val="99"/>
    <w:rsid w:val="0020557B"/>
    <w:rPr>
      <w:rFonts w:ascii="Courier New" w:hAnsi="Courier New" w:cs="Courier New"/>
      <w:sz w:val="20"/>
      <w:szCs w:val="20"/>
    </w:rPr>
  </w:style>
  <w:style w:type="character" w:customStyle="1" w:styleId="Variable">
    <w:name w:val="Variable"/>
    <w:uiPriority w:val="99"/>
    <w:rsid w:val="0020557B"/>
    <w:rPr>
      <w:i/>
      <w:iCs/>
    </w:rPr>
  </w:style>
  <w:style w:type="character" w:customStyle="1" w:styleId="HTMLMarkup">
    <w:name w:val="HTML Markup"/>
    <w:uiPriority w:val="99"/>
    <w:rsid w:val="0020557B"/>
    <w:rPr>
      <w:vanish/>
      <w:color w:val="FF0000"/>
    </w:rPr>
  </w:style>
  <w:style w:type="character" w:customStyle="1" w:styleId="Comment">
    <w:name w:val="Comment"/>
    <w:uiPriority w:val="99"/>
    <w:rsid w:val="0020557B"/>
    <w:rPr>
      <w:vanish/>
    </w:rPr>
  </w:style>
  <w:style w:type="character" w:customStyle="1" w:styleId="Heading1Char">
    <w:name w:val="Heading 1 Char"/>
    <w:basedOn w:val="DefaultParagraphFont"/>
    <w:link w:val="Heading1"/>
    <w:uiPriority w:val="9"/>
    <w:rsid w:val="00D5396C"/>
    <w:rPr>
      <w:rFonts w:asciiTheme="majorHAnsi" w:eastAsiaTheme="majorEastAsia" w:hAnsiTheme="majorHAnsi" w:cstheme="majorBidi"/>
      <w:b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D5396C"/>
    <w:rPr>
      <w:rFonts w:asciiTheme="majorHAnsi" w:eastAsiaTheme="majorEastAsia" w:hAnsiTheme="majorHAnsi" w:cstheme="majorBidi"/>
      <w:b/>
      <w:sz w:val="28"/>
      <w:szCs w:val="26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20557B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57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20557B"/>
    <w:rPr>
      <w:rFonts w:asciiTheme="majorHAnsi" w:eastAsiaTheme="majorEastAsia" w:hAnsiTheme="majorHAnsi" w:cstheme="majorBidi"/>
      <w:b/>
      <w:sz w:val="28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20557B"/>
    <w:rPr>
      <w:rFonts w:asciiTheme="majorHAnsi" w:eastAsiaTheme="majorEastAsia" w:hAnsiTheme="majorHAnsi" w:cstheme="majorBidi"/>
      <w:i/>
      <w:iCs/>
      <w:sz w:val="24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57B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57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57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57B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57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customStyle="1" w:styleId="cpParagraph">
    <w:name w:val="cpParagraph"/>
    <w:basedOn w:val="Normal"/>
    <w:qFormat/>
    <w:rsid w:val="0020557B"/>
    <w:pPr>
      <w:spacing w:after="120" w:line="264" w:lineRule="auto"/>
      <w:ind w:left="567"/>
    </w:pPr>
  </w:style>
  <w:style w:type="paragraph" w:styleId="Header">
    <w:name w:val="header"/>
    <w:basedOn w:val="Normal"/>
    <w:link w:val="HeaderChar"/>
    <w:uiPriority w:val="99"/>
    <w:unhideWhenUsed/>
    <w:rsid w:val="002055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557B"/>
    <w:rPr>
      <w:rFonts w:asciiTheme="majorHAnsi" w:hAnsiTheme="majorHAnsi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2055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557B"/>
    <w:rPr>
      <w:rFonts w:asciiTheme="majorHAnsi" w:hAnsiTheme="majorHAnsi" w:cs="Times New Roman"/>
      <w:sz w:val="24"/>
      <w:szCs w:val="24"/>
      <w:lang w:val="en-GB"/>
    </w:rPr>
  </w:style>
  <w:style w:type="paragraph" w:customStyle="1" w:styleId="cpPoint">
    <w:name w:val="cpPoint"/>
    <w:basedOn w:val="cpParagraph"/>
    <w:qFormat/>
    <w:rsid w:val="0020557B"/>
    <w:pPr>
      <w:numPr>
        <w:numId w:val="27"/>
      </w:numPr>
      <w:spacing w:after="0"/>
    </w:pPr>
    <w:rPr>
      <w:lang w:val="en-US"/>
    </w:rPr>
  </w:style>
  <w:style w:type="character" w:customStyle="1" w:styleId="apple-converted-space">
    <w:name w:val="apple-converted-space"/>
    <w:basedOn w:val="DefaultParagraphFont"/>
    <w:rsid w:val="0020557B"/>
  </w:style>
  <w:style w:type="paragraph" w:styleId="BalloonText">
    <w:name w:val="Balloon Text"/>
    <w:basedOn w:val="Normal"/>
    <w:link w:val="BalloonTextChar"/>
    <w:uiPriority w:val="99"/>
    <w:semiHidden/>
    <w:unhideWhenUsed/>
    <w:rsid w:val="002055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557B"/>
    <w:rPr>
      <w:rFonts w:ascii="Tahoma" w:hAnsi="Tahoma" w:cs="Tahoma"/>
      <w:sz w:val="16"/>
      <w:szCs w:val="16"/>
      <w:lang w:val="en-GB"/>
    </w:rPr>
  </w:style>
  <w:style w:type="paragraph" w:styleId="NormalWeb">
    <w:name w:val="Normal (Web)"/>
    <w:basedOn w:val="Normal"/>
    <w:uiPriority w:val="99"/>
    <w:semiHidden/>
    <w:unhideWhenUsed/>
    <w:rsid w:val="0020557B"/>
    <w:pPr>
      <w:autoSpaceDE/>
      <w:autoSpaceDN/>
      <w:adjustRightInd/>
      <w:spacing w:before="100" w:beforeAutospacing="1" w:after="100" w:afterAutospacing="1"/>
    </w:pPr>
    <w:rPr>
      <w:rFonts w:ascii="Times New Roman" w:eastAsia="Times New Roman" w:hAnsi="Times New Roman"/>
      <w:lang w:val="nl-BE" w:eastAsia="nl-BE"/>
    </w:rPr>
  </w:style>
  <w:style w:type="paragraph" w:customStyle="1" w:styleId="msonormal0">
    <w:name w:val="msonormal"/>
    <w:basedOn w:val="Normal"/>
    <w:rsid w:val="00D96636"/>
    <w:pPr>
      <w:autoSpaceDE/>
      <w:autoSpaceDN/>
      <w:adjustRightInd/>
      <w:spacing w:before="100" w:beforeAutospacing="1" w:after="100" w:afterAutospacing="1"/>
    </w:pPr>
    <w:rPr>
      <w:rFonts w:ascii="Times New Roman" w:eastAsia="Times New Roman" w:hAnsi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FF03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36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9938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3971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16313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35939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988929">
          <w:marLeft w:val="0"/>
          <w:marRight w:val="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1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an.org/downloads/MITSloan.pdf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pa.org/research/action/multitask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martinfowler.com/bliki/yagni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PdGcfHucmKc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K:\PluralSight\Template\Summary.dotm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1AE25-73FD-4D5C-8F66-CFE3AADB4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Summary.dotm</Template>
  <TotalTime>1252</TotalTime>
  <Pages>26</Pages>
  <Words>10832</Words>
  <Characters>59577</Characters>
  <Application>Microsoft Office Word</Application>
  <DocSecurity>0</DocSecurity>
  <Lines>496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Kamodata CVBA</Company>
  <LinksUpToDate>false</LinksUpToDate>
  <CharactersWithSpaces>70269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Vincent Van De Walle</dc:creator>
  <cp:lastModifiedBy>Vincent Van De Walle</cp:lastModifiedBy>
  <cp:revision>132</cp:revision>
  <dcterms:created xsi:type="dcterms:W3CDTF">2020-10-02T06:04:00Z</dcterms:created>
  <dcterms:modified xsi:type="dcterms:W3CDTF">2021-04-29T11:38:00Z</dcterms:modified>
</cp:coreProperties>
</file>