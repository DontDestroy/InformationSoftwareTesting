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E9BA0B" w14:textId="4A1060EA" w:rsidR="0039297A" w:rsidRDefault="0039297A" w:rsidP="0039297A">
      <w:pPr>
        <w:pStyle w:val="Title"/>
      </w:pPr>
      <w:r>
        <w:t xml:space="preserve">What is </w:t>
      </w:r>
      <w:r w:rsidR="00F11C2B">
        <w:t xml:space="preserve">a computer </w:t>
      </w:r>
      <w:r>
        <w:t>program?</w:t>
      </w:r>
    </w:p>
    <w:p w14:paraId="03853B82" w14:textId="77777777" w:rsidR="00631272" w:rsidRPr="00631272" w:rsidRDefault="00631272" w:rsidP="00002C07">
      <w:pPr>
        <w:pStyle w:val="Heading1"/>
      </w:pPr>
      <w:r w:rsidRPr="00631272">
        <w:t>Introduction</w:t>
      </w:r>
    </w:p>
    <w:p w14:paraId="1773D2EB" w14:textId="77777777" w:rsidR="00631272" w:rsidRPr="00631272" w:rsidRDefault="00631272" w:rsidP="00EE2966">
      <w:pPr>
        <w:pStyle w:val="Heading2"/>
      </w:pPr>
      <w:r w:rsidRPr="00631272">
        <w:t>Steps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Sequence</w:t>
      </w:r>
    </w:p>
    <w:p w14:paraId="516F38AB" w14:textId="77777777" w:rsidR="002E7CCB" w:rsidRPr="00002C07" w:rsidRDefault="00631272" w:rsidP="00002C07">
      <w:pPr>
        <w:pStyle w:val="cpParagraph"/>
      </w:pPr>
      <w:r w:rsidRPr="00002C07">
        <w:t>To</w:t>
      </w:r>
      <w:r w:rsidR="001146FF" w:rsidRPr="00002C07">
        <w:t xml:space="preserve"> </w:t>
      </w:r>
      <w:r w:rsidRPr="00002C07">
        <w:t>learn</w:t>
      </w:r>
      <w:r w:rsidR="001146FF" w:rsidRPr="00002C07">
        <w:t xml:space="preserve"> </w:t>
      </w:r>
      <w:r w:rsidRPr="00002C07">
        <w:t>anything</w:t>
      </w:r>
      <w:r w:rsidR="001146FF" w:rsidRPr="00002C07">
        <w:t xml:space="preserve"> </w:t>
      </w:r>
      <w:r w:rsidRPr="00002C07">
        <w:t>well</w:t>
      </w:r>
      <w:r w:rsidR="001146FF" w:rsidRPr="00002C07">
        <w:t xml:space="preserve"> </w:t>
      </w:r>
      <w:r w:rsidRPr="00002C07">
        <w:t>we</w:t>
      </w:r>
      <w:r w:rsidR="001146FF" w:rsidRPr="00002C07">
        <w:t xml:space="preserve"> </w:t>
      </w:r>
      <w:r w:rsidRPr="00002C07">
        <w:t>should</w:t>
      </w:r>
      <w:r w:rsidR="001146FF" w:rsidRPr="00002C07">
        <w:t xml:space="preserve"> </w:t>
      </w:r>
      <w:r w:rsidRPr="00002C07">
        <w:t>always</w:t>
      </w:r>
      <w:r w:rsidR="001146FF" w:rsidRPr="00002C07">
        <w:t xml:space="preserve"> </w:t>
      </w:r>
      <w:r w:rsidRPr="00002C07">
        <w:t>be</w:t>
      </w:r>
      <w:r w:rsidR="001146FF" w:rsidRPr="00002C07">
        <w:t xml:space="preserve"> </w:t>
      </w:r>
      <w:r w:rsidRPr="00002C07">
        <w:t>unashamed</w:t>
      </w:r>
      <w:r w:rsidR="001146FF" w:rsidRPr="00002C07">
        <w:t xml:space="preserve"> </w:t>
      </w:r>
      <w:r w:rsidRPr="00002C07">
        <w:t>to</w:t>
      </w:r>
      <w:r w:rsidR="001146FF" w:rsidRPr="00002C07">
        <w:t xml:space="preserve"> </w:t>
      </w:r>
      <w:r w:rsidRPr="00002C07">
        <w:t>ask</w:t>
      </w:r>
      <w:r w:rsidR="001146FF" w:rsidRPr="00002C07">
        <w:t xml:space="preserve"> </w:t>
      </w:r>
      <w:r w:rsidRPr="00002C07">
        <w:t>even</w:t>
      </w:r>
      <w:r w:rsidR="001146FF" w:rsidRPr="00002C07">
        <w:t xml:space="preserve"> </w:t>
      </w:r>
      <w:r w:rsidRPr="00002C07">
        <w:t>the</w:t>
      </w:r>
      <w:r w:rsidR="001146FF" w:rsidRPr="00002C07">
        <w:t xml:space="preserve"> </w:t>
      </w:r>
      <w:r w:rsidRPr="00002C07">
        <w:t>most</w:t>
      </w:r>
      <w:r w:rsidR="001146FF" w:rsidRPr="00002C07">
        <w:t xml:space="preserve"> </w:t>
      </w:r>
      <w:r w:rsidRPr="00002C07">
        <w:t>basic</w:t>
      </w:r>
      <w:r w:rsidR="001146FF" w:rsidRPr="00002C07">
        <w:t xml:space="preserve"> </w:t>
      </w:r>
      <w:r w:rsidRPr="00002C07">
        <w:t>question.</w:t>
      </w:r>
    </w:p>
    <w:p w14:paraId="32DDDF69" w14:textId="77777777" w:rsidR="002E7CCB" w:rsidRDefault="00631272" w:rsidP="00002C07">
      <w:pPr>
        <w:pStyle w:val="cpParagraph"/>
      </w:pPr>
      <w:r w:rsidRPr="00631272">
        <w:t>So,</w:t>
      </w:r>
      <w:r w:rsidR="001146FF">
        <w:t xml:space="preserve"> </w:t>
      </w:r>
      <w:r w:rsidRPr="00631272">
        <w:t>what</w:t>
      </w:r>
      <w:r w:rsidR="001146FF">
        <w:t xml:space="preserve"> </w:t>
      </w:r>
      <w:r w:rsidRPr="00631272">
        <w:t>is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computer</w:t>
      </w:r>
      <w:r w:rsidR="001146FF">
        <w:t xml:space="preserve"> </w:t>
      </w:r>
      <w:r w:rsidRPr="00631272">
        <w:t>program?</w:t>
      </w:r>
    </w:p>
    <w:p w14:paraId="04D094DE" w14:textId="77777777" w:rsidR="002E7CCB" w:rsidRDefault="00631272" w:rsidP="00002C07">
      <w:pPr>
        <w:pStyle w:val="cpParagraph"/>
      </w:pPr>
      <w:r w:rsidRPr="00631272">
        <w:t>Okay,</w:t>
      </w:r>
      <w:r w:rsidR="001146FF">
        <w:t xml:space="preserve"> </w:t>
      </w:r>
      <w:r w:rsidRPr="00631272">
        <w:t>I</w:t>
      </w:r>
      <w:r w:rsidR="001146FF">
        <w:t xml:space="preserve"> </w:t>
      </w:r>
      <w:r w:rsidRPr="00631272">
        <w:t>get</w:t>
      </w:r>
      <w:r w:rsidR="001146FF">
        <w:t xml:space="preserve"> </w:t>
      </w:r>
      <w:r w:rsidRPr="00631272">
        <w:t>it,</w:t>
      </w:r>
      <w:r w:rsidR="001146FF">
        <w:t xml:space="preserve"> </w:t>
      </w:r>
      <w:r w:rsidRPr="00631272">
        <w:t>that</w:t>
      </w:r>
      <w:r w:rsidR="001146FF">
        <w:t xml:space="preserve"> </w:t>
      </w:r>
      <w:r w:rsidRPr="00631272">
        <w:t>sounds</w:t>
      </w:r>
      <w:r w:rsidR="001146FF">
        <w:t xml:space="preserve"> </w:t>
      </w:r>
      <w:r w:rsidRPr="00631272">
        <w:t>too</w:t>
      </w:r>
      <w:r w:rsidR="001146FF">
        <w:t xml:space="preserve"> </w:t>
      </w:r>
      <w:r w:rsidRPr="00631272">
        <w:t>easy.</w:t>
      </w:r>
      <w:r w:rsidR="001146FF">
        <w:t xml:space="preserve"> </w:t>
      </w:r>
      <w:r w:rsidRPr="00631272">
        <w:t>I</w:t>
      </w:r>
      <w:r w:rsidR="001146FF">
        <w:t xml:space="preserve"> </w:t>
      </w:r>
      <w:r w:rsidRPr="00631272">
        <w:t>could</w:t>
      </w:r>
      <w:r w:rsidR="001146FF">
        <w:t xml:space="preserve"> </w:t>
      </w:r>
      <w:r w:rsidRPr="00631272">
        <w:t>take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room</w:t>
      </w:r>
      <w:r w:rsidR="001146FF">
        <w:t xml:space="preserve"> </w:t>
      </w:r>
      <w:r w:rsidRPr="00631272">
        <w:t>full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random</w:t>
      </w:r>
      <w:r w:rsidR="001146FF">
        <w:t xml:space="preserve"> </w:t>
      </w:r>
      <w:r w:rsidRPr="00631272">
        <w:t>people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ask,</w:t>
      </w:r>
      <w:r w:rsidR="001146FF">
        <w:t xml:space="preserve"> </w:t>
      </w:r>
      <w:r w:rsidRPr="00631272">
        <w:t>what</w:t>
      </w:r>
      <w:r w:rsidR="001146FF">
        <w:t xml:space="preserve"> </w:t>
      </w:r>
      <w:r w:rsidRPr="00631272">
        <w:t>is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computer</w:t>
      </w:r>
      <w:r w:rsidR="001146FF">
        <w:t xml:space="preserve"> </w:t>
      </w:r>
      <w:r w:rsidRPr="00631272">
        <w:t>program,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I</w:t>
      </w:r>
      <w:r w:rsidR="001146FF">
        <w:t xml:space="preserve"> </w:t>
      </w:r>
      <w:r w:rsidRPr="00631272">
        <w:t>will</w:t>
      </w:r>
      <w:r w:rsidR="001146FF">
        <w:t xml:space="preserve"> </w:t>
      </w:r>
      <w:r w:rsidRPr="00631272">
        <w:t>get</w:t>
      </w:r>
      <w:r w:rsidR="001146FF">
        <w:t xml:space="preserve"> </w:t>
      </w:r>
      <w:r w:rsidRPr="00631272">
        <w:t>answers,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things</w:t>
      </w:r>
      <w:r w:rsidR="001146FF">
        <w:t xml:space="preserve"> </w:t>
      </w:r>
      <w:r w:rsidRPr="00631272">
        <w:t>everybody</w:t>
      </w:r>
      <w:r w:rsidR="001146FF">
        <w:t xml:space="preserve"> </w:t>
      </w:r>
      <w:r w:rsidRPr="00631272">
        <w:t>kind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knows</w:t>
      </w:r>
      <w:r w:rsidR="001146FF">
        <w:t xml:space="preserve"> </w:t>
      </w:r>
      <w:r w:rsidRPr="00631272">
        <w:t>like</w:t>
      </w:r>
    </w:p>
    <w:p w14:paraId="50EBB455" w14:textId="77777777" w:rsidR="002E7CCB" w:rsidRDefault="00631272" w:rsidP="00002C07">
      <w:pPr>
        <w:pStyle w:val="cpPoint"/>
      </w:pPr>
      <w:r w:rsidRPr="00631272">
        <w:t>A</w:t>
      </w:r>
      <w:r w:rsidR="001146FF">
        <w:t xml:space="preserve"> </w:t>
      </w:r>
      <w:r w:rsidRPr="00631272">
        <w:t>computer</w:t>
      </w:r>
      <w:r w:rsidR="001146FF">
        <w:t xml:space="preserve"> </w:t>
      </w:r>
      <w:r w:rsidRPr="00631272">
        <w:t>program</w:t>
      </w:r>
      <w:r w:rsidR="001146FF">
        <w:t xml:space="preserve"> </w:t>
      </w:r>
      <w:r w:rsidRPr="00631272">
        <w:t>is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way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tell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computer</w:t>
      </w:r>
      <w:r w:rsidR="001146FF">
        <w:t xml:space="preserve"> </w:t>
      </w:r>
      <w:r w:rsidRPr="00631272">
        <w:t>what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do.</w:t>
      </w:r>
    </w:p>
    <w:p w14:paraId="7D71F6BE" w14:textId="77777777" w:rsidR="002E7CCB" w:rsidRDefault="002E7CCB" w:rsidP="00002C07">
      <w:pPr>
        <w:pStyle w:val="cpPoint"/>
        <w:numPr>
          <w:ilvl w:val="0"/>
          <w:numId w:val="0"/>
        </w:numPr>
        <w:ind w:left="1644" w:hanging="360"/>
      </w:pPr>
    </w:p>
    <w:p w14:paraId="1813DD5F" w14:textId="77777777" w:rsidR="002E7CCB" w:rsidRDefault="00631272" w:rsidP="00002C07">
      <w:pPr>
        <w:pStyle w:val="cpParagraph"/>
      </w:pPr>
      <w:r w:rsidRPr="00631272">
        <w:t>That's</w:t>
      </w:r>
      <w:r w:rsidR="001146FF">
        <w:t xml:space="preserve"> </w:t>
      </w:r>
      <w:r w:rsidRPr="00631272">
        <w:t>true,</w:t>
      </w:r>
      <w:r w:rsidR="001146FF">
        <w:t xml:space="preserve"> </w:t>
      </w:r>
      <w:r w:rsidRPr="00631272">
        <w:t>but</w:t>
      </w:r>
      <w:r w:rsidR="001146FF">
        <w:t xml:space="preserve"> </w:t>
      </w:r>
      <w:r w:rsidRPr="00631272">
        <w:t>useless,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doesn't</w:t>
      </w:r>
      <w:r w:rsidR="001146FF">
        <w:t xml:space="preserve"> </w:t>
      </w:r>
      <w:r w:rsidRPr="00631272">
        <w:t>help</w:t>
      </w:r>
      <w:r w:rsidR="001146FF">
        <w:t xml:space="preserve"> </w:t>
      </w:r>
      <w:r w:rsidRPr="00631272">
        <w:t>us</w:t>
      </w:r>
      <w:r w:rsidR="001146FF">
        <w:t xml:space="preserve"> </w:t>
      </w:r>
      <w:r w:rsidRPr="00631272">
        <w:t>here.</w:t>
      </w:r>
    </w:p>
    <w:p w14:paraId="4D205336" w14:textId="77777777" w:rsidR="002E7CCB" w:rsidRDefault="00631272" w:rsidP="00002C07">
      <w:pPr>
        <w:pStyle w:val="cpParagraph"/>
      </w:pPr>
      <w:r w:rsidRPr="00631272">
        <w:t>Or</w:t>
      </w:r>
      <w:r w:rsidR="001146FF">
        <w:t xml:space="preserve"> </w:t>
      </w:r>
      <w:r w:rsidRPr="00631272">
        <w:t>I'll</w:t>
      </w:r>
      <w:r w:rsidR="001146FF">
        <w:t xml:space="preserve"> </w:t>
      </w:r>
      <w:r w:rsidRPr="00631272">
        <w:t>get</w:t>
      </w:r>
    </w:p>
    <w:p w14:paraId="6C252651" w14:textId="77777777" w:rsidR="002E7CCB" w:rsidRDefault="00631272" w:rsidP="00002C07">
      <w:pPr>
        <w:pStyle w:val="cpPoint"/>
      </w:pPr>
      <w:r w:rsidRPr="00631272">
        <w:t>A</w:t>
      </w:r>
      <w:r w:rsidR="001146FF">
        <w:t xml:space="preserve"> </w:t>
      </w:r>
      <w:r w:rsidRPr="00631272">
        <w:t>computer</w:t>
      </w:r>
      <w:r w:rsidR="001146FF">
        <w:t xml:space="preserve"> </w:t>
      </w:r>
      <w:r w:rsidRPr="00631272">
        <w:t>program</w:t>
      </w:r>
      <w:r w:rsidR="001146FF">
        <w:t xml:space="preserve"> </w:t>
      </w:r>
      <w:r w:rsidRPr="00631272">
        <w:t>is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list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instructions.</w:t>
      </w:r>
    </w:p>
    <w:p w14:paraId="683BDA40" w14:textId="77777777" w:rsidR="002E7CCB" w:rsidRDefault="002E7CCB" w:rsidP="00002C07">
      <w:pPr>
        <w:pStyle w:val="cpPoint"/>
        <w:numPr>
          <w:ilvl w:val="0"/>
          <w:numId w:val="0"/>
        </w:numPr>
        <w:ind w:left="1644" w:hanging="360"/>
      </w:pPr>
    </w:p>
    <w:p w14:paraId="5B30A795" w14:textId="77777777" w:rsidR="002E7CCB" w:rsidRDefault="00631272" w:rsidP="00002C07">
      <w:pPr>
        <w:pStyle w:val="cpParagraph"/>
      </w:pPr>
      <w:proofErr w:type="gramStart"/>
      <w:r w:rsidRPr="00631272">
        <w:t>Also</w:t>
      </w:r>
      <w:proofErr w:type="gramEnd"/>
      <w:r w:rsidR="001146FF">
        <w:t xml:space="preserve"> </w:t>
      </w:r>
      <w:r w:rsidRPr="00631272">
        <w:t>true,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bit</w:t>
      </w:r>
      <w:r w:rsidR="001146FF">
        <w:t xml:space="preserve"> </w:t>
      </w:r>
      <w:r w:rsidRPr="00631272">
        <w:t>more</w:t>
      </w:r>
      <w:r w:rsidR="001146FF">
        <w:t xml:space="preserve"> </w:t>
      </w:r>
      <w:r w:rsidRPr="00631272">
        <w:t>specific,</w:t>
      </w:r>
      <w:r w:rsidR="001146FF">
        <w:t xml:space="preserve"> </w:t>
      </w:r>
      <w:r w:rsidRPr="00631272">
        <w:t>but</w:t>
      </w:r>
      <w:r w:rsidR="001146FF">
        <w:t xml:space="preserve"> </w:t>
      </w:r>
      <w:r w:rsidRPr="00631272">
        <w:t>still,</w:t>
      </w:r>
      <w:r w:rsidR="001146FF">
        <w:t xml:space="preserve"> </w:t>
      </w:r>
      <w:r w:rsidRPr="00631272">
        <w:t>not</w:t>
      </w:r>
      <w:r w:rsidR="001146FF">
        <w:t xml:space="preserve"> </w:t>
      </w:r>
      <w:r w:rsidRPr="00631272">
        <w:t>very</w:t>
      </w:r>
      <w:r w:rsidR="001146FF">
        <w:t xml:space="preserve"> </w:t>
      </w:r>
      <w:r w:rsidRPr="00631272">
        <w:t>helpful.</w:t>
      </w:r>
    </w:p>
    <w:p w14:paraId="7499F344" w14:textId="77777777" w:rsidR="002E7CCB" w:rsidRDefault="00631272" w:rsidP="00002C07">
      <w:pPr>
        <w:pStyle w:val="cpParagraph"/>
      </w:pPr>
      <w:r w:rsidRPr="00631272">
        <w:t>What</w:t>
      </w:r>
      <w:r w:rsidR="001146FF">
        <w:t xml:space="preserve"> </w:t>
      </w:r>
      <w:r w:rsidRPr="00631272">
        <w:t>does</w:t>
      </w:r>
      <w:r w:rsidR="001146FF">
        <w:t xml:space="preserve"> </w:t>
      </w:r>
      <w:r w:rsidRPr="00631272">
        <w:t>this</w:t>
      </w:r>
      <w:r w:rsidR="001146FF">
        <w:t xml:space="preserve"> </w:t>
      </w:r>
      <w:r w:rsidRPr="00631272">
        <w:t>really</w:t>
      </w:r>
      <w:r w:rsidR="001146FF">
        <w:t xml:space="preserve"> </w:t>
      </w:r>
      <w:r w:rsidRPr="00631272">
        <w:t>mean?</w:t>
      </w:r>
    </w:p>
    <w:p w14:paraId="5116665F" w14:textId="77777777" w:rsidR="002E7CCB" w:rsidRDefault="00631272" w:rsidP="00002C07">
      <w:pPr>
        <w:pStyle w:val="cpParagraph"/>
      </w:pPr>
      <w:r w:rsidRPr="00631272">
        <w:t>What</w:t>
      </w:r>
      <w:r w:rsidR="001146FF">
        <w:t xml:space="preserve"> </w:t>
      </w:r>
      <w:r w:rsidRPr="00631272">
        <w:t>kind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instructions</w:t>
      </w:r>
      <w:r w:rsidR="001146FF">
        <w:t xml:space="preserve"> </w:t>
      </w:r>
      <w:r w:rsidRPr="00631272">
        <w:t>would</w:t>
      </w:r>
      <w:r w:rsidR="001146FF">
        <w:t xml:space="preserve"> </w:t>
      </w:r>
      <w:r w:rsidRPr="00631272">
        <w:t>be</w:t>
      </w:r>
      <w:r w:rsidR="001146FF">
        <w:t xml:space="preserve"> </w:t>
      </w:r>
      <w:r w:rsidRPr="00631272">
        <w:t>in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list?</w:t>
      </w:r>
      <w:r w:rsidR="001146FF">
        <w:t xml:space="preserve"> </w:t>
      </w:r>
      <w:r w:rsidRPr="00631272">
        <w:t>What</w:t>
      </w:r>
      <w:r w:rsidR="001146FF">
        <w:t xml:space="preserve"> </w:t>
      </w:r>
      <w:r w:rsidRPr="00631272">
        <w:t>do</w:t>
      </w:r>
      <w:r w:rsidR="001146FF">
        <w:t xml:space="preserve"> </w:t>
      </w:r>
      <w:r w:rsidRPr="00631272">
        <w:t>they</w:t>
      </w:r>
      <w:r w:rsidR="001146FF">
        <w:t xml:space="preserve"> </w:t>
      </w:r>
      <w:r w:rsidRPr="00631272">
        <w:t>look</w:t>
      </w:r>
      <w:r w:rsidR="001146FF">
        <w:t xml:space="preserve"> </w:t>
      </w:r>
      <w:r w:rsidRPr="00631272">
        <w:t>like?</w:t>
      </w:r>
      <w:r w:rsidR="001146FF">
        <w:t xml:space="preserve"> </w:t>
      </w:r>
      <w:r w:rsidRPr="00631272">
        <w:t>How</w:t>
      </w:r>
      <w:r w:rsidR="001146FF">
        <w:t xml:space="preserve"> </w:t>
      </w:r>
      <w:r w:rsidRPr="00631272">
        <w:t>do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tell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computer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do</w:t>
      </w:r>
      <w:r w:rsidR="001146FF">
        <w:t xml:space="preserve"> </w:t>
      </w:r>
      <w:r w:rsidRPr="00631272">
        <w:t>something,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what</w:t>
      </w:r>
      <w:r w:rsidR="001146FF">
        <w:t xml:space="preserve"> </w:t>
      </w:r>
      <w:r w:rsidRPr="00631272">
        <w:t>can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actually</w:t>
      </w:r>
      <w:r w:rsidR="001146FF">
        <w:t xml:space="preserve"> </w:t>
      </w:r>
      <w:r w:rsidRPr="00631272">
        <w:t>tell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do?</w:t>
      </w:r>
    </w:p>
    <w:p w14:paraId="63622F4A" w14:textId="77777777" w:rsidR="002E7CCB" w:rsidRDefault="00631272" w:rsidP="00002C07">
      <w:pPr>
        <w:pStyle w:val="cpParagraph"/>
      </w:pPr>
      <w:r w:rsidRPr="00631272">
        <w:t>Now,</w:t>
      </w:r>
      <w:r w:rsidR="001146FF">
        <w:t xml:space="preserve"> </w:t>
      </w:r>
      <w:r w:rsidRPr="00631272">
        <w:t>sure,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would</w:t>
      </w:r>
      <w:r w:rsidR="001146FF">
        <w:t xml:space="preserve"> </w:t>
      </w:r>
      <w:r w:rsidRPr="00631272">
        <w:t>be</w:t>
      </w:r>
      <w:r w:rsidR="001146FF">
        <w:t xml:space="preserve"> </w:t>
      </w:r>
      <w:r w:rsidRPr="00631272">
        <w:t>great</w:t>
      </w:r>
      <w:r w:rsidR="001146FF">
        <w:t xml:space="preserve"> </w:t>
      </w:r>
      <w:r w:rsidRPr="00631272">
        <w:t>if</w:t>
      </w:r>
      <w:r w:rsidR="001146FF">
        <w:t xml:space="preserve"> </w:t>
      </w:r>
      <w:r w:rsidRPr="00631272">
        <w:t>we</w:t>
      </w:r>
      <w:r w:rsidR="001146FF">
        <w:t xml:space="preserve"> </w:t>
      </w:r>
      <w:r w:rsidRPr="00631272">
        <w:t>could</w:t>
      </w:r>
      <w:r w:rsidR="001146FF">
        <w:t xml:space="preserve"> </w:t>
      </w:r>
      <w:r w:rsidRPr="00631272">
        <w:t>actually</w:t>
      </w:r>
      <w:r w:rsidR="001146FF">
        <w:t xml:space="preserve"> </w:t>
      </w:r>
      <w:r w:rsidRPr="00631272">
        <w:t>just</w:t>
      </w:r>
      <w:r w:rsidR="001146FF">
        <w:t xml:space="preserve"> </w:t>
      </w:r>
      <w:r w:rsidRPr="00631272">
        <w:t>talk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it.</w:t>
      </w:r>
    </w:p>
    <w:p w14:paraId="48BD0F7C" w14:textId="77777777" w:rsidR="002E7CCB" w:rsidRDefault="00631272" w:rsidP="00002C07">
      <w:pPr>
        <w:pStyle w:val="cpPoint"/>
      </w:pPr>
      <w:r w:rsidRPr="00631272">
        <w:t>Make</w:t>
      </w:r>
      <w:r w:rsidR="001146FF">
        <w:t xml:space="preserve"> </w:t>
      </w:r>
      <w:r w:rsidRPr="00631272">
        <w:t>an</w:t>
      </w:r>
      <w:r w:rsidR="001146FF">
        <w:t xml:space="preserve"> </w:t>
      </w:r>
      <w:r w:rsidRPr="00631272">
        <w:t>interesting</w:t>
      </w:r>
      <w:r w:rsidR="001146FF">
        <w:t xml:space="preserve"> </w:t>
      </w:r>
      <w:r w:rsidRPr="00631272">
        <w:t>navel</w:t>
      </w:r>
      <w:r w:rsidR="001146FF">
        <w:t xml:space="preserve"> </w:t>
      </w:r>
      <w:r w:rsidRPr="00631272">
        <w:t>strategy</w:t>
      </w:r>
      <w:r w:rsidR="001146FF">
        <w:t xml:space="preserve"> </w:t>
      </w:r>
      <w:r w:rsidRPr="00631272">
        <w:t>game</w:t>
      </w:r>
      <w:r w:rsidR="001146FF">
        <w:t xml:space="preserve"> </w:t>
      </w:r>
      <w:r w:rsidRPr="00631272">
        <w:t>set</w:t>
      </w:r>
      <w:r w:rsidR="001146FF">
        <w:t xml:space="preserve"> </w:t>
      </w:r>
      <w:r w:rsidRPr="00631272">
        <w:t>in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Napoleonic</w:t>
      </w:r>
      <w:r w:rsidR="001146FF">
        <w:t xml:space="preserve"> </w:t>
      </w:r>
      <w:r w:rsidRPr="00631272">
        <w:t>Wars.</w:t>
      </w:r>
    </w:p>
    <w:p w14:paraId="1807ED94" w14:textId="77777777" w:rsidR="002E7CCB" w:rsidRDefault="002E7CCB" w:rsidP="00002C07">
      <w:pPr>
        <w:pStyle w:val="cpPoint"/>
        <w:numPr>
          <w:ilvl w:val="0"/>
          <w:numId w:val="0"/>
        </w:numPr>
        <w:ind w:left="1644" w:hanging="360"/>
      </w:pPr>
    </w:p>
    <w:p w14:paraId="0331FEF7" w14:textId="77777777" w:rsidR="00367D6E" w:rsidRDefault="00631272" w:rsidP="00002C07">
      <w:pPr>
        <w:pStyle w:val="cpParagraph"/>
      </w:pPr>
      <w:r w:rsidRPr="00631272">
        <w:t>But</w:t>
      </w:r>
      <w:r w:rsidR="001146FF">
        <w:t xml:space="preserve"> </w:t>
      </w:r>
      <w:r w:rsidRPr="00631272">
        <w:t>as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can</w:t>
      </w:r>
      <w:r w:rsidR="001146FF">
        <w:t xml:space="preserve"> </w:t>
      </w:r>
      <w:r w:rsidRPr="00631272">
        <w:t>guess,</w:t>
      </w:r>
      <w:r w:rsidR="001146FF">
        <w:t xml:space="preserve"> </w:t>
      </w:r>
      <w:r w:rsidRPr="00631272">
        <w:t>our</w:t>
      </w:r>
      <w:r w:rsidR="001146FF">
        <w:t xml:space="preserve"> </w:t>
      </w:r>
      <w:r w:rsidRPr="00631272">
        <w:t>instructions</w:t>
      </w:r>
      <w:r w:rsidR="001146FF">
        <w:t xml:space="preserve"> </w:t>
      </w:r>
      <w:r w:rsidRPr="00631272">
        <w:t>need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be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little</w:t>
      </w:r>
      <w:r w:rsidR="001146FF">
        <w:t xml:space="preserve"> </w:t>
      </w:r>
      <w:r w:rsidRPr="00631272">
        <w:t>more</w:t>
      </w:r>
      <w:r w:rsidR="001146FF">
        <w:t xml:space="preserve"> </w:t>
      </w:r>
      <w:r w:rsidRPr="00631272">
        <w:t>specific</w:t>
      </w:r>
      <w:r w:rsidR="001146FF">
        <w:t xml:space="preserve"> </w:t>
      </w:r>
      <w:r w:rsidRPr="00631272">
        <w:t>than</w:t>
      </w:r>
      <w:r w:rsidR="001146FF">
        <w:t xml:space="preserve"> </w:t>
      </w:r>
      <w:r w:rsidRPr="00631272">
        <w:t>that.</w:t>
      </w:r>
    </w:p>
    <w:p w14:paraId="300F060D" w14:textId="77777777" w:rsidR="00367D6E" w:rsidRDefault="00631272" w:rsidP="00002C07">
      <w:pPr>
        <w:pStyle w:val="cpParagraph"/>
      </w:pPr>
      <w:r w:rsidRPr="00631272">
        <w:t>Now</w:t>
      </w:r>
      <w:r w:rsidR="001146FF">
        <w:t xml:space="preserve"> </w:t>
      </w:r>
      <w:r w:rsidRPr="00631272">
        <w:t>before</w:t>
      </w:r>
      <w:r w:rsidR="001146FF">
        <w:t xml:space="preserve"> </w:t>
      </w:r>
      <w:r w:rsidRPr="00631272">
        <w:t>I</w:t>
      </w:r>
      <w:r w:rsidR="001146FF">
        <w:t xml:space="preserve"> </w:t>
      </w:r>
      <w:r w:rsidRPr="00631272">
        <w:t>show</w:t>
      </w:r>
      <w:r w:rsidR="001146FF">
        <w:t xml:space="preserve"> </w:t>
      </w:r>
      <w:r w:rsidRPr="00631272">
        <w:t>you</w:t>
      </w:r>
      <w:r w:rsidR="001146FF">
        <w:t xml:space="preserve"> </w:t>
      </w:r>
      <w:proofErr w:type="gramStart"/>
      <w:r w:rsidRPr="00631272">
        <w:t>some</w:t>
      </w:r>
      <w:proofErr w:type="gramEnd"/>
      <w:r w:rsidR="001146FF">
        <w:t xml:space="preserve"> </w:t>
      </w:r>
      <w:r w:rsidRPr="00631272">
        <w:t>I</w:t>
      </w:r>
      <w:r w:rsidR="001146FF">
        <w:t xml:space="preserve"> </w:t>
      </w:r>
      <w:r w:rsidRPr="00631272">
        <w:t>will</w:t>
      </w:r>
      <w:r w:rsidR="001146FF">
        <w:t xml:space="preserve"> </w:t>
      </w:r>
      <w:r w:rsidRPr="00631272">
        <w:t>admit</w:t>
      </w:r>
      <w:r w:rsidR="001146FF">
        <w:t xml:space="preserve"> </w:t>
      </w:r>
      <w:r w:rsidRPr="00631272">
        <w:t>that</w:t>
      </w:r>
      <w:r w:rsidR="001146FF">
        <w:t xml:space="preserve"> </w:t>
      </w:r>
      <w:r w:rsidRPr="00631272">
        <w:t>if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take</w:t>
      </w:r>
      <w:r w:rsidR="001146FF">
        <w:t xml:space="preserve"> </w:t>
      </w:r>
      <w:r w:rsidRPr="00631272">
        <w:t>them</w:t>
      </w:r>
      <w:r w:rsidR="001146FF">
        <w:t xml:space="preserve"> </w:t>
      </w:r>
      <w:r w:rsidRPr="00631272">
        <w:t>one</w:t>
      </w:r>
      <w:r w:rsidR="001146FF">
        <w:t xml:space="preserve"> </w:t>
      </w:r>
      <w:r w:rsidRPr="00631272">
        <w:t>by</w:t>
      </w:r>
      <w:r w:rsidR="001146FF">
        <w:t xml:space="preserve"> </w:t>
      </w:r>
      <w:r w:rsidRPr="00631272">
        <w:t>one,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instructions</w:t>
      </w:r>
      <w:r w:rsidR="001146FF">
        <w:t xml:space="preserve"> </w:t>
      </w:r>
      <w:r w:rsidRPr="00631272">
        <w:t>we</w:t>
      </w:r>
      <w:r w:rsidR="001146FF">
        <w:t xml:space="preserve"> </w:t>
      </w:r>
      <w:r w:rsidRPr="00631272">
        <w:t>can</w:t>
      </w:r>
      <w:r w:rsidR="001146FF">
        <w:t xml:space="preserve"> </w:t>
      </w:r>
      <w:r w:rsidRPr="00631272">
        <w:t>use</w:t>
      </w:r>
      <w:r w:rsidR="001146FF">
        <w:t xml:space="preserve"> </w:t>
      </w:r>
      <w:r w:rsidRPr="00631272">
        <w:t>in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computer</w:t>
      </w:r>
      <w:r w:rsidR="001146FF">
        <w:t xml:space="preserve"> </w:t>
      </w:r>
      <w:r w:rsidRPr="00631272">
        <w:t>program</w:t>
      </w:r>
      <w:r w:rsidR="001146FF">
        <w:t xml:space="preserve"> </w:t>
      </w:r>
      <w:r w:rsidRPr="00631272">
        <w:t>are</w:t>
      </w:r>
      <w:r w:rsidR="001146FF">
        <w:t xml:space="preserve"> </w:t>
      </w:r>
      <w:r w:rsidRPr="00631272">
        <w:t>going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seem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little</w:t>
      </w:r>
      <w:r w:rsidR="001146FF">
        <w:t xml:space="preserve"> </w:t>
      </w:r>
      <w:r w:rsidRPr="00631272">
        <w:t>simple,</w:t>
      </w:r>
      <w:r w:rsidR="001146FF">
        <w:t xml:space="preserve"> </w:t>
      </w:r>
      <w:r w:rsidRPr="00631272">
        <w:t>unremarkable,</w:t>
      </w:r>
      <w:r w:rsidR="001146FF">
        <w:t xml:space="preserve"> </w:t>
      </w:r>
      <w:r w:rsidRPr="00631272">
        <w:t>unimpressive,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bit</w:t>
      </w:r>
      <w:r w:rsidR="001146FF">
        <w:t xml:space="preserve"> </w:t>
      </w:r>
      <w:r w:rsidRPr="00631272">
        <w:t>dull,</w:t>
      </w:r>
      <w:r w:rsidR="001146FF">
        <w:t xml:space="preserve"> </w:t>
      </w:r>
      <w:r w:rsidRPr="00631272">
        <w:t>because</w:t>
      </w:r>
      <w:r w:rsidR="001146FF">
        <w:t xml:space="preserve"> </w:t>
      </w:r>
      <w:r w:rsidRPr="00631272">
        <w:t>there's</w:t>
      </w:r>
      <w:r w:rsidR="001146FF">
        <w:t xml:space="preserve"> </w:t>
      </w:r>
      <w:r w:rsidRPr="00631272">
        <w:t>simple</w:t>
      </w:r>
      <w:r w:rsidR="001146FF">
        <w:t xml:space="preserve"> </w:t>
      </w:r>
      <w:r w:rsidRPr="00631272">
        <w:t>things</w:t>
      </w:r>
      <w:r w:rsidR="001146FF">
        <w:t xml:space="preserve"> </w:t>
      </w:r>
      <w:r w:rsidRPr="00631272">
        <w:t>like</w:t>
      </w:r>
      <w:r w:rsidR="001146FF">
        <w:t xml:space="preserve"> </w:t>
      </w:r>
      <w:r w:rsidRPr="00631272">
        <w:t>add</w:t>
      </w:r>
      <w:r w:rsidR="001146FF">
        <w:t xml:space="preserve"> </w:t>
      </w:r>
      <w:r w:rsidRPr="00631272">
        <w:t>one</w:t>
      </w:r>
      <w:r w:rsidR="001146FF">
        <w:t xml:space="preserve"> </w:t>
      </w:r>
      <w:r w:rsidRPr="00631272">
        <w:t>number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another</w:t>
      </w:r>
      <w:r w:rsidR="001146FF">
        <w:t xml:space="preserve"> </w:t>
      </w:r>
      <w:r w:rsidRPr="00631272">
        <w:t>number.</w:t>
      </w:r>
    </w:p>
    <w:p w14:paraId="4B67DCAB" w14:textId="77777777" w:rsidR="00367D6E" w:rsidRDefault="00631272" w:rsidP="00002C07">
      <w:pPr>
        <w:pStyle w:val="cpParagraph"/>
      </w:pPr>
      <w:r w:rsidRPr="00631272">
        <w:t>That's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kind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thing</w:t>
      </w:r>
      <w:r w:rsidR="001146FF">
        <w:t xml:space="preserve"> </w:t>
      </w:r>
      <w:r w:rsidRPr="00631272">
        <w:t>we</w:t>
      </w:r>
      <w:r w:rsidR="001146FF">
        <w:t xml:space="preserve"> </w:t>
      </w:r>
      <w:r w:rsidRPr="00631272">
        <w:t>can</w:t>
      </w:r>
      <w:r w:rsidR="001146FF">
        <w:t xml:space="preserve"> </w:t>
      </w:r>
      <w:r w:rsidRPr="00631272">
        <w:t>actually</w:t>
      </w:r>
      <w:r w:rsidR="001146FF">
        <w:t xml:space="preserve"> </w:t>
      </w:r>
      <w:r w:rsidRPr="00631272">
        <w:t>ask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computer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do,</w:t>
      </w:r>
      <w:r w:rsidR="001146FF">
        <w:t xml:space="preserve"> </w:t>
      </w:r>
      <w:r w:rsidRPr="00631272">
        <w:t>add</w:t>
      </w:r>
      <w:r w:rsidR="001146FF">
        <w:t xml:space="preserve"> </w:t>
      </w:r>
      <w:r w:rsidRPr="00631272">
        <w:t>one</w:t>
      </w:r>
      <w:r w:rsidR="001146FF">
        <w:t xml:space="preserve"> </w:t>
      </w:r>
      <w:r w:rsidRPr="00631272">
        <w:t>number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another</w:t>
      </w:r>
      <w:r w:rsidR="001146FF">
        <w:t xml:space="preserve"> </w:t>
      </w:r>
      <w:r w:rsidRPr="00631272">
        <w:t>number.</w:t>
      </w:r>
      <w:r w:rsidR="00367D6E">
        <w:t xml:space="preserve"> </w:t>
      </w:r>
      <w:r w:rsidRPr="00631272">
        <w:t>Or,</w:t>
      </w:r>
      <w:r w:rsidR="001146FF">
        <w:t xml:space="preserve"> </w:t>
      </w:r>
      <w:r w:rsidRPr="00631272">
        <w:t>display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word</w:t>
      </w:r>
      <w:r w:rsidR="001146FF">
        <w:t xml:space="preserve"> </w:t>
      </w:r>
      <w:r w:rsidRPr="00631272">
        <w:t>Hello</w:t>
      </w:r>
      <w:r w:rsidR="001146FF">
        <w:t xml:space="preserve"> </w:t>
      </w:r>
      <w:r w:rsidRPr="00631272">
        <w:t>on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screen,</w:t>
      </w:r>
      <w:r w:rsidR="001146FF">
        <w:t xml:space="preserve"> </w:t>
      </w:r>
      <w:r w:rsidRPr="00631272">
        <w:t>or</w:t>
      </w:r>
      <w:r w:rsidR="001146FF">
        <w:t xml:space="preserve"> </w:t>
      </w:r>
      <w:r w:rsidRPr="00631272">
        <w:t>beep</w:t>
      </w:r>
      <w:r w:rsidR="001146FF">
        <w:t xml:space="preserve"> </w:t>
      </w:r>
      <w:r w:rsidRPr="00631272">
        <w:t>for</w:t>
      </w:r>
      <w:r w:rsidR="001146FF">
        <w:t xml:space="preserve"> </w:t>
      </w:r>
      <w:r w:rsidRPr="00631272">
        <w:t>0.5</w:t>
      </w:r>
      <w:r w:rsidR="001146FF">
        <w:t xml:space="preserve"> </w:t>
      </w:r>
      <w:r w:rsidRPr="00631272">
        <w:t>second.</w:t>
      </w:r>
    </w:p>
    <w:p w14:paraId="6A896296" w14:textId="77777777" w:rsidR="00367D6E" w:rsidRDefault="00631272" w:rsidP="00002C07">
      <w:pPr>
        <w:pStyle w:val="cpParagraph"/>
      </w:pPr>
      <w:r w:rsidRPr="00631272">
        <w:t>These</w:t>
      </w:r>
      <w:r w:rsidR="001146FF">
        <w:t xml:space="preserve"> </w:t>
      </w:r>
      <w:r w:rsidRPr="00631272">
        <w:t>are</w:t>
      </w:r>
      <w:r w:rsidR="001146FF">
        <w:t xml:space="preserve"> </w:t>
      </w:r>
      <w:r w:rsidRPr="00631272">
        <w:t>specific,</w:t>
      </w:r>
      <w:r w:rsidR="001146FF">
        <w:t xml:space="preserve"> </w:t>
      </w:r>
      <w:r w:rsidRPr="00631272">
        <w:t>self-contained,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very</w:t>
      </w:r>
      <w:r w:rsidR="001146FF">
        <w:t xml:space="preserve"> </w:t>
      </w:r>
      <w:r w:rsidRPr="00631272">
        <w:t>small</w:t>
      </w:r>
      <w:r w:rsidR="001146FF">
        <w:t xml:space="preserve"> </w:t>
      </w:r>
      <w:r w:rsidRPr="00631272">
        <w:t>instructions.</w:t>
      </w:r>
      <w:r w:rsidR="001146FF">
        <w:t xml:space="preserve"> </w:t>
      </w:r>
      <w:r w:rsidRPr="00631272">
        <w:t>Now</w:t>
      </w:r>
      <w:r w:rsidR="001146FF">
        <w:t xml:space="preserve"> </w:t>
      </w:r>
      <w:r w:rsidRPr="00631272">
        <w:t>many</w:t>
      </w:r>
      <w:r w:rsidR="001146FF">
        <w:t xml:space="preserve"> </w:t>
      </w:r>
      <w:r w:rsidRPr="00631272">
        <w:t>people</w:t>
      </w:r>
      <w:r w:rsidR="001146FF">
        <w:t xml:space="preserve"> </w:t>
      </w:r>
      <w:r w:rsidRPr="00631272">
        <w:t>have</w:t>
      </w:r>
      <w:r w:rsidR="001146FF">
        <w:t xml:space="preserve"> </w:t>
      </w:r>
      <w:r w:rsidRPr="00631272">
        <w:t>heard</w:t>
      </w:r>
      <w:r w:rsidR="001146FF">
        <w:t xml:space="preserve"> </w:t>
      </w:r>
      <w:r w:rsidRPr="00631272">
        <w:t>this,</w:t>
      </w:r>
      <w:r w:rsidR="001146FF">
        <w:t xml:space="preserve"> </w:t>
      </w:r>
      <w:r w:rsidRPr="00631272">
        <w:t>but</w:t>
      </w:r>
      <w:r w:rsidR="001146FF">
        <w:t xml:space="preserve"> </w:t>
      </w:r>
      <w:r w:rsidRPr="00631272">
        <w:t>they</w:t>
      </w:r>
      <w:r w:rsidR="001146FF">
        <w:t xml:space="preserve"> </w:t>
      </w:r>
      <w:r w:rsidRPr="00631272">
        <w:t>don't</w:t>
      </w:r>
      <w:r w:rsidR="001146FF">
        <w:t xml:space="preserve"> </w:t>
      </w:r>
      <w:r w:rsidRPr="00631272">
        <w:t>want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admit</w:t>
      </w:r>
      <w:r w:rsidR="001146FF">
        <w:t xml:space="preserve"> </w:t>
      </w:r>
      <w:r w:rsidRPr="00631272">
        <w:t>there's</w:t>
      </w:r>
      <w:r w:rsidR="001146FF">
        <w:t xml:space="preserve"> </w:t>
      </w:r>
      <w:r w:rsidRPr="00631272">
        <w:t>something</w:t>
      </w:r>
      <w:r w:rsidR="001146FF">
        <w:t xml:space="preserve"> </w:t>
      </w:r>
      <w:r w:rsidRPr="00631272">
        <w:t>unsatisfying</w:t>
      </w:r>
      <w:r w:rsidR="001146FF">
        <w:t xml:space="preserve"> </w:t>
      </w:r>
      <w:r w:rsidRPr="00631272">
        <w:t>about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idea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computer</w:t>
      </w:r>
      <w:r w:rsidR="001146FF">
        <w:t xml:space="preserve"> </w:t>
      </w:r>
      <w:r w:rsidRPr="00631272">
        <w:t>programs</w:t>
      </w:r>
      <w:r w:rsidR="001146FF">
        <w:t xml:space="preserve"> </w:t>
      </w:r>
      <w:r w:rsidRPr="00631272">
        <w:t>just</w:t>
      </w:r>
      <w:r w:rsidR="001146FF">
        <w:t xml:space="preserve"> </w:t>
      </w:r>
      <w:r w:rsidRPr="00631272">
        <w:t>being</w:t>
      </w:r>
      <w:r w:rsidR="001146FF">
        <w:t xml:space="preserve"> </w:t>
      </w:r>
      <w:r w:rsidRPr="00631272">
        <w:t>a</w:t>
      </w:r>
      <w:r w:rsidR="001146FF">
        <w:t xml:space="preserve"> </w:t>
      </w:r>
      <w:proofErr w:type="gramStart"/>
      <w:r w:rsidRPr="00631272">
        <w:t>collections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teeny,</w:t>
      </w:r>
      <w:r w:rsidR="001146FF">
        <w:t xml:space="preserve"> </w:t>
      </w:r>
      <w:r w:rsidRPr="00631272">
        <w:t>tiny</w:t>
      </w:r>
      <w:r w:rsidR="001146FF">
        <w:t xml:space="preserve"> </w:t>
      </w:r>
      <w:r w:rsidRPr="00631272">
        <w:t>instructions</w:t>
      </w:r>
      <w:proofErr w:type="gramEnd"/>
      <w:r w:rsidRPr="00631272">
        <w:t>;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doesn't</w:t>
      </w:r>
      <w:r w:rsidR="001146FF">
        <w:t xml:space="preserve"> </w:t>
      </w:r>
      <w:r w:rsidRPr="00631272">
        <w:t>feel</w:t>
      </w:r>
      <w:r w:rsidR="001146FF">
        <w:t xml:space="preserve"> </w:t>
      </w:r>
      <w:r w:rsidRPr="00631272">
        <w:t>like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good</w:t>
      </w:r>
      <w:r w:rsidR="001146FF">
        <w:t xml:space="preserve"> </w:t>
      </w:r>
      <w:r w:rsidRPr="00631272">
        <w:t>enough</w:t>
      </w:r>
      <w:r w:rsidR="001146FF">
        <w:t xml:space="preserve"> </w:t>
      </w:r>
      <w:r w:rsidRPr="00631272">
        <w:t>answer.</w:t>
      </w:r>
    </w:p>
    <w:p w14:paraId="339805DC" w14:textId="77777777" w:rsidR="00367D6E" w:rsidRDefault="00631272" w:rsidP="00002C07">
      <w:pPr>
        <w:pStyle w:val="cpParagraph"/>
      </w:pPr>
      <w:r w:rsidRPr="00631272">
        <w:t>Here's</w:t>
      </w:r>
      <w:r w:rsidR="001146FF">
        <w:t xml:space="preserve"> </w:t>
      </w:r>
      <w:r w:rsidRPr="00631272">
        <w:t>what</w:t>
      </w:r>
      <w:r w:rsidR="001146FF">
        <w:t xml:space="preserve"> </w:t>
      </w:r>
      <w:r w:rsidRPr="00631272">
        <w:t>I</w:t>
      </w:r>
      <w:r w:rsidR="001146FF">
        <w:t xml:space="preserve"> </w:t>
      </w:r>
      <w:r w:rsidRPr="00631272">
        <w:t>mean.</w:t>
      </w:r>
      <w:r w:rsidR="001146FF">
        <w:t xml:space="preserve"> </w:t>
      </w:r>
      <w:r w:rsidRPr="00631272">
        <w:t>If</w:t>
      </w:r>
      <w:r w:rsidR="001146FF">
        <w:t xml:space="preserve"> </w:t>
      </w:r>
      <w:r w:rsidRPr="00631272">
        <w:t>you've</w:t>
      </w:r>
      <w:r w:rsidR="001146FF">
        <w:t xml:space="preserve"> </w:t>
      </w:r>
      <w:r w:rsidRPr="00631272">
        <w:t>ever</w:t>
      </w:r>
      <w:r w:rsidR="001146FF">
        <w:t xml:space="preserve"> </w:t>
      </w:r>
      <w:r w:rsidRPr="00631272">
        <w:t>tried</w:t>
      </w:r>
      <w:r w:rsidR="001146FF">
        <w:t xml:space="preserve"> </w:t>
      </w:r>
      <w:r w:rsidRPr="00631272">
        <w:t>one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these</w:t>
      </w:r>
      <w:r w:rsidR="001146FF">
        <w:t xml:space="preserve"> </w:t>
      </w:r>
      <w:r w:rsidRPr="00631272">
        <w:t>many</w:t>
      </w:r>
      <w:r w:rsidR="001146FF">
        <w:t xml:space="preserve"> </w:t>
      </w:r>
      <w:r w:rsidRPr="00631272">
        <w:t>learn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code</w:t>
      </w:r>
      <w:r w:rsidR="001146FF">
        <w:t xml:space="preserve"> </w:t>
      </w:r>
      <w:r w:rsidRPr="00631272">
        <w:t>interactive</w:t>
      </w:r>
      <w:r w:rsidR="001146FF">
        <w:t xml:space="preserve"> </w:t>
      </w:r>
      <w:r w:rsidRPr="00631272">
        <w:t>programming</w:t>
      </w:r>
      <w:r w:rsidR="001146FF">
        <w:t xml:space="preserve"> </w:t>
      </w:r>
      <w:r w:rsidRPr="00631272">
        <w:t>tutorials</w:t>
      </w:r>
      <w:r w:rsidR="001146FF">
        <w:t xml:space="preserve"> </w:t>
      </w:r>
      <w:r w:rsidRPr="00631272">
        <w:t>on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web,</w:t>
      </w:r>
      <w:r w:rsidR="001146FF">
        <w:t xml:space="preserve"> </w:t>
      </w:r>
      <w:r w:rsidRPr="00631272">
        <w:t>they'll</w:t>
      </w:r>
      <w:r w:rsidR="001146FF">
        <w:t xml:space="preserve"> </w:t>
      </w:r>
      <w:r w:rsidRPr="00631272">
        <w:t>usually</w:t>
      </w:r>
      <w:r w:rsidR="001146FF">
        <w:t xml:space="preserve"> </w:t>
      </w:r>
      <w:r w:rsidRPr="00631272">
        <w:t>have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begin</w:t>
      </w:r>
      <w:r w:rsidR="001146FF">
        <w:t xml:space="preserve"> </w:t>
      </w:r>
      <w:r w:rsidRPr="00631272">
        <w:t>by</w:t>
      </w:r>
      <w:r w:rsidR="001146FF">
        <w:t xml:space="preserve"> </w:t>
      </w:r>
      <w:r w:rsidRPr="00631272">
        <w:t>typing</w:t>
      </w:r>
      <w:r w:rsidR="001146FF">
        <w:t xml:space="preserve"> </w:t>
      </w:r>
      <w:r w:rsidRPr="00631272">
        <w:t>one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these</w:t>
      </w:r>
      <w:r w:rsidR="001146FF">
        <w:t xml:space="preserve"> </w:t>
      </w:r>
      <w:r w:rsidRPr="00631272">
        <w:t>simple</w:t>
      </w:r>
      <w:r w:rsidR="001146FF">
        <w:t xml:space="preserve"> </w:t>
      </w:r>
      <w:r w:rsidRPr="00631272">
        <w:t>instructions,</w:t>
      </w:r>
      <w:r w:rsidR="001146FF">
        <w:t xml:space="preserve"> </w:t>
      </w:r>
      <w:r w:rsidRPr="00631272">
        <w:t>whether</w:t>
      </w:r>
      <w:r w:rsidR="001146FF">
        <w:t xml:space="preserve"> </w:t>
      </w:r>
      <w:r w:rsidRPr="00631272">
        <w:t>you're</w:t>
      </w:r>
      <w:r w:rsidR="001146FF">
        <w:t xml:space="preserve"> </w:t>
      </w:r>
      <w:r w:rsidRPr="00631272">
        <w:t>trying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learn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language</w:t>
      </w:r>
      <w:r w:rsidR="001146FF">
        <w:t xml:space="preserve"> </w:t>
      </w:r>
      <w:r w:rsidRPr="00631272">
        <w:t>JavaScript,</w:t>
      </w:r>
      <w:r w:rsidR="001146FF">
        <w:t xml:space="preserve"> </w:t>
      </w:r>
      <w:r w:rsidRPr="00631272">
        <w:t>or</w:t>
      </w:r>
      <w:r w:rsidR="001146FF">
        <w:t xml:space="preserve"> </w:t>
      </w:r>
      <w:r w:rsidRPr="00631272">
        <w:t>Swift,</w:t>
      </w:r>
      <w:r w:rsidR="001146FF">
        <w:t xml:space="preserve"> </w:t>
      </w:r>
      <w:r w:rsidRPr="00631272">
        <w:t>or</w:t>
      </w:r>
      <w:r w:rsidR="001146FF">
        <w:t xml:space="preserve"> </w:t>
      </w:r>
      <w:r w:rsidRPr="00631272">
        <w:t>Python,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doesn't</w:t>
      </w:r>
      <w:r w:rsidR="001146FF">
        <w:t xml:space="preserve"> </w:t>
      </w:r>
      <w:r w:rsidRPr="00631272">
        <w:t>matter,</w:t>
      </w:r>
      <w:r w:rsidR="001146FF">
        <w:t xml:space="preserve"> </w:t>
      </w:r>
      <w:r w:rsidRPr="00631272">
        <w:t>what</w:t>
      </w:r>
      <w:r w:rsidR="001146FF">
        <w:t xml:space="preserve"> </w:t>
      </w:r>
      <w:r w:rsidRPr="00631272">
        <w:t>they</w:t>
      </w:r>
      <w:r w:rsidR="001146FF">
        <w:t xml:space="preserve"> </w:t>
      </w:r>
      <w:r w:rsidRPr="00631272">
        <w:t>ask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type</w:t>
      </w:r>
      <w:r w:rsidR="001146FF">
        <w:t xml:space="preserve"> </w:t>
      </w:r>
      <w:r w:rsidRPr="00631272">
        <w:t>will</w:t>
      </w:r>
      <w:r w:rsidR="001146FF">
        <w:t xml:space="preserve"> </w:t>
      </w:r>
      <w:r w:rsidRPr="00631272">
        <w:t>usually</w:t>
      </w:r>
      <w:r w:rsidR="001146FF">
        <w:t xml:space="preserve"> </w:t>
      </w:r>
      <w:r w:rsidRPr="00631272">
        <w:t>look</w:t>
      </w:r>
      <w:r w:rsidR="001146FF">
        <w:t xml:space="preserve"> </w:t>
      </w:r>
      <w:r w:rsidRPr="00631272">
        <w:t>something</w:t>
      </w:r>
      <w:r w:rsidR="001146FF">
        <w:t xml:space="preserve"> </w:t>
      </w:r>
      <w:r w:rsidRPr="00631272">
        <w:t>like</w:t>
      </w:r>
      <w:r w:rsidR="001146FF">
        <w:t xml:space="preserve"> </w:t>
      </w:r>
      <w:r w:rsidRPr="00631272">
        <w:t>this.</w:t>
      </w:r>
    </w:p>
    <w:p w14:paraId="6A259BF1" w14:textId="77777777" w:rsidR="00367D6E" w:rsidRDefault="00631272" w:rsidP="00002C07">
      <w:pPr>
        <w:pStyle w:val="cpParagraph"/>
      </w:pPr>
      <w:r w:rsidRPr="00631272">
        <w:t>It's</w:t>
      </w:r>
      <w:r w:rsidR="001146FF">
        <w:t xml:space="preserve"> </w:t>
      </w:r>
      <w:r w:rsidRPr="00631272">
        <w:t>one</w:t>
      </w:r>
      <w:r w:rsidR="001146FF">
        <w:t xml:space="preserve"> </w:t>
      </w:r>
      <w:r w:rsidRPr="00631272">
        <w:t>instruction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computer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display</w:t>
      </w:r>
      <w:r w:rsidR="001146FF">
        <w:t xml:space="preserve"> </w:t>
      </w:r>
      <w:r w:rsidRPr="00631272">
        <w:t>some</w:t>
      </w:r>
      <w:r w:rsidR="001146FF">
        <w:t xml:space="preserve"> </w:t>
      </w:r>
      <w:r w:rsidRPr="00631272">
        <w:t>text</w:t>
      </w:r>
      <w:r w:rsidR="001146FF">
        <w:t xml:space="preserve"> </w:t>
      </w:r>
      <w:r w:rsidRPr="00631272">
        <w:t>on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screen.</w:t>
      </w:r>
    </w:p>
    <w:p w14:paraId="3FDC5048" w14:textId="77777777" w:rsidR="00367D6E" w:rsidRDefault="00631272" w:rsidP="00002C07">
      <w:pPr>
        <w:pStyle w:val="cpParagraph"/>
      </w:pPr>
      <w:r w:rsidRPr="00631272">
        <w:t>You</w:t>
      </w:r>
      <w:r w:rsidR="001146FF">
        <w:t xml:space="preserve"> </w:t>
      </w:r>
      <w:r w:rsidRPr="00631272">
        <w:t>can</w:t>
      </w:r>
      <w:r w:rsidR="001146FF">
        <w:t xml:space="preserve"> </w:t>
      </w:r>
      <w:r w:rsidRPr="00631272">
        <w:t>use</w:t>
      </w:r>
      <w:r w:rsidR="001146FF">
        <w:t xml:space="preserve"> </w:t>
      </w:r>
      <w:r w:rsidRPr="00631272">
        <w:t>this</w:t>
      </w:r>
      <w:r w:rsidR="001146FF">
        <w:t xml:space="preserve"> </w:t>
      </w:r>
      <w:r w:rsidRPr="00631272">
        <w:t>one</w:t>
      </w:r>
      <w:r w:rsidR="001146FF">
        <w:t xml:space="preserve"> </w:t>
      </w:r>
      <w:r w:rsidRPr="00631272">
        <w:t>instruction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make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program,</w:t>
      </w:r>
      <w:r w:rsidR="001146FF">
        <w:t xml:space="preserve"> </w:t>
      </w:r>
      <w:r w:rsidRPr="00631272">
        <w:t>what's</w:t>
      </w:r>
      <w:r w:rsidR="001146FF">
        <w:t xml:space="preserve"> </w:t>
      </w:r>
      <w:r w:rsidRPr="00631272">
        <w:t>often</w:t>
      </w:r>
      <w:r w:rsidR="001146FF">
        <w:t xml:space="preserve"> </w:t>
      </w:r>
      <w:r w:rsidRPr="00631272">
        <w:t>called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Hello</w:t>
      </w:r>
      <w:r w:rsidR="001146FF">
        <w:t xml:space="preserve"> </w:t>
      </w:r>
      <w:r w:rsidRPr="00631272">
        <w:t>World</w:t>
      </w:r>
      <w:r w:rsidR="001146FF">
        <w:t xml:space="preserve"> </w:t>
      </w:r>
      <w:r w:rsidRPr="00631272">
        <w:t>computer</w:t>
      </w:r>
      <w:r w:rsidR="001146FF">
        <w:t xml:space="preserve"> </w:t>
      </w:r>
      <w:r w:rsidRPr="00631272">
        <w:t>program,</w:t>
      </w:r>
      <w:r w:rsidR="001146FF">
        <w:t xml:space="preserve"> </w:t>
      </w:r>
      <w:r w:rsidRPr="00631272">
        <w:t>it's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program</w:t>
      </w:r>
      <w:r w:rsidR="001146FF">
        <w:t xml:space="preserve"> </w:t>
      </w:r>
      <w:r w:rsidRPr="00631272">
        <w:t>that</w:t>
      </w:r>
      <w:r w:rsidR="001146FF">
        <w:t xml:space="preserve"> </w:t>
      </w:r>
      <w:r w:rsidRPr="00631272">
        <w:t>just</w:t>
      </w:r>
      <w:r w:rsidR="001146FF">
        <w:t xml:space="preserve"> </w:t>
      </w:r>
      <w:r w:rsidRPr="00631272">
        <w:t>does</w:t>
      </w:r>
      <w:r w:rsidR="001146FF">
        <w:t xml:space="preserve"> </w:t>
      </w:r>
      <w:r w:rsidRPr="00631272">
        <w:t>one</w:t>
      </w:r>
      <w:r w:rsidR="001146FF">
        <w:t xml:space="preserve"> </w:t>
      </w:r>
      <w:r w:rsidRPr="00631272">
        <w:t>very</w:t>
      </w:r>
      <w:r w:rsidR="001146FF">
        <w:t xml:space="preserve"> </w:t>
      </w:r>
      <w:r w:rsidRPr="00631272">
        <w:t>basic</w:t>
      </w:r>
      <w:r w:rsidR="001146FF">
        <w:t xml:space="preserve"> </w:t>
      </w:r>
      <w:r w:rsidRPr="00631272">
        <w:t>thing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prove</w:t>
      </w:r>
      <w:r w:rsidR="001146FF">
        <w:t xml:space="preserve"> </w:t>
      </w:r>
      <w:r w:rsidRPr="00631272">
        <w:t>that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works.</w:t>
      </w:r>
    </w:p>
    <w:p w14:paraId="0200AAEF" w14:textId="77777777" w:rsidR="00367D6E" w:rsidRDefault="00631272" w:rsidP="00002C07">
      <w:pPr>
        <w:pStyle w:val="cpParagraph"/>
      </w:pPr>
      <w:proofErr w:type="gramStart"/>
      <w:r w:rsidRPr="00631272">
        <w:t>So</w:t>
      </w:r>
      <w:proofErr w:type="gramEnd"/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write</w:t>
      </w:r>
      <w:r w:rsidR="001146FF">
        <w:t xml:space="preserve"> </w:t>
      </w:r>
      <w:r w:rsidRPr="00631272">
        <w:t>this,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learn</w:t>
      </w:r>
      <w:r w:rsidR="001146FF">
        <w:t xml:space="preserve"> </w:t>
      </w:r>
      <w:r w:rsidRPr="00631272">
        <w:t>how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run,</w:t>
      </w:r>
      <w:r w:rsidR="001146FF">
        <w:t xml:space="preserve"> </w:t>
      </w:r>
      <w:r w:rsidRPr="00631272">
        <w:t>or</w:t>
      </w:r>
      <w:r w:rsidR="001146FF">
        <w:t xml:space="preserve"> </w:t>
      </w:r>
      <w:r w:rsidRPr="00631272">
        <w:t>execute,</w:t>
      </w:r>
      <w:r w:rsidR="001146FF">
        <w:t xml:space="preserve"> </w:t>
      </w:r>
      <w:r w:rsidRPr="00631272">
        <w:t>your</w:t>
      </w:r>
      <w:r w:rsidR="001146FF">
        <w:t xml:space="preserve"> </w:t>
      </w:r>
      <w:r w:rsidRPr="00631272">
        <w:t>new</w:t>
      </w:r>
      <w:r w:rsidR="001146FF">
        <w:t xml:space="preserve"> </w:t>
      </w:r>
      <w:r w:rsidRPr="00631272">
        <w:t>computer</w:t>
      </w:r>
      <w:r w:rsidR="001146FF">
        <w:t xml:space="preserve"> </w:t>
      </w:r>
      <w:r w:rsidRPr="00631272">
        <w:t>program,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get</w:t>
      </w:r>
      <w:r w:rsidR="001146FF">
        <w:t xml:space="preserve"> </w:t>
      </w:r>
      <w:r w:rsidRPr="00631272">
        <w:t>your</w:t>
      </w:r>
      <w:r w:rsidR="001146FF">
        <w:t xml:space="preserve"> </w:t>
      </w:r>
      <w:r w:rsidR="00367D6E">
        <w:t>result.</w:t>
      </w:r>
    </w:p>
    <w:p w14:paraId="6EAA3EF4" w14:textId="5B6B0875" w:rsidR="00367D6E" w:rsidRDefault="00631272" w:rsidP="00002C07">
      <w:pPr>
        <w:pStyle w:val="cpParagraph"/>
      </w:pPr>
      <w:r w:rsidRPr="00631272">
        <w:t>And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wonder</w:t>
      </w:r>
      <w:r w:rsidR="001146FF">
        <w:t xml:space="preserve"> </w:t>
      </w:r>
      <w:r w:rsidRPr="00631272">
        <w:t>if</w:t>
      </w:r>
      <w:r w:rsidR="001146FF">
        <w:t xml:space="preserve"> </w:t>
      </w:r>
      <w:r w:rsidRPr="00631272">
        <w:t>you're</w:t>
      </w:r>
      <w:r w:rsidR="001146FF">
        <w:t xml:space="preserve"> </w:t>
      </w:r>
      <w:r w:rsidRPr="00631272">
        <w:t>supposed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feel</w:t>
      </w:r>
      <w:r w:rsidR="001146FF">
        <w:t xml:space="preserve"> </w:t>
      </w:r>
      <w:r w:rsidRPr="00631272">
        <w:t>like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programmer,</w:t>
      </w:r>
      <w:r w:rsidR="001146FF">
        <w:t xml:space="preserve"> </w:t>
      </w:r>
      <w:r w:rsidRPr="00631272">
        <w:t>but</w:t>
      </w:r>
      <w:r w:rsidR="001146FF">
        <w:t xml:space="preserve"> </w:t>
      </w:r>
      <w:r w:rsidRPr="00631272">
        <w:t>then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look</w:t>
      </w:r>
      <w:r w:rsidR="001146FF">
        <w:t xml:space="preserve"> </w:t>
      </w:r>
      <w:r w:rsidR="00E24E57" w:rsidRPr="00631272">
        <w:t>at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kind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thing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actually</w:t>
      </w:r>
      <w:r w:rsidR="001146FF">
        <w:t xml:space="preserve"> </w:t>
      </w:r>
      <w:r w:rsidRPr="00631272">
        <w:t>like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do</w:t>
      </w:r>
      <w:r w:rsidR="001146FF">
        <w:t xml:space="preserve"> </w:t>
      </w:r>
      <w:r w:rsidRPr="00631272">
        <w:t>on</w:t>
      </w:r>
      <w:r w:rsidR="001146FF">
        <w:t xml:space="preserve"> </w:t>
      </w:r>
      <w:r w:rsidRPr="00631272">
        <w:t>your</w:t>
      </w:r>
      <w:r w:rsidR="001146FF">
        <w:t xml:space="preserve"> </w:t>
      </w:r>
      <w:r w:rsidRPr="00631272">
        <w:t>computer,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this</w:t>
      </w:r>
      <w:r w:rsidR="001146FF">
        <w:t xml:space="preserve"> </w:t>
      </w:r>
      <w:r w:rsidRPr="00631272">
        <w:t>does</w:t>
      </w:r>
      <w:r w:rsidR="001146FF">
        <w:t xml:space="preserve"> </w:t>
      </w:r>
      <w:r w:rsidRPr="00631272">
        <w:t>not</w:t>
      </w:r>
      <w:r w:rsidR="001146FF">
        <w:t xml:space="preserve"> </w:t>
      </w:r>
      <w:r w:rsidRPr="00631272">
        <w:t>feel</w:t>
      </w:r>
      <w:r w:rsidR="001146FF">
        <w:t xml:space="preserve"> </w:t>
      </w:r>
      <w:r w:rsidRPr="00631272">
        <w:t>like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same</w:t>
      </w:r>
      <w:r w:rsidR="001146FF">
        <w:t xml:space="preserve"> </w:t>
      </w:r>
      <w:r w:rsidRPr="00631272">
        <w:t>thing</w:t>
      </w:r>
      <w:r w:rsidR="001146FF">
        <w:t xml:space="preserve"> </w:t>
      </w:r>
      <w:r w:rsidRPr="00631272">
        <w:t>as</w:t>
      </w:r>
      <w:r w:rsidR="001146FF">
        <w:t xml:space="preserve"> </w:t>
      </w:r>
      <w:r w:rsidRPr="00631272">
        <w:t>this.</w:t>
      </w:r>
    </w:p>
    <w:p w14:paraId="143E1653" w14:textId="77777777" w:rsidR="006918FB" w:rsidRDefault="00631272" w:rsidP="00002C07">
      <w:pPr>
        <w:pStyle w:val="cpParagraph"/>
      </w:pPr>
      <w:proofErr w:type="gramStart"/>
      <w:r w:rsidRPr="00631272">
        <w:lastRenderedPageBreak/>
        <w:t>So</w:t>
      </w:r>
      <w:proofErr w:type="gramEnd"/>
      <w:r w:rsidR="001146FF">
        <w:t xml:space="preserve"> </w:t>
      </w:r>
      <w:r w:rsidRPr="00631272">
        <w:t>I</w:t>
      </w:r>
      <w:r w:rsidR="001146FF">
        <w:t xml:space="preserve"> </w:t>
      </w:r>
      <w:r w:rsidRPr="00631272">
        <w:t>forgive</w:t>
      </w:r>
      <w:r w:rsidR="001146FF">
        <w:t xml:space="preserve"> </w:t>
      </w:r>
      <w:r w:rsidRPr="00631272">
        <w:t>anyone</w:t>
      </w:r>
      <w:r w:rsidR="001146FF">
        <w:t xml:space="preserve"> </w:t>
      </w:r>
      <w:r w:rsidRPr="00631272">
        <w:t>for</w:t>
      </w:r>
      <w:r w:rsidR="001146FF">
        <w:t xml:space="preserve"> </w:t>
      </w:r>
      <w:r w:rsidRPr="00631272">
        <w:t>thinking,</w:t>
      </w:r>
      <w:r w:rsidR="001146FF">
        <w:t xml:space="preserve"> </w:t>
      </w:r>
      <w:r w:rsidRPr="00631272">
        <w:t>okay</w:t>
      </w:r>
      <w:r w:rsidR="001146FF">
        <w:t xml:space="preserve"> </w:t>
      </w:r>
      <w:r w:rsidRPr="00631272">
        <w:t>I</w:t>
      </w:r>
      <w:r w:rsidR="001146FF">
        <w:t xml:space="preserve"> </w:t>
      </w:r>
      <w:r w:rsidRPr="00631272">
        <w:t>can</w:t>
      </w:r>
      <w:r w:rsidR="001146FF">
        <w:t xml:space="preserve"> </w:t>
      </w:r>
      <w:r w:rsidRPr="00631272">
        <w:t>understand</w:t>
      </w:r>
      <w:r w:rsidR="001146FF">
        <w:t xml:space="preserve"> </w:t>
      </w:r>
      <w:r w:rsidRPr="00631272">
        <w:t>how</w:t>
      </w:r>
      <w:r w:rsidR="001146FF">
        <w:t xml:space="preserve"> </w:t>
      </w:r>
      <w:r w:rsidRPr="00631272">
        <w:t>this</w:t>
      </w:r>
      <w:r w:rsidR="001146FF">
        <w:t xml:space="preserve"> </w:t>
      </w:r>
      <w:r w:rsidRPr="00631272">
        <w:t>happens,</w:t>
      </w:r>
      <w:r w:rsidR="001146FF">
        <w:t xml:space="preserve"> </w:t>
      </w:r>
      <w:r w:rsidRPr="00631272">
        <w:t>but</w:t>
      </w:r>
      <w:r w:rsidR="001146FF">
        <w:t xml:space="preserve"> </w:t>
      </w:r>
      <w:r w:rsidRPr="00631272">
        <w:t>there's</w:t>
      </w:r>
      <w:r w:rsidR="001146FF">
        <w:t xml:space="preserve"> </w:t>
      </w:r>
      <w:r w:rsidRPr="00631272">
        <w:t>no</w:t>
      </w:r>
      <w:r w:rsidR="001146FF">
        <w:t xml:space="preserve"> </w:t>
      </w:r>
      <w:r w:rsidRPr="00631272">
        <w:t>way</w:t>
      </w:r>
      <w:r w:rsidR="001146FF">
        <w:t xml:space="preserve"> </w:t>
      </w:r>
      <w:r w:rsidRPr="00631272">
        <w:t>this</w:t>
      </w:r>
      <w:r w:rsidR="001146FF">
        <w:t xml:space="preserve"> </w:t>
      </w:r>
      <w:r w:rsidRPr="00631272">
        <w:t>is</w:t>
      </w:r>
      <w:r w:rsidR="001146FF">
        <w:t xml:space="preserve"> </w:t>
      </w:r>
      <w:r w:rsidRPr="00631272">
        <w:t>just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list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instructions</w:t>
      </w:r>
      <w:r w:rsidR="001146FF">
        <w:t xml:space="preserve"> </w:t>
      </w:r>
      <w:r w:rsidRPr="00631272">
        <w:t>like</w:t>
      </w:r>
      <w:r w:rsidR="001146FF">
        <w:t xml:space="preserve"> </w:t>
      </w:r>
      <w:r w:rsidRPr="00631272">
        <w:t>add</w:t>
      </w:r>
      <w:r w:rsidR="001146FF">
        <w:t xml:space="preserve"> </w:t>
      </w:r>
      <w:r w:rsidRPr="00631272">
        <w:t>one</w:t>
      </w:r>
      <w:r w:rsidR="001146FF">
        <w:t xml:space="preserve"> </w:t>
      </w:r>
      <w:r w:rsidRPr="00631272">
        <w:t>number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another</w:t>
      </w:r>
      <w:r w:rsidR="001146FF">
        <w:t xml:space="preserve"> </w:t>
      </w:r>
      <w:r w:rsidRPr="00631272">
        <w:t>number.</w:t>
      </w:r>
    </w:p>
    <w:p w14:paraId="2CEB2620" w14:textId="77777777" w:rsidR="006918FB" w:rsidRDefault="00631272" w:rsidP="00002C07">
      <w:pPr>
        <w:pStyle w:val="cpParagraph"/>
      </w:pPr>
      <w:r w:rsidRPr="00631272">
        <w:t>But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is,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really</w:t>
      </w:r>
      <w:r w:rsidR="001146FF">
        <w:t xml:space="preserve"> </w:t>
      </w:r>
      <w:r w:rsidRPr="00631272">
        <w:t>is.</w:t>
      </w:r>
    </w:p>
    <w:p w14:paraId="54226766" w14:textId="77777777" w:rsidR="0039057A" w:rsidRDefault="00631272" w:rsidP="00002C07">
      <w:pPr>
        <w:pStyle w:val="cpParagraph"/>
      </w:pPr>
      <w:r w:rsidRPr="00631272">
        <w:t>As</w:t>
      </w:r>
      <w:r w:rsidR="001146FF">
        <w:t xml:space="preserve"> </w:t>
      </w:r>
      <w:r w:rsidRPr="00631272">
        <w:t>we'll</w:t>
      </w:r>
      <w:r w:rsidR="001146FF">
        <w:t xml:space="preserve"> </w:t>
      </w:r>
      <w:r w:rsidRPr="00631272">
        <w:t>see,</w:t>
      </w:r>
      <w:r w:rsidR="001146FF">
        <w:t xml:space="preserve"> </w:t>
      </w:r>
      <w:r w:rsidRPr="00631272">
        <w:t>all</w:t>
      </w:r>
      <w:r w:rsidR="001146FF">
        <w:t xml:space="preserve"> </w:t>
      </w:r>
      <w:r w:rsidRPr="00631272">
        <w:t>computer</w:t>
      </w:r>
      <w:r w:rsidR="001146FF">
        <w:t xml:space="preserve"> </w:t>
      </w:r>
      <w:r w:rsidRPr="00631272">
        <w:t>programs</w:t>
      </w:r>
      <w:r w:rsidR="001146FF">
        <w:t xml:space="preserve"> </w:t>
      </w:r>
      <w:r w:rsidRPr="00631272">
        <w:t>are</w:t>
      </w:r>
      <w:r w:rsidR="001146FF">
        <w:t xml:space="preserve"> </w:t>
      </w:r>
      <w:r w:rsidRPr="00631272">
        <w:t>constructed</w:t>
      </w:r>
      <w:r w:rsidR="001146FF">
        <w:t xml:space="preserve"> </w:t>
      </w:r>
      <w:r w:rsidRPr="00631272">
        <w:t>from</w:t>
      </w:r>
      <w:r w:rsidR="001146FF">
        <w:t xml:space="preserve"> </w:t>
      </w:r>
      <w:r w:rsidRPr="00631272">
        <w:t>multiple,</w:t>
      </w:r>
      <w:r w:rsidR="001146FF">
        <w:t xml:space="preserve"> </w:t>
      </w:r>
      <w:r w:rsidRPr="00631272">
        <w:t>small,</w:t>
      </w:r>
      <w:r w:rsidR="001146FF">
        <w:t xml:space="preserve"> </w:t>
      </w:r>
      <w:r w:rsidRPr="00631272">
        <w:t>specific,</w:t>
      </w:r>
      <w:r w:rsidR="001146FF">
        <w:t xml:space="preserve"> </w:t>
      </w:r>
      <w:r w:rsidRPr="00631272">
        <w:t>individual</w:t>
      </w:r>
      <w:r w:rsidR="001146FF">
        <w:t xml:space="preserve"> </w:t>
      </w:r>
      <w:r w:rsidRPr="00631272">
        <w:t>instructions.</w:t>
      </w:r>
    </w:p>
    <w:p w14:paraId="46E5A2B9" w14:textId="77777777" w:rsidR="0039057A" w:rsidRDefault="00631272" w:rsidP="00002C07">
      <w:pPr>
        <w:pStyle w:val="cpParagraph"/>
      </w:pPr>
      <w:r w:rsidRPr="00631272">
        <w:t>As</w:t>
      </w:r>
      <w:r w:rsidR="001146FF">
        <w:t xml:space="preserve"> </w:t>
      </w:r>
      <w:r w:rsidRPr="00631272">
        <w:t>one</w:t>
      </w:r>
      <w:r w:rsidR="001146FF">
        <w:t xml:space="preserve"> </w:t>
      </w:r>
      <w:r w:rsidRPr="00631272">
        <w:t>equivalent,</w:t>
      </w:r>
      <w:r w:rsidR="001146FF">
        <w:t xml:space="preserve"> </w:t>
      </w:r>
      <w:r w:rsidRPr="00631272">
        <w:t>think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recipe</w:t>
      </w:r>
      <w:r w:rsidR="001146FF">
        <w:t xml:space="preserve"> </w:t>
      </w:r>
      <w:r w:rsidRPr="00631272">
        <w:t>in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cookbook,</w:t>
      </w:r>
      <w:r w:rsidR="001146FF">
        <w:t xml:space="preserve"> </w:t>
      </w:r>
      <w:r w:rsidRPr="00631272">
        <w:t>because</w:t>
      </w:r>
      <w:r w:rsidR="001146FF">
        <w:t xml:space="preserve"> </w:t>
      </w:r>
      <w:r w:rsidRPr="00631272">
        <w:t>that's</w:t>
      </w:r>
      <w:r w:rsidR="001146FF">
        <w:t xml:space="preserve"> </w:t>
      </w:r>
      <w:r w:rsidRPr="00631272">
        <w:t>also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list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instructions,</w:t>
      </w:r>
      <w:r w:rsidR="001146FF">
        <w:t xml:space="preserve"> </w:t>
      </w:r>
      <w:r w:rsidRPr="00631272">
        <w:t>it's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series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steps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follow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make</w:t>
      </w:r>
      <w:r w:rsidR="001146FF">
        <w:t xml:space="preserve"> </w:t>
      </w:r>
      <w:r w:rsidRPr="00631272">
        <w:t>one</w:t>
      </w:r>
      <w:r w:rsidR="001146FF">
        <w:t xml:space="preserve"> </w:t>
      </w:r>
      <w:r w:rsidRPr="00631272">
        <w:t>dish.</w:t>
      </w:r>
      <w:r w:rsidR="0039057A">
        <w:t xml:space="preserve"> </w:t>
      </w:r>
      <w:r w:rsidRPr="00631272">
        <w:t>And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doesn't</w:t>
      </w:r>
      <w:r w:rsidR="001146FF">
        <w:t xml:space="preserve"> </w:t>
      </w:r>
      <w:r w:rsidRPr="00631272">
        <w:t>matter</w:t>
      </w:r>
      <w:r w:rsidR="001146FF">
        <w:t xml:space="preserve"> </w:t>
      </w:r>
      <w:r w:rsidRPr="00631272">
        <w:t>if</w:t>
      </w:r>
      <w:r w:rsidR="001146FF">
        <w:t xml:space="preserve"> </w:t>
      </w:r>
      <w:r w:rsidRPr="00631272">
        <w:t>that</w:t>
      </w:r>
      <w:r w:rsidR="001146FF">
        <w:t xml:space="preserve"> </w:t>
      </w:r>
      <w:r w:rsidRPr="00631272">
        <w:t>recipe</w:t>
      </w:r>
      <w:r w:rsidR="001146FF">
        <w:t xml:space="preserve"> </w:t>
      </w:r>
      <w:r w:rsidRPr="00631272">
        <w:t>is</w:t>
      </w:r>
      <w:r w:rsidR="001146FF">
        <w:t xml:space="preserve"> </w:t>
      </w:r>
      <w:r w:rsidRPr="00631272">
        <w:t>short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simple</w:t>
      </w:r>
      <w:r w:rsidR="001146FF">
        <w:t xml:space="preserve"> </w:t>
      </w:r>
      <w:r w:rsidRPr="00631272">
        <w:t>or</w:t>
      </w:r>
      <w:r w:rsidR="001146FF">
        <w:t xml:space="preserve"> </w:t>
      </w:r>
      <w:r w:rsidRPr="00631272">
        <w:t>long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difficult,</w:t>
      </w:r>
      <w:r w:rsidR="001146FF">
        <w:t xml:space="preserve"> </w:t>
      </w:r>
      <w:r w:rsidRPr="00631272">
        <w:t>they</w:t>
      </w:r>
      <w:r w:rsidR="001146FF">
        <w:t xml:space="preserve"> </w:t>
      </w:r>
      <w:r w:rsidRPr="00631272">
        <w:t>all</w:t>
      </w:r>
      <w:r w:rsidR="001146FF">
        <w:t xml:space="preserve"> </w:t>
      </w:r>
      <w:r w:rsidRPr="00631272">
        <w:t>come</w:t>
      </w:r>
      <w:r w:rsidR="001146FF">
        <w:t xml:space="preserve"> </w:t>
      </w:r>
      <w:r w:rsidRPr="00631272">
        <w:t>down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specific,</w:t>
      </w:r>
      <w:r w:rsidR="001146FF">
        <w:t xml:space="preserve"> </w:t>
      </w:r>
      <w:r w:rsidRPr="00631272">
        <w:t>well-defined</w:t>
      </w:r>
      <w:r w:rsidR="001146FF">
        <w:t xml:space="preserve"> </w:t>
      </w:r>
      <w:r w:rsidRPr="00631272">
        <w:t>instructions</w:t>
      </w:r>
      <w:r w:rsidR="001146FF">
        <w:t xml:space="preserve"> </w:t>
      </w:r>
      <w:r w:rsidRPr="00631272">
        <w:t>like,</w:t>
      </w:r>
      <w:r w:rsidR="001146FF">
        <w:t xml:space="preserve"> </w:t>
      </w:r>
      <w:r w:rsidRPr="00631272">
        <w:t>add</w:t>
      </w:r>
      <w:r w:rsidR="001146FF">
        <w:t xml:space="preserve"> </w:t>
      </w:r>
      <w:r w:rsidRPr="00631272">
        <w:t>.25</w:t>
      </w:r>
      <w:r w:rsidR="001146FF">
        <w:t xml:space="preserve"> </w:t>
      </w:r>
      <w:proofErr w:type="spellStart"/>
      <w:r w:rsidRPr="00631272">
        <w:t>ts</w:t>
      </w:r>
      <w:proofErr w:type="spellEnd"/>
      <w:r w:rsidR="001146FF">
        <w:t xml:space="preserve"> </w:t>
      </w:r>
      <w:r w:rsidRPr="00631272">
        <w:t>salt,</w:t>
      </w:r>
      <w:r w:rsidR="001146FF">
        <w:t xml:space="preserve"> </w:t>
      </w:r>
      <w:r w:rsidRPr="00631272">
        <w:t>or</w:t>
      </w:r>
      <w:r w:rsidR="001146FF">
        <w:t xml:space="preserve"> </w:t>
      </w:r>
      <w:r w:rsidRPr="00631272">
        <w:t>heat</w:t>
      </w:r>
      <w:r w:rsidR="001146FF">
        <w:t xml:space="preserve"> </w:t>
      </w:r>
      <w:r w:rsidRPr="00631272">
        <w:t>oven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220</w:t>
      </w:r>
      <w:r w:rsidR="001146FF">
        <w:t xml:space="preserve"> </w:t>
      </w:r>
      <w:r w:rsidRPr="00631272">
        <w:t>degrees.</w:t>
      </w:r>
    </w:p>
    <w:p w14:paraId="72A077E8" w14:textId="77777777" w:rsidR="001D425D" w:rsidRDefault="00631272" w:rsidP="00002C07">
      <w:pPr>
        <w:pStyle w:val="cpParagraph"/>
      </w:pPr>
      <w:r w:rsidRPr="00631272">
        <w:t>And</w:t>
      </w:r>
      <w:r w:rsidR="001146FF">
        <w:t xml:space="preserve"> </w:t>
      </w:r>
      <w:r w:rsidRPr="00631272">
        <w:t>by</w:t>
      </w:r>
      <w:r w:rsidR="001146FF">
        <w:t xml:space="preserve"> </w:t>
      </w:r>
      <w:r w:rsidRPr="00631272">
        <w:t>itself,</w:t>
      </w:r>
      <w:r w:rsidR="001146FF">
        <w:t xml:space="preserve"> </w:t>
      </w:r>
      <w:r w:rsidRPr="00631272">
        <w:t>as</w:t>
      </w:r>
      <w:r w:rsidR="001146FF">
        <w:t xml:space="preserve"> </w:t>
      </w:r>
      <w:r w:rsidRPr="00631272">
        <w:t>in</w:t>
      </w:r>
      <w:r w:rsidR="001146FF">
        <w:t xml:space="preserve"> </w:t>
      </w:r>
      <w:r w:rsidRPr="00631272">
        <w:t>programming,</w:t>
      </w:r>
      <w:r w:rsidR="001146FF">
        <w:t xml:space="preserve"> </w:t>
      </w:r>
      <w:r w:rsidRPr="00631272">
        <w:t>each</w:t>
      </w:r>
      <w:r w:rsidR="001146FF">
        <w:t xml:space="preserve"> </w:t>
      </w:r>
      <w:r w:rsidRPr="00631272">
        <w:t>individual</w:t>
      </w:r>
      <w:r w:rsidR="001146FF">
        <w:t xml:space="preserve"> </w:t>
      </w:r>
      <w:r w:rsidRPr="00631272">
        <w:t>step</w:t>
      </w:r>
      <w:r w:rsidR="001146FF">
        <w:t xml:space="preserve"> </w:t>
      </w:r>
      <w:r w:rsidRPr="00631272">
        <w:t>is</w:t>
      </w:r>
      <w:r w:rsidR="001146FF">
        <w:t xml:space="preserve"> </w:t>
      </w:r>
      <w:r w:rsidRPr="00631272">
        <w:t>kind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boring,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looking</w:t>
      </w:r>
      <w:r w:rsidR="001146FF">
        <w:t xml:space="preserve"> </w:t>
      </w:r>
      <w:r w:rsidRPr="00631272">
        <w:t>at</w:t>
      </w:r>
      <w:r w:rsidR="001146FF">
        <w:t xml:space="preserve"> </w:t>
      </w:r>
      <w:r w:rsidRPr="00631272">
        <w:t>one</w:t>
      </w:r>
      <w:r w:rsidR="001146FF">
        <w:t xml:space="preserve"> </w:t>
      </w:r>
      <w:r w:rsidRPr="00631272">
        <w:t>instruction</w:t>
      </w:r>
      <w:r w:rsidR="001146FF">
        <w:t xml:space="preserve"> </w:t>
      </w:r>
      <w:r w:rsidRPr="00631272">
        <w:t>by</w:t>
      </w:r>
      <w:r w:rsidR="001146FF">
        <w:t xml:space="preserve"> </w:t>
      </w:r>
      <w:r w:rsidRPr="00631272">
        <w:t>itself</w:t>
      </w:r>
      <w:r w:rsidR="001146FF">
        <w:t xml:space="preserve"> </w:t>
      </w:r>
      <w:r w:rsidRPr="00631272">
        <w:t>tells</w:t>
      </w:r>
      <w:r w:rsidR="001146FF">
        <w:t xml:space="preserve"> </w:t>
      </w:r>
      <w:r w:rsidRPr="00631272">
        <w:t>us</w:t>
      </w:r>
      <w:r w:rsidR="001146FF">
        <w:t xml:space="preserve"> </w:t>
      </w:r>
      <w:r w:rsidRPr="00631272">
        <w:t>nothing.</w:t>
      </w:r>
    </w:p>
    <w:p w14:paraId="11250448" w14:textId="77777777" w:rsidR="001D425D" w:rsidRDefault="00631272" w:rsidP="00002C07">
      <w:pPr>
        <w:pStyle w:val="cpParagraph"/>
      </w:pPr>
      <w:r w:rsidRPr="00631272">
        <w:t>This</w:t>
      </w:r>
      <w:r w:rsidR="001146FF">
        <w:t xml:space="preserve"> </w:t>
      </w:r>
      <w:r w:rsidRPr="00631272">
        <w:t>one</w:t>
      </w:r>
      <w:r w:rsidR="001146FF">
        <w:t xml:space="preserve"> </w:t>
      </w:r>
      <w:r w:rsidRPr="00631272">
        <w:t>instruction</w:t>
      </w:r>
      <w:r w:rsidR="001146FF">
        <w:t xml:space="preserve"> </w:t>
      </w:r>
      <w:r w:rsidRPr="00631272">
        <w:t>here</w:t>
      </w:r>
      <w:r w:rsidR="001146FF">
        <w:t xml:space="preserve"> </w:t>
      </w:r>
      <w:r w:rsidRPr="00631272">
        <w:t>could</w:t>
      </w:r>
      <w:r w:rsidR="001146FF">
        <w:t xml:space="preserve"> </w:t>
      </w:r>
      <w:r w:rsidRPr="00631272">
        <w:t>be</w:t>
      </w:r>
      <w:r w:rsidR="001146FF">
        <w:t xml:space="preserve"> </w:t>
      </w:r>
      <w:r w:rsidRPr="00631272">
        <w:t>used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make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cake,</w:t>
      </w:r>
      <w:r w:rsidR="001146FF">
        <w:t xml:space="preserve"> </w:t>
      </w:r>
      <w:r w:rsidRPr="00631272">
        <w:t>but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could</w:t>
      </w:r>
      <w:r w:rsidR="001146FF">
        <w:t xml:space="preserve"> </w:t>
      </w:r>
      <w:r w:rsidRPr="00631272">
        <w:t>also</w:t>
      </w:r>
      <w:r w:rsidR="001146FF">
        <w:t xml:space="preserve"> </w:t>
      </w:r>
      <w:r w:rsidRPr="00631272">
        <w:t>be</w:t>
      </w:r>
      <w:r w:rsidR="001146FF">
        <w:t xml:space="preserve"> </w:t>
      </w:r>
      <w:r w:rsidRPr="00631272">
        <w:t>part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huge</w:t>
      </w:r>
      <w:r w:rsidR="001146FF">
        <w:t xml:space="preserve"> </w:t>
      </w:r>
      <w:r w:rsidRPr="00631272">
        <w:t>multi-day</w:t>
      </w:r>
      <w:r w:rsidR="001146FF">
        <w:t xml:space="preserve"> </w:t>
      </w:r>
      <w:r w:rsidRPr="00631272">
        <w:t>preparation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12-course</w:t>
      </w:r>
      <w:r w:rsidR="001146FF">
        <w:t xml:space="preserve"> </w:t>
      </w:r>
      <w:r w:rsidRPr="00631272">
        <w:t>state</w:t>
      </w:r>
      <w:r w:rsidR="001146FF">
        <w:t xml:space="preserve"> </w:t>
      </w:r>
      <w:r w:rsidRPr="00631272">
        <w:t>banquet</w:t>
      </w:r>
      <w:r w:rsidR="001146FF">
        <w:t xml:space="preserve"> </w:t>
      </w:r>
      <w:r w:rsidRPr="00631272">
        <w:t>for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100</w:t>
      </w:r>
      <w:r w:rsidR="001146FF">
        <w:t xml:space="preserve"> </w:t>
      </w:r>
      <w:r w:rsidRPr="00631272">
        <w:t>people</w:t>
      </w:r>
      <w:r w:rsidR="001146FF">
        <w:t xml:space="preserve"> </w:t>
      </w:r>
      <w:r w:rsidRPr="00631272">
        <w:t>involving</w:t>
      </w:r>
      <w:r w:rsidR="001146FF">
        <w:t xml:space="preserve"> </w:t>
      </w:r>
      <w:r w:rsidRPr="00631272">
        <w:t>truffled</w:t>
      </w:r>
      <w:r w:rsidR="001146FF">
        <w:t xml:space="preserve"> </w:t>
      </w:r>
      <w:r w:rsidRPr="00631272">
        <w:t>quail</w:t>
      </w:r>
      <w:r w:rsidR="001146FF">
        <w:t xml:space="preserve"> </w:t>
      </w:r>
      <w:r w:rsidRPr="00631272">
        <w:t>jelly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live</w:t>
      </w:r>
      <w:r w:rsidR="001146FF">
        <w:t xml:space="preserve"> </w:t>
      </w:r>
      <w:r w:rsidRPr="00631272">
        <w:t>lobsters.</w:t>
      </w:r>
    </w:p>
    <w:p w14:paraId="54220184" w14:textId="77777777" w:rsidR="001D425D" w:rsidRDefault="00631272" w:rsidP="00002C07">
      <w:pPr>
        <w:pStyle w:val="cpParagraph"/>
      </w:pPr>
      <w:r w:rsidRPr="00631272">
        <w:t>In</w:t>
      </w:r>
      <w:r w:rsidR="001146FF">
        <w:t xml:space="preserve"> </w:t>
      </w:r>
      <w:r w:rsidRPr="00631272">
        <w:t>cooking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in</w:t>
      </w:r>
      <w:r w:rsidR="001146FF">
        <w:t xml:space="preserve"> </w:t>
      </w:r>
      <w:r w:rsidRPr="00631272">
        <w:t>programming,</w:t>
      </w:r>
      <w:r w:rsidR="001146FF">
        <w:t xml:space="preserve"> </w:t>
      </w:r>
      <w:r w:rsidRPr="00631272">
        <w:t>if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want</w:t>
      </w:r>
      <w:r w:rsidR="001146FF">
        <w:t xml:space="preserve"> </w:t>
      </w:r>
      <w:r w:rsidRPr="00631272">
        <w:t>impressive,</w:t>
      </w:r>
      <w:r w:rsidR="001146FF">
        <w:t xml:space="preserve"> </w:t>
      </w:r>
      <w:r w:rsidRPr="00631272">
        <w:t>complicated</w:t>
      </w:r>
      <w:r w:rsidR="001146FF">
        <w:t xml:space="preserve"> </w:t>
      </w:r>
      <w:r w:rsidRPr="00631272">
        <w:t>results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will</w:t>
      </w:r>
      <w:r w:rsidR="001146FF">
        <w:t xml:space="preserve"> </w:t>
      </w:r>
      <w:r w:rsidRPr="00631272">
        <w:t>still</w:t>
      </w:r>
      <w:r w:rsidR="001146FF">
        <w:t xml:space="preserve"> </w:t>
      </w:r>
      <w:r w:rsidRPr="00631272">
        <w:t>use</w:t>
      </w:r>
      <w:r w:rsidR="001146FF">
        <w:t xml:space="preserve"> </w:t>
      </w:r>
      <w:r w:rsidRPr="00631272">
        <w:t>basic,</w:t>
      </w:r>
      <w:r w:rsidR="001146FF">
        <w:t xml:space="preserve"> </w:t>
      </w:r>
      <w:r w:rsidRPr="00631272">
        <w:t>simple</w:t>
      </w:r>
      <w:r w:rsidR="001146FF">
        <w:t xml:space="preserve"> </w:t>
      </w:r>
      <w:r w:rsidRPr="00631272">
        <w:t>instructions,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will</w:t>
      </w:r>
      <w:r w:rsidR="001146FF">
        <w:t xml:space="preserve"> </w:t>
      </w:r>
      <w:r w:rsidRPr="00631272">
        <w:t>just</w:t>
      </w:r>
      <w:r w:rsidR="001146FF">
        <w:t xml:space="preserve"> </w:t>
      </w:r>
      <w:r w:rsidRPr="00631272">
        <w:t>have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lot</w:t>
      </w:r>
      <w:r w:rsidR="001146FF">
        <w:t xml:space="preserve"> </w:t>
      </w:r>
      <w:r w:rsidRPr="00631272">
        <w:t>more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them.</w:t>
      </w:r>
    </w:p>
    <w:p w14:paraId="37A10A1B" w14:textId="77777777" w:rsidR="001D425D" w:rsidRDefault="00E24E57" w:rsidP="00002C07">
      <w:pPr>
        <w:pStyle w:val="cpParagraph"/>
      </w:pPr>
      <w:r w:rsidRPr="00631272">
        <w:t>And</w:t>
      </w:r>
      <w:r>
        <w:t xml:space="preserve"> </w:t>
      </w:r>
      <w:r w:rsidRPr="00631272">
        <w:t>even</w:t>
      </w:r>
      <w:r>
        <w:t xml:space="preserve"> </w:t>
      </w:r>
      <w:r w:rsidRPr="00631272">
        <w:t>when</w:t>
      </w:r>
      <w:r>
        <w:t xml:space="preserve"> </w:t>
      </w:r>
      <w:r w:rsidRPr="00631272">
        <w:t>you</w:t>
      </w:r>
      <w:r>
        <w:t xml:space="preserve"> </w:t>
      </w:r>
      <w:r w:rsidRPr="00631272">
        <w:t>understand</w:t>
      </w:r>
      <w:r>
        <w:t xml:space="preserve"> </w:t>
      </w:r>
      <w:r w:rsidRPr="00631272">
        <w:t>this</w:t>
      </w:r>
      <w:r>
        <w:t xml:space="preserve"> </w:t>
      </w:r>
      <w:r w:rsidRPr="00631272">
        <w:t>fact</w:t>
      </w:r>
      <w:r>
        <w:t xml:space="preserve"> </w:t>
      </w:r>
      <w:r w:rsidRPr="00631272">
        <w:t>intellectually</w:t>
      </w:r>
      <w:r>
        <w:t xml:space="preserve"> </w:t>
      </w:r>
      <w:r w:rsidRPr="00631272">
        <w:t>there's</w:t>
      </w:r>
      <w:r>
        <w:t xml:space="preserve"> </w:t>
      </w:r>
      <w:r w:rsidRPr="00631272">
        <w:t>often</w:t>
      </w:r>
      <w:r>
        <w:t xml:space="preserve"> </w:t>
      </w:r>
      <w:r w:rsidRPr="00631272">
        <w:t>part</w:t>
      </w:r>
      <w:r>
        <w:t xml:space="preserve"> </w:t>
      </w:r>
      <w:r w:rsidRPr="00631272">
        <w:t>of</w:t>
      </w:r>
      <w:r>
        <w:t xml:space="preserve"> </w:t>
      </w:r>
      <w:r w:rsidRPr="00631272">
        <w:t>your</w:t>
      </w:r>
      <w:r>
        <w:t xml:space="preserve"> </w:t>
      </w:r>
      <w:r w:rsidRPr="00631272">
        <w:t>brain</w:t>
      </w:r>
      <w:r>
        <w:t xml:space="preserve"> </w:t>
      </w:r>
      <w:r w:rsidRPr="00631272">
        <w:t>thinking,</w:t>
      </w:r>
      <w:r>
        <w:t xml:space="preserve"> </w:t>
      </w:r>
      <w:r w:rsidRPr="00631272">
        <w:t>yep,</w:t>
      </w:r>
      <w:r>
        <w:t xml:space="preserve"> </w:t>
      </w:r>
      <w:r w:rsidRPr="00631272">
        <w:t>I</w:t>
      </w:r>
      <w:r>
        <w:t xml:space="preserve"> </w:t>
      </w:r>
      <w:r w:rsidRPr="00631272">
        <w:t>don't</w:t>
      </w:r>
      <w:r>
        <w:t xml:space="preserve"> </w:t>
      </w:r>
      <w:r w:rsidRPr="00631272">
        <w:t>see</w:t>
      </w:r>
      <w:r>
        <w:t xml:space="preserve"> </w:t>
      </w:r>
      <w:r w:rsidRPr="00631272">
        <w:t>how</w:t>
      </w:r>
      <w:r>
        <w:t xml:space="preserve"> </w:t>
      </w:r>
      <w:r w:rsidRPr="00631272">
        <w:t>we</w:t>
      </w:r>
      <w:r>
        <w:t xml:space="preserve"> </w:t>
      </w:r>
      <w:r w:rsidRPr="00631272">
        <w:t>get</w:t>
      </w:r>
      <w:r>
        <w:t xml:space="preserve"> </w:t>
      </w:r>
      <w:r w:rsidRPr="00631272">
        <w:t>from</w:t>
      </w:r>
      <w:r>
        <w:t xml:space="preserve"> </w:t>
      </w:r>
      <w:r w:rsidRPr="00631272">
        <w:t>Hello</w:t>
      </w:r>
      <w:r>
        <w:t xml:space="preserve"> </w:t>
      </w:r>
      <w:r w:rsidRPr="00631272">
        <w:t>World</w:t>
      </w:r>
      <w:r>
        <w:t xml:space="preserve"> </w:t>
      </w:r>
      <w:r w:rsidRPr="00631272">
        <w:t>to</w:t>
      </w:r>
      <w:r>
        <w:t xml:space="preserve"> </w:t>
      </w:r>
      <w:r w:rsidRPr="00631272">
        <w:t>hello</w:t>
      </w:r>
      <w:r>
        <w:t xml:space="preserve"> </w:t>
      </w:r>
      <w:r w:rsidRPr="00631272">
        <w:t>world</w:t>
      </w:r>
      <w:r>
        <w:t xml:space="preserve"> </w:t>
      </w:r>
      <w:r w:rsidRPr="00631272">
        <w:t>of</w:t>
      </w:r>
      <w:r>
        <w:t xml:space="preserve"> </w:t>
      </w:r>
      <w:r w:rsidRPr="00631272">
        <w:t>Warcraft,</w:t>
      </w:r>
      <w:r>
        <w:t xml:space="preserve"> </w:t>
      </w:r>
      <w:r w:rsidRPr="00631272">
        <w:t>and</w:t>
      </w:r>
      <w:r>
        <w:t xml:space="preserve"> </w:t>
      </w:r>
      <w:r w:rsidRPr="00631272">
        <w:t>that's</w:t>
      </w:r>
      <w:r>
        <w:t xml:space="preserve"> </w:t>
      </w:r>
      <w:r w:rsidRPr="00631272">
        <w:t>okay</w:t>
      </w:r>
      <w:r>
        <w:t xml:space="preserve"> </w:t>
      </w:r>
      <w:r w:rsidRPr="00631272">
        <w:t>if</w:t>
      </w:r>
      <w:r>
        <w:t xml:space="preserve"> </w:t>
      </w:r>
      <w:r w:rsidRPr="00631272">
        <w:t>that's</w:t>
      </w:r>
      <w:r>
        <w:t xml:space="preserve"> </w:t>
      </w:r>
      <w:r w:rsidRPr="00631272">
        <w:t>not</w:t>
      </w:r>
      <w:r>
        <w:t xml:space="preserve"> </w:t>
      </w:r>
      <w:r w:rsidRPr="00631272">
        <w:t>apparent</w:t>
      </w:r>
      <w:r>
        <w:t xml:space="preserve"> </w:t>
      </w:r>
      <w:r w:rsidRPr="00631272">
        <w:t>yet,</w:t>
      </w:r>
      <w:r>
        <w:t xml:space="preserve"> </w:t>
      </w:r>
      <w:r w:rsidRPr="00631272">
        <w:t>that's</w:t>
      </w:r>
      <w:r>
        <w:t xml:space="preserve"> </w:t>
      </w:r>
      <w:r w:rsidRPr="00631272">
        <w:t>why</w:t>
      </w:r>
      <w:r>
        <w:t xml:space="preserve"> </w:t>
      </w:r>
      <w:r w:rsidRPr="00631272">
        <w:t>we're</w:t>
      </w:r>
      <w:r>
        <w:t xml:space="preserve"> </w:t>
      </w:r>
      <w:r w:rsidRPr="00631272">
        <w:t>doing</w:t>
      </w:r>
      <w:r>
        <w:t xml:space="preserve"> </w:t>
      </w:r>
      <w:r w:rsidRPr="00631272">
        <w:t>this,</w:t>
      </w:r>
      <w:r>
        <w:t xml:space="preserve"> </w:t>
      </w:r>
      <w:r w:rsidRPr="00631272">
        <w:t>but</w:t>
      </w:r>
      <w:r>
        <w:t xml:space="preserve"> </w:t>
      </w:r>
      <w:r w:rsidRPr="00631272">
        <w:t>we</w:t>
      </w:r>
      <w:r>
        <w:t xml:space="preserve"> </w:t>
      </w:r>
      <w:r w:rsidRPr="00631272">
        <w:t>start</w:t>
      </w:r>
      <w:r>
        <w:t xml:space="preserve"> </w:t>
      </w:r>
      <w:r w:rsidRPr="00631272">
        <w:t>simple,</w:t>
      </w:r>
      <w:r>
        <w:t xml:space="preserve"> </w:t>
      </w:r>
      <w:r w:rsidRPr="00631272">
        <w:t>we</w:t>
      </w:r>
      <w:r>
        <w:t xml:space="preserve"> </w:t>
      </w:r>
      <w:r w:rsidRPr="00631272">
        <w:t>have</w:t>
      </w:r>
      <w:r>
        <w:t xml:space="preserve"> </w:t>
      </w:r>
      <w:r w:rsidRPr="00631272">
        <w:t>to</w:t>
      </w:r>
      <w:r>
        <w:t xml:space="preserve"> </w:t>
      </w:r>
      <w:r w:rsidRPr="00631272">
        <w:t>start</w:t>
      </w:r>
      <w:r>
        <w:t xml:space="preserve"> </w:t>
      </w:r>
      <w:r w:rsidRPr="00631272">
        <w:t>with</w:t>
      </w:r>
      <w:r>
        <w:t xml:space="preserve"> </w:t>
      </w:r>
      <w:r w:rsidRPr="00631272">
        <w:t>the</w:t>
      </w:r>
      <w:r>
        <w:t xml:space="preserve"> </w:t>
      </w:r>
      <w:r w:rsidRPr="00631272">
        <w:t>programming</w:t>
      </w:r>
      <w:r>
        <w:t xml:space="preserve"> </w:t>
      </w:r>
      <w:r w:rsidRPr="00631272">
        <w:t>equivalent</w:t>
      </w:r>
      <w:r>
        <w:t xml:space="preserve"> </w:t>
      </w:r>
      <w:r w:rsidRPr="00631272">
        <w:t>of</w:t>
      </w:r>
      <w:r>
        <w:t xml:space="preserve"> </w:t>
      </w:r>
      <w:r w:rsidRPr="00631272">
        <w:t>how</w:t>
      </w:r>
      <w:r>
        <w:t xml:space="preserve"> </w:t>
      </w:r>
      <w:r w:rsidRPr="00631272">
        <w:t>to</w:t>
      </w:r>
      <w:r>
        <w:t xml:space="preserve"> </w:t>
      </w:r>
      <w:r w:rsidRPr="00631272">
        <w:t>boil</w:t>
      </w:r>
      <w:r>
        <w:t xml:space="preserve"> </w:t>
      </w:r>
      <w:r w:rsidRPr="00631272">
        <w:t>an</w:t>
      </w:r>
      <w:r>
        <w:t xml:space="preserve"> </w:t>
      </w:r>
      <w:r w:rsidRPr="00631272">
        <w:t>egg,</w:t>
      </w:r>
      <w:r>
        <w:t xml:space="preserve"> </w:t>
      </w:r>
      <w:r w:rsidRPr="00631272">
        <w:t>because</w:t>
      </w:r>
      <w:r>
        <w:t xml:space="preserve"> </w:t>
      </w:r>
      <w:r w:rsidRPr="00631272">
        <w:t>even</w:t>
      </w:r>
      <w:r>
        <w:t xml:space="preserve"> </w:t>
      </w:r>
      <w:r w:rsidRPr="00631272">
        <w:t>if</w:t>
      </w:r>
      <w:r>
        <w:t xml:space="preserve"> </w:t>
      </w:r>
      <w:r w:rsidRPr="00631272">
        <w:t>it's</w:t>
      </w:r>
      <w:r>
        <w:t xml:space="preserve"> </w:t>
      </w:r>
      <w:r w:rsidRPr="00631272">
        <w:t>unexciting</w:t>
      </w:r>
      <w:r>
        <w:t xml:space="preserve"> </w:t>
      </w:r>
      <w:r w:rsidRPr="00631272">
        <w:t>it's</w:t>
      </w:r>
      <w:r>
        <w:t xml:space="preserve"> </w:t>
      </w:r>
      <w:r w:rsidRPr="00631272">
        <w:t>how</w:t>
      </w:r>
      <w:r>
        <w:t xml:space="preserve"> </w:t>
      </w:r>
      <w:r w:rsidRPr="00631272">
        <w:t>we</w:t>
      </w:r>
      <w:r>
        <w:t xml:space="preserve"> </w:t>
      </w:r>
      <w:r w:rsidRPr="00631272">
        <w:t>get</w:t>
      </w:r>
      <w:r>
        <w:t xml:space="preserve"> </w:t>
      </w:r>
      <w:r w:rsidRPr="00631272">
        <w:t>the</w:t>
      </w:r>
      <w:r>
        <w:t xml:space="preserve"> </w:t>
      </w:r>
      <w:r w:rsidRPr="00631272">
        <w:t>first</w:t>
      </w:r>
      <w:r>
        <w:t xml:space="preserve"> </w:t>
      </w:r>
      <w:r w:rsidRPr="00631272">
        <w:t>ideas</w:t>
      </w:r>
      <w:r>
        <w:t xml:space="preserve"> </w:t>
      </w:r>
      <w:r w:rsidRPr="00631272">
        <w:t>into</w:t>
      </w:r>
      <w:r>
        <w:t xml:space="preserve"> </w:t>
      </w:r>
      <w:r w:rsidRPr="00631272">
        <w:t>our</w:t>
      </w:r>
      <w:r>
        <w:t xml:space="preserve"> </w:t>
      </w:r>
      <w:r w:rsidRPr="00631272">
        <w:t>bones.</w:t>
      </w:r>
    </w:p>
    <w:p w14:paraId="380D8FE4" w14:textId="77777777" w:rsidR="001D425D" w:rsidRDefault="00631272" w:rsidP="00002C07">
      <w:pPr>
        <w:pStyle w:val="cpParagraph"/>
      </w:pPr>
      <w:r w:rsidRPr="00631272">
        <w:t>Idea</w:t>
      </w:r>
      <w:r w:rsidR="001146FF">
        <w:t xml:space="preserve"> </w:t>
      </w:r>
      <w:r w:rsidRPr="00631272">
        <w:t>number</w:t>
      </w:r>
      <w:r w:rsidR="001146FF">
        <w:t xml:space="preserve"> </w:t>
      </w:r>
      <w:r w:rsidRPr="00631272">
        <w:t>one,</w:t>
      </w:r>
      <w:r w:rsidR="001146FF">
        <w:t xml:space="preserve"> </w:t>
      </w:r>
      <w:r w:rsidRPr="00631272">
        <w:t>in</w:t>
      </w:r>
      <w:r w:rsidR="001146FF">
        <w:t xml:space="preserve"> </w:t>
      </w:r>
      <w:r w:rsidRPr="00631272">
        <w:t>programming,</w:t>
      </w:r>
      <w:r w:rsidR="001146FF">
        <w:t xml:space="preserve"> </w:t>
      </w:r>
      <w:r w:rsidRPr="00631272">
        <w:t>we</w:t>
      </w:r>
      <w:r w:rsidR="001146FF">
        <w:t xml:space="preserve"> </w:t>
      </w:r>
      <w:r w:rsidRPr="00631272">
        <w:t>build</w:t>
      </w:r>
      <w:r w:rsidR="001146FF">
        <w:t xml:space="preserve"> </w:t>
      </w:r>
      <w:r w:rsidRPr="00631272">
        <w:t>incredibly</w:t>
      </w:r>
      <w:r w:rsidR="001146FF">
        <w:t xml:space="preserve"> </w:t>
      </w:r>
      <w:r w:rsidRPr="00631272">
        <w:t>complex</w:t>
      </w:r>
      <w:r w:rsidR="001146FF">
        <w:t xml:space="preserve"> </w:t>
      </w:r>
      <w:r w:rsidRPr="00631272">
        <w:t>results</w:t>
      </w:r>
      <w:r w:rsidR="001146FF">
        <w:t xml:space="preserve"> </w:t>
      </w:r>
      <w:r w:rsidRPr="00631272">
        <w:t>from</w:t>
      </w:r>
      <w:r w:rsidR="001146FF">
        <w:t xml:space="preserve"> </w:t>
      </w:r>
      <w:r w:rsidRPr="00631272">
        <w:t>combining</w:t>
      </w:r>
      <w:r w:rsidR="001146FF">
        <w:t xml:space="preserve"> </w:t>
      </w:r>
      <w:r w:rsidRPr="00631272">
        <w:t>lots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simple</w:t>
      </w:r>
      <w:r w:rsidR="001146FF">
        <w:t xml:space="preserve"> </w:t>
      </w:r>
      <w:r w:rsidRPr="00631272">
        <w:t>instructions.</w:t>
      </w:r>
    </w:p>
    <w:p w14:paraId="7B55EEBF" w14:textId="77777777" w:rsidR="001D425D" w:rsidRDefault="00631272" w:rsidP="00002C07">
      <w:pPr>
        <w:pStyle w:val="cpParagraph"/>
      </w:pPr>
      <w:r w:rsidRPr="00631272">
        <w:t>And</w:t>
      </w:r>
      <w:r w:rsidR="001146FF">
        <w:t xml:space="preserve"> </w:t>
      </w:r>
      <w:r w:rsidRPr="00631272">
        <w:t>idea</w:t>
      </w:r>
      <w:r w:rsidR="001146FF">
        <w:t xml:space="preserve"> </w:t>
      </w:r>
      <w:r w:rsidRPr="00631272">
        <w:t>number</w:t>
      </w:r>
      <w:r w:rsidR="001146FF">
        <w:t xml:space="preserve"> </w:t>
      </w:r>
      <w:r w:rsidRPr="00631272">
        <w:t>two</w:t>
      </w:r>
      <w:r w:rsidR="001146FF">
        <w:t xml:space="preserve"> </w:t>
      </w:r>
      <w:r w:rsidRPr="00631272">
        <w:t>is</w:t>
      </w:r>
      <w:r w:rsidR="001146FF">
        <w:t xml:space="preserve"> </w:t>
      </w:r>
      <w:r w:rsidRPr="00631272">
        <w:t>that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order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those</w:t>
      </w:r>
      <w:r w:rsidR="001146FF">
        <w:t xml:space="preserve"> </w:t>
      </w:r>
      <w:r w:rsidRPr="00631272">
        <w:t>instructions</w:t>
      </w:r>
      <w:r w:rsidR="001146FF">
        <w:t xml:space="preserve"> </w:t>
      </w:r>
      <w:r w:rsidRPr="00631272">
        <w:t>is</w:t>
      </w:r>
      <w:r w:rsidR="001146FF">
        <w:t xml:space="preserve"> </w:t>
      </w:r>
      <w:r w:rsidRPr="00631272">
        <w:t>incredibly</w:t>
      </w:r>
      <w:r w:rsidR="001146FF">
        <w:t xml:space="preserve"> </w:t>
      </w:r>
      <w:r w:rsidRPr="00631272">
        <w:t>important.</w:t>
      </w:r>
    </w:p>
    <w:p w14:paraId="2AB51C2F" w14:textId="77777777" w:rsidR="001D425D" w:rsidRDefault="00631272" w:rsidP="00002C07">
      <w:pPr>
        <w:pStyle w:val="cpParagraph"/>
      </w:pPr>
      <w:proofErr w:type="gramStart"/>
      <w:r w:rsidRPr="00631272">
        <w:t>So</w:t>
      </w:r>
      <w:proofErr w:type="gramEnd"/>
      <w:r w:rsidR="001146FF">
        <w:t xml:space="preserve"> </w:t>
      </w:r>
      <w:r w:rsidRPr="00631272">
        <w:t>imagine</w:t>
      </w:r>
      <w:r w:rsidR="001146FF">
        <w:t xml:space="preserve"> </w:t>
      </w:r>
      <w:r w:rsidRPr="00631272">
        <w:t>we're</w:t>
      </w:r>
      <w:r w:rsidR="001146FF">
        <w:t xml:space="preserve"> </w:t>
      </w:r>
      <w:r w:rsidRPr="00631272">
        <w:t>following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basic</w:t>
      </w:r>
      <w:r w:rsidR="001146FF">
        <w:t xml:space="preserve"> </w:t>
      </w:r>
      <w:r w:rsidRPr="00631272">
        <w:t>recipe</w:t>
      </w:r>
      <w:r w:rsidR="001146FF">
        <w:t xml:space="preserve"> </w:t>
      </w:r>
      <w:r w:rsidRPr="00631272">
        <w:t>with</w:t>
      </w:r>
      <w:r w:rsidR="001146FF">
        <w:t xml:space="preserve"> </w:t>
      </w:r>
      <w:r w:rsidRPr="00631272">
        <w:t>just</w:t>
      </w:r>
      <w:r w:rsidR="001146FF">
        <w:t xml:space="preserve"> </w:t>
      </w:r>
      <w:r w:rsidRPr="00631272">
        <w:t>10</w:t>
      </w:r>
      <w:r w:rsidR="001146FF">
        <w:t xml:space="preserve"> </w:t>
      </w:r>
      <w:r w:rsidRPr="00631272">
        <w:t>or</w:t>
      </w:r>
      <w:r w:rsidR="001146FF">
        <w:t xml:space="preserve"> </w:t>
      </w:r>
      <w:r w:rsidRPr="00631272">
        <w:t>12</w:t>
      </w:r>
      <w:r w:rsidR="001146FF">
        <w:t xml:space="preserve"> </w:t>
      </w:r>
      <w:r w:rsidRPr="00631272">
        <w:t>steps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it.</w:t>
      </w:r>
      <w:r w:rsidR="001146FF">
        <w:t xml:space="preserve"> </w:t>
      </w:r>
      <w:r w:rsidRPr="00631272">
        <w:t>It's</w:t>
      </w:r>
      <w:r w:rsidR="001146FF">
        <w:t xml:space="preserve"> </w:t>
      </w:r>
      <w:r w:rsidRPr="00631272">
        <w:t>simple</w:t>
      </w:r>
      <w:r w:rsidR="001146FF">
        <w:t xml:space="preserve"> </w:t>
      </w:r>
      <w:r w:rsidRPr="00631272">
        <w:t>enough,</w:t>
      </w:r>
      <w:r w:rsidR="001146FF">
        <w:t xml:space="preserve"> </w:t>
      </w:r>
      <w:r w:rsidRPr="00631272">
        <w:t>but</w:t>
      </w:r>
      <w:r w:rsidR="001146FF">
        <w:t xml:space="preserve"> </w:t>
      </w:r>
      <w:r w:rsidRPr="00631272">
        <w:t>if</w:t>
      </w:r>
      <w:r w:rsidR="001146FF">
        <w:t xml:space="preserve"> </w:t>
      </w:r>
      <w:r w:rsidRPr="00631272">
        <w:t>we</w:t>
      </w:r>
      <w:r w:rsidR="001146FF">
        <w:t xml:space="preserve"> </w:t>
      </w:r>
      <w:r w:rsidRPr="00631272">
        <w:t>take</w:t>
      </w:r>
      <w:r w:rsidR="001146FF">
        <w:t xml:space="preserve"> </w:t>
      </w:r>
      <w:r w:rsidRPr="00631272">
        <w:t>just</w:t>
      </w:r>
      <w:r w:rsidR="001146FF">
        <w:t xml:space="preserve"> </w:t>
      </w:r>
      <w:r w:rsidRPr="00631272">
        <w:t>two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these</w:t>
      </w:r>
      <w:r w:rsidR="001146FF">
        <w:t xml:space="preserve"> </w:t>
      </w:r>
      <w:r w:rsidRPr="00631272">
        <w:t>steps</w:t>
      </w:r>
      <w:r w:rsidR="001146FF">
        <w:t xml:space="preserve"> </w:t>
      </w:r>
      <w:r w:rsidRPr="00631272">
        <w:t>where</w:t>
      </w:r>
      <w:r w:rsidR="001146FF">
        <w:t xml:space="preserve"> </w:t>
      </w:r>
      <w:r w:rsidRPr="00631272">
        <w:t>we</w:t>
      </w:r>
      <w:r w:rsidR="001146FF">
        <w:t xml:space="preserve"> </w:t>
      </w:r>
      <w:r w:rsidRPr="00631272">
        <w:t>add</w:t>
      </w:r>
      <w:r w:rsidR="001146FF">
        <w:t xml:space="preserve"> </w:t>
      </w:r>
      <w:r w:rsidRPr="00631272">
        <w:t>4</w:t>
      </w:r>
      <w:r w:rsidR="001146FF">
        <w:t xml:space="preserve"> </w:t>
      </w:r>
      <w:r w:rsidRPr="00631272">
        <w:t>eggs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combine,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then</w:t>
      </w:r>
      <w:r w:rsidR="001146FF">
        <w:t xml:space="preserve"> </w:t>
      </w:r>
      <w:r w:rsidRPr="00631272">
        <w:t>bake</w:t>
      </w:r>
      <w:r w:rsidR="001146FF">
        <w:t xml:space="preserve"> </w:t>
      </w:r>
      <w:r w:rsidRPr="00631272">
        <w:t>at</w:t>
      </w:r>
      <w:r w:rsidR="001146FF">
        <w:t xml:space="preserve"> </w:t>
      </w:r>
      <w:r w:rsidRPr="00631272">
        <w:t>40</w:t>
      </w:r>
      <w:r w:rsidR="001146FF">
        <w:t xml:space="preserve"> </w:t>
      </w:r>
      <w:r w:rsidRPr="00631272">
        <w:t>minutes</w:t>
      </w:r>
      <w:r w:rsidR="001146FF">
        <w:t xml:space="preserve"> </w:t>
      </w:r>
      <w:r w:rsidRPr="00631272">
        <w:t>at</w:t>
      </w:r>
      <w:r w:rsidR="001146FF">
        <w:t xml:space="preserve"> </w:t>
      </w:r>
      <w:r w:rsidRPr="00631272">
        <w:t>350</w:t>
      </w:r>
      <w:r w:rsidR="001146FF">
        <w:t xml:space="preserve"> </w:t>
      </w:r>
      <w:r w:rsidRPr="00631272">
        <w:t>degrees,</w:t>
      </w:r>
      <w:r w:rsidR="001146FF">
        <w:t xml:space="preserve"> </w:t>
      </w:r>
      <w:r w:rsidRPr="00631272">
        <w:t>now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don't</w:t>
      </w:r>
      <w:r w:rsidR="001146FF">
        <w:t xml:space="preserve"> </w:t>
      </w:r>
      <w:r w:rsidRPr="00631272">
        <w:t>change</w:t>
      </w:r>
      <w:r w:rsidR="001146FF">
        <w:t xml:space="preserve"> </w:t>
      </w:r>
      <w:r w:rsidRPr="00631272">
        <w:t>anything</w:t>
      </w:r>
      <w:r w:rsidR="001146FF">
        <w:t xml:space="preserve"> </w:t>
      </w:r>
      <w:r w:rsidRPr="00631272">
        <w:t>about</w:t>
      </w:r>
      <w:r w:rsidR="001146FF">
        <w:t xml:space="preserve"> </w:t>
      </w:r>
      <w:r w:rsidRPr="00631272">
        <w:t>these</w:t>
      </w:r>
      <w:r w:rsidR="001146FF">
        <w:t xml:space="preserve"> </w:t>
      </w:r>
      <w:r w:rsidRPr="00631272">
        <w:t>instructions,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just</w:t>
      </w:r>
      <w:r w:rsidR="001146FF">
        <w:t xml:space="preserve"> </w:t>
      </w:r>
      <w:r w:rsidRPr="00631272">
        <w:t>put</w:t>
      </w:r>
      <w:r w:rsidR="001146FF">
        <w:t xml:space="preserve"> </w:t>
      </w:r>
      <w:r w:rsidRPr="00631272">
        <w:t>them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wrong</w:t>
      </w:r>
      <w:r w:rsidR="001146FF">
        <w:t xml:space="preserve"> </w:t>
      </w:r>
      <w:r w:rsidRPr="00631272">
        <w:t>way</w:t>
      </w:r>
      <w:r w:rsidR="001146FF">
        <w:t xml:space="preserve"> </w:t>
      </w:r>
      <w:r w:rsidRPr="00631272">
        <w:t>around,</w:t>
      </w:r>
      <w:r w:rsidR="001146FF">
        <w:t xml:space="preserve"> </w:t>
      </w:r>
      <w:r w:rsidRPr="00631272">
        <w:t>bake</w:t>
      </w:r>
      <w:r w:rsidR="001146FF">
        <w:t xml:space="preserve"> </w:t>
      </w:r>
      <w:r w:rsidRPr="00631272">
        <w:t>for</w:t>
      </w:r>
      <w:r w:rsidR="001146FF">
        <w:t xml:space="preserve"> </w:t>
      </w:r>
      <w:r w:rsidRPr="00631272">
        <w:t>40</w:t>
      </w:r>
      <w:r w:rsidR="001146FF">
        <w:t xml:space="preserve"> </w:t>
      </w:r>
      <w:r w:rsidRPr="00631272">
        <w:t>minutes</w:t>
      </w:r>
      <w:r w:rsidR="001146FF">
        <w:t xml:space="preserve"> </w:t>
      </w:r>
      <w:r w:rsidRPr="00631272">
        <w:t>then</w:t>
      </w:r>
      <w:r w:rsidR="001146FF">
        <w:t xml:space="preserve"> </w:t>
      </w:r>
      <w:r w:rsidRPr="00631272">
        <w:t>add</w:t>
      </w:r>
      <w:r w:rsidR="001146FF">
        <w:t xml:space="preserve"> </w:t>
      </w:r>
      <w:r w:rsidRPr="00631272">
        <w:t>4</w:t>
      </w:r>
      <w:r w:rsidR="001146FF">
        <w:t xml:space="preserve"> </w:t>
      </w:r>
      <w:r w:rsidRPr="00631272">
        <w:t>raw</w:t>
      </w:r>
      <w:r w:rsidR="001146FF">
        <w:t xml:space="preserve"> </w:t>
      </w:r>
      <w:r w:rsidRPr="00631272">
        <w:t>eggs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combine,</w:t>
      </w:r>
      <w:r w:rsidR="001146FF">
        <w:t xml:space="preserve"> </w:t>
      </w:r>
      <w:r w:rsidRPr="00631272">
        <w:t>one</w:t>
      </w:r>
      <w:r w:rsidR="001146FF">
        <w:t xml:space="preserve"> </w:t>
      </w:r>
      <w:r w:rsidRPr="00631272">
        <w:t>result</w:t>
      </w:r>
      <w:r w:rsidR="001146FF">
        <w:t xml:space="preserve"> </w:t>
      </w:r>
      <w:r w:rsidRPr="00631272">
        <w:t>is</w:t>
      </w:r>
      <w:r w:rsidR="001146FF">
        <w:t xml:space="preserve"> </w:t>
      </w:r>
      <w:r w:rsidRPr="00631272">
        <w:t>going</w:t>
      </w:r>
      <w:r w:rsidR="001146FF">
        <w:t xml:space="preserve"> </w:t>
      </w:r>
      <w:r w:rsidRPr="00631272">
        <w:t>on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plate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other</w:t>
      </w:r>
      <w:r w:rsidR="001146FF">
        <w:t xml:space="preserve"> </w:t>
      </w:r>
      <w:r w:rsidRPr="00631272">
        <w:t>is</w:t>
      </w:r>
      <w:r w:rsidR="001146FF">
        <w:t xml:space="preserve"> </w:t>
      </w:r>
      <w:r w:rsidRPr="00631272">
        <w:t>going</w:t>
      </w:r>
      <w:r w:rsidR="001146FF">
        <w:t xml:space="preserve"> </w:t>
      </w:r>
      <w:r w:rsidRPr="00631272">
        <w:t>in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garbage.</w:t>
      </w:r>
    </w:p>
    <w:p w14:paraId="0107083A" w14:textId="77777777" w:rsidR="001D425D" w:rsidRDefault="00631272" w:rsidP="00002C07">
      <w:pPr>
        <w:pStyle w:val="cpParagraph"/>
      </w:pPr>
      <w:r w:rsidRPr="00631272">
        <w:t>So</w:t>
      </w:r>
      <w:r w:rsidR="001146FF">
        <w:t xml:space="preserve"> </w:t>
      </w:r>
      <w:r w:rsidRPr="00631272">
        <w:t>even</w:t>
      </w:r>
      <w:r w:rsidR="001146FF">
        <w:t xml:space="preserve"> </w:t>
      </w:r>
      <w:r w:rsidRPr="00631272">
        <w:t>though</w:t>
      </w:r>
      <w:r w:rsidR="001146FF">
        <w:t xml:space="preserve"> </w:t>
      </w:r>
      <w:r w:rsidRPr="00631272">
        <w:t>each</w:t>
      </w:r>
      <w:r w:rsidR="001146FF">
        <w:t xml:space="preserve"> </w:t>
      </w:r>
      <w:r w:rsidRPr="00631272">
        <w:t>instruction,</w:t>
      </w:r>
      <w:r w:rsidR="001146FF">
        <w:t xml:space="preserve"> </w:t>
      </w:r>
      <w:r w:rsidRPr="00631272">
        <w:t>each</w:t>
      </w:r>
      <w:r w:rsidR="001146FF">
        <w:t xml:space="preserve"> </w:t>
      </w:r>
      <w:r w:rsidRPr="00631272">
        <w:t>step,</w:t>
      </w:r>
      <w:r w:rsidR="001146FF">
        <w:t xml:space="preserve"> </w:t>
      </w:r>
      <w:r w:rsidRPr="00631272">
        <w:t>might</w:t>
      </w:r>
      <w:r w:rsidR="001146FF">
        <w:t xml:space="preserve"> </w:t>
      </w:r>
      <w:r w:rsidRPr="00631272">
        <w:t>be</w:t>
      </w:r>
      <w:r w:rsidR="001146FF">
        <w:t xml:space="preserve"> </w:t>
      </w:r>
      <w:r w:rsidRPr="00631272">
        <w:t>well-defined,</w:t>
      </w:r>
      <w:r w:rsidR="001146FF">
        <w:t xml:space="preserve"> </w:t>
      </w:r>
      <w:r w:rsidRPr="00631272">
        <w:t>they're</w:t>
      </w:r>
      <w:r w:rsidR="001146FF">
        <w:t xml:space="preserve"> </w:t>
      </w:r>
      <w:r w:rsidRPr="00631272">
        <w:t>also</w:t>
      </w:r>
      <w:r w:rsidR="001146FF">
        <w:t xml:space="preserve"> </w:t>
      </w:r>
      <w:r w:rsidRPr="00631272">
        <w:t>often</w:t>
      </w:r>
      <w:r w:rsidR="001146FF">
        <w:t xml:space="preserve"> </w:t>
      </w:r>
      <w:r w:rsidRPr="00631272">
        <w:t>dependent</w:t>
      </w:r>
      <w:r w:rsidR="001146FF">
        <w:t xml:space="preserve"> </w:t>
      </w:r>
      <w:r w:rsidRPr="00631272">
        <w:t>on</w:t>
      </w:r>
      <w:r w:rsidR="001146FF">
        <w:t xml:space="preserve"> </w:t>
      </w:r>
      <w:r w:rsidRPr="00631272">
        <w:t>each</w:t>
      </w:r>
      <w:r w:rsidR="001146FF">
        <w:t xml:space="preserve"> </w:t>
      </w:r>
      <w:r w:rsidRPr="00631272">
        <w:t>other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right</w:t>
      </w:r>
      <w:r w:rsidR="001146FF">
        <w:t xml:space="preserve"> </w:t>
      </w:r>
      <w:r w:rsidRPr="00631272">
        <w:t>sequence</w:t>
      </w:r>
      <w:r w:rsidR="001146FF">
        <w:t xml:space="preserve"> </w:t>
      </w:r>
      <w:r w:rsidRPr="00631272">
        <w:t>is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difference</w:t>
      </w:r>
      <w:r w:rsidR="001146FF">
        <w:t xml:space="preserve"> </w:t>
      </w:r>
      <w:r w:rsidRPr="00631272">
        <w:t>between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result</w:t>
      </w:r>
      <w:r w:rsidR="001146FF">
        <w:t xml:space="preserve"> </w:t>
      </w:r>
      <w:r w:rsidRPr="00631272">
        <w:t>that</w:t>
      </w:r>
      <w:r w:rsidR="001146FF">
        <w:t xml:space="preserve"> </w:t>
      </w:r>
      <w:r w:rsidRPr="00631272">
        <w:t>works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result</w:t>
      </w:r>
      <w:r w:rsidR="001146FF">
        <w:t xml:space="preserve"> </w:t>
      </w:r>
      <w:r w:rsidRPr="00631272">
        <w:t>that</w:t>
      </w:r>
      <w:r w:rsidR="001146FF">
        <w:t xml:space="preserve"> </w:t>
      </w:r>
      <w:r w:rsidRPr="00631272">
        <w:t>doesn't.</w:t>
      </w:r>
    </w:p>
    <w:p w14:paraId="05D341AF" w14:textId="77777777" w:rsidR="001D425D" w:rsidRDefault="00631272" w:rsidP="00002C07">
      <w:pPr>
        <w:pStyle w:val="cpParagraph"/>
      </w:pPr>
      <w:proofErr w:type="gramStart"/>
      <w:r w:rsidRPr="00631272">
        <w:t>So</w:t>
      </w:r>
      <w:proofErr w:type="gramEnd"/>
      <w:r w:rsidR="001146FF">
        <w:t xml:space="preserve"> </w:t>
      </w:r>
      <w:r w:rsidRPr="00631272">
        <w:t>if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understand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idea</w:t>
      </w:r>
      <w:r w:rsidR="001146FF">
        <w:t xml:space="preserve"> </w:t>
      </w:r>
      <w:r w:rsidRPr="00631272">
        <w:t>that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write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recipe,</w:t>
      </w:r>
      <w:r w:rsidR="001146FF">
        <w:t xml:space="preserve"> </w:t>
      </w:r>
      <w:r w:rsidRPr="00631272">
        <w:t>one</w:t>
      </w:r>
      <w:r w:rsidR="001146FF">
        <w:t xml:space="preserve"> </w:t>
      </w:r>
      <w:r w:rsidRPr="00631272">
        <w:t>that</w:t>
      </w:r>
      <w:r w:rsidR="001146FF">
        <w:t xml:space="preserve"> </w:t>
      </w:r>
      <w:r w:rsidR="00E24E57" w:rsidRPr="00631272">
        <w:t>other</w:t>
      </w:r>
      <w:r w:rsidR="00E24E57">
        <w:t xml:space="preserve"> </w:t>
      </w:r>
      <w:r w:rsidR="00E24E57" w:rsidRPr="00631272">
        <w:t>people</w:t>
      </w:r>
      <w:r w:rsidR="001146FF">
        <w:t xml:space="preserve"> </w:t>
      </w:r>
      <w:r w:rsidRPr="00631272">
        <w:t>could</w:t>
      </w:r>
      <w:r w:rsidR="001146FF">
        <w:t xml:space="preserve"> </w:t>
      </w:r>
      <w:r w:rsidRPr="00631272">
        <w:t>follow</w:t>
      </w:r>
      <w:r w:rsidR="001146FF">
        <w:t xml:space="preserve"> </w:t>
      </w:r>
      <w:r w:rsidRPr="00631272">
        <w:t>reliably,</w:t>
      </w:r>
      <w:r w:rsidR="001146FF">
        <w:t xml:space="preserve"> </w:t>
      </w:r>
      <w:r w:rsidRPr="00631272">
        <w:t>you'd</w:t>
      </w:r>
      <w:r w:rsidR="001146FF">
        <w:t xml:space="preserve"> </w:t>
      </w:r>
      <w:r w:rsidRPr="00631272">
        <w:t>have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think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through.</w:t>
      </w:r>
      <w:r w:rsidR="001146FF">
        <w:t xml:space="preserve"> </w:t>
      </w:r>
      <w:r w:rsidRPr="00631272">
        <w:t>You'd</w:t>
      </w:r>
      <w:r w:rsidR="001146FF">
        <w:t xml:space="preserve"> </w:t>
      </w:r>
      <w:r w:rsidRPr="00631272">
        <w:t>have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focus</w:t>
      </w:r>
      <w:r w:rsidR="001146FF">
        <w:t xml:space="preserve"> </w:t>
      </w:r>
      <w:r w:rsidRPr="00631272">
        <w:t>on</w:t>
      </w:r>
      <w:r w:rsidR="001146FF">
        <w:t xml:space="preserve"> </w:t>
      </w:r>
      <w:r w:rsidRPr="00631272">
        <w:t>exact</w:t>
      </w:r>
      <w:r w:rsidR="001146FF">
        <w:t xml:space="preserve"> </w:t>
      </w:r>
      <w:r w:rsidRPr="00631272">
        <w:t>quantities,</w:t>
      </w:r>
      <w:r w:rsidR="001146FF">
        <w:t xml:space="preserve"> </w:t>
      </w:r>
      <w:r w:rsidRPr="00631272">
        <w:t>you'd</w:t>
      </w:r>
      <w:r w:rsidR="001146FF">
        <w:t xml:space="preserve"> </w:t>
      </w:r>
      <w:r w:rsidRPr="00631272">
        <w:t>have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break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into</w:t>
      </w:r>
      <w:r w:rsidR="001D425D">
        <w:t xml:space="preserve"> </w:t>
      </w:r>
      <w:r w:rsidRPr="00631272">
        <w:t>small</w:t>
      </w:r>
      <w:r w:rsidR="001146FF">
        <w:t xml:space="preserve"> </w:t>
      </w:r>
      <w:r w:rsidRPr="00631272">
        <w:t>steps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have</w:t>
      </w:r>
      <w:r w:rsidR="001146FF">
        <w:t xml:space="preserve"> </w:t>
      </w:r>
      <w:r w:rsidRPr="00631272">
        <w:t>those</w:t>
      </w:r>
      <w:r w:rsidR="001146FF">
        <w:t xml:space="preserve"> </w:t>
      </w:r>
      <w:r w:rsidRPr="00631272">
        <w:t>steps</w:t>
      </w:r>
      <w:r w:rsidR="001146FF">
        <w:t xml:space="preserve"> </w:t>
      </w:r>
      <w:r w:rsidRPr="00631272">
        <w:t>in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right</w:t>
      </w:r>
      <w:r w:rsidR="001146FF">
        <w:t xml:space="preserve"> </w:t>
      </w:r>
      <w:r w:rsidRPr="00631272">
        <w:t>order.</w:t>
      </w:r>
    </w:p>
    <w:p w14:paraId="148B9B4A" w14:textId="77777777" w:rsidR="001D425D" w:rsidRDefault="00631272" w:rsidP="00002C07">
      <w:pPr>
        <w:pStyle w:val="cpParagraph"/>
      </w:pPr>
      <w:r w:rsidRPr="00631272">
        <w:t>And</w:t>
      </w:r>
      <w:r w:rsidR="001146FF">
        <w:t xml:space="preserve"> </w:t>
      </w:r>
      <w:r w:rsidRPr="00631272">
        <w:t>you'd</w:t>
      </w:r>
      <w:r w:rsidR="001146FF">
        <w:t xml:space="preserve"> </w:t>
      </w:r>
      <w:r w:rsidRPr="00631272">
        <w:t>probably</w:t>
      </w:r>
      <w:r w:rsidR="001146FF">
        <w:t xml:space="preserve"> </w:t>
      </w:r>
      <w:r w:rsidRPr="00631272">
        <w:t>have</w:t>
      </w:r>
      <w:r w:rsidR="001146FF">
        <w:t xml:space="preserve"> </w:t>
      </w:r>
      <w:r w:rsidRPr="00631272">
        <w:t>someone</w:t>
      </w:r>
      <w:r w:rsidR="001146FF">
        <w:t xml:space="preserve"> </w:t>
      </w:r>
      <w:r w:rsidRPr="00631272">
        <w:t>test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make</w:t>
      </w:r>
      <w:r w:rsidR="001146FF">
        <w:t xml:space="preserve"> </w:t>
      </w:r>
      <w:r w:rsidRPr="00631272">
        <w:t>sure</w:t>
      </w:r>
      <w:r w:rsidR="001146FF">
        <w:t xml:space="preserve"> </w:t>
      </w:r>
      <w:r w:rsidRPr="00631272">
        <w:t>that</w:t>
      </w:r>
      <w:r w:rsidR="001146FF">
        <w:t xml:space="preserve"> </w:t>
      </w:r>
      <w:r w:rsidRPr="00631272">
        <w:t>you</w:t>
      </w:r>
      <w:r w:rsidR="001146FF">
        <w:t xml:space="preserve"> </w:t>
      </w:r>
      <w:r w:rsidRPr="00631272">
        <w:t>didn't</w:t>
      </w:r>
      <w:r w:rsidR="001146FF">
        <w:t xml:space="preserve"> </w:t>
      </w:r>
      <w:r w:rsidRPr="00631272">
        <w:t>forget</w:t>
      </w:r>
      <w:r w:rsidR="001146FF">
        <w:t xml:space="preserve"> </w:t>
      </w:r>
      <w:r w:rsidRPr="00631272">
        <w:t>something.</w:t>
      </w:r>
    </w:p>
    <w:p w14:paraId="4AD11425" w14:textId="77777777" w:rsidR="001D425D" w:rsidRDefault="00631272" w:rsidP="00002C07">
      <w:pPr>
        <w:pStyle w:val="cpParagraph"/>
      </w:pPr>
      <w:r w:rsidRPr="00631272">
        <w:t>And</w:t>
      </w:r>
      <w:r w:rsidR="001146FF">
        <w:t xml:space="preserve"> </w:t>
      </w:r>
      <w:r w:rsidRPr="00631272">
        <w:t>it's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same</w:t>
      </w:r>
      <w:r w:rsidR="001146FF">
        <w:t xml:space="preserve"> </w:t>
      </w:r>
      <w:r w:rsidRPr="00631272">
        <w:t>process</w:t>
      </w:r>
      <w:r w:rsidR="001146FF">
        <w:t xml:space="preserve"> </w:t>
      </w:r>
      <w:r w:rsidRPr="00631272">
        <w:t>we</w:t>
      </w:r>
      <w:r w:rsidR="001146FF">
        <w:t xml:space="preserve"> </w:t>
      </w:r>
      <w:r w:rsidRPr="00631272">
        <w:t>need</w:t>
      </w:r>
      <w:r w:rsidR="001146FF">
        <w:t xml:space="preserve"> </w:t>
      </w:r>
      <w:r w:rsidRPr="00631272">
        <w:t>in</w:t>
      </w:r>
      <w:r w:rsidR="001146FF">
        <w:t xml:space="preserve"> </w:t>
      </w:r>
      <w:r w:rsidRPr="00631272">
        <w:t>programming,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think</w:t>
      </w:r>
      <w:r w:rsidR="001146FF">
        <w:t xml:space="preserve"> </w:t>
      </w:r>
      <w:r w:rsidRPr="00631272">
        <w:t>through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larger</w:t>
      </w:r>
      <w:r w:rsidR="001146FF">
        <w:t xml:space="preserve"> </w:t>
      </w:r>
      <w:r w:rsidRPr="00631272">
        <w:t>idea,</w:t>
      </w:r>
      <w:r w:rsidR="001146FF">
        <w:t xml:space="preserve"> </w:t>
      </w:r>
      <w:r w:rsidRPr="00631272">
        <w:t>break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into</w:t>
      </w:r>
      <w:r w:rsidR="001146FF">
        <w:t xml:space="preserve"> </w:t>
      </w:r>
      <w:r w:rsidRPr="00631272">
        <w:t>small</w:t>
      </w:r>
      <w:r w:rsidR="001146FF">
        <w:t xml:space="preserve"> </w:t>
      </w:r>
      <w:r w:rsidRPr="00631272">
        <w:t>steps,</w:t>
      </w:r>
      <w:r w:rsidR="001146FF">
        <w:t xml:space="preserve"> </w:t>
      </w:r>
      <w:r w:rsidRPr="00631272">
        <w:t>those</w:t>
      </w:r>
      <w:r w:rsidR="001146FF">
        <w:t xml:space="preserve"> </w:t>
      </w:r>
      <w:r w:rsidRPr="00631272">
        <w:t>individual</w:t>
      </w:r>
      <w:r w:rsidR="001146FF">
        <w:t xml:space="preserve"> </w:t>
      </w:r>
      <w:r w:rsidRPr="00631272">
        <w:t>instructions,</w:t>
      </w:r>
      <w:r w:rsidR="001146FF">
        <w:t xml:space="preserve"> </w:t>
      </w:r>
      <w:r w:rsidRPr="00631272">
        <w:t>make</w:t>
      </w:r>
      <w:r w:rsidR="001146FF">
        <w:t xml:space="preserve"> </w:t>
      </w:r>
      <w:r w:rsidRPr="00631272">
        <w:t>sure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amounts</w:t>
      </w:r>
      <w:r w:rsidR="001146FF">
        <w:t xml:space="preserve"> </w:t>
      </w:r>
      <w:r w:rsidRPr="00631272">
        <w:t>are</w:t>
      </w:r>
      <w:r w:rsidR="001146FF">
        <w:t xml:space="preserve"> </w:t>
      </w:r>
      <w:r w:rsidRPr="00631272">
        <w:t>correct,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sequences</w:t>
      </w:r>
      <w:r w:rsidR="001146FF">
        <w:t xml:space="preserve"> </w:t>
      </w:r>
      <w:r w:rsidRPr="00631272">
        <w:t>exact</w:t>
      </w:r>
      <w:r w:rsidR="001146FF">
        <w:t xml:space="preserve"> </w:t>
      </w:r>
      <w:r w:rsidRPr="00631272">
        <w:t>so</w:t>
      </w:r>
      <w:r w:rsidR="001146FF">
        <w:t xml:space="preserve"> </w:t>
      </w:r>
      <w:r w:rsidRPr="00631272">
        <w:t>we</w:t>
      </w:r>
      <w:r w:rsidR="001146FF">
        <w:t xml:space="preserve"> </w:t>
      </w:r>
      <w:r w:rsidRPr="00631272">
        <w:t>can</w:t>
      </w:r>
      <w:r w:rsidR="001146FF">
        <w:t xml:space="preserve"> </w:t>
      </w:r>
      <w:r w:rsidRPr="00631272">
        <w:t>tell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computer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do</w:t>
      </w:r>
      <w:r w:rsidR="001146FF">
        <w:t xml:space="preserve"> </w:t>
      </w:r>
      <w:r w:rsidRPr="00631272">
        <w:t>it,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do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again,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do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again,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do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again,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million</w:t>
      </w:r>
      <w:r w:rsidR="001146FF">
        <w:t xml:space="preserve"> </w:t>
      </w:r>
      <w:r w:rsidRPr="00631272">
        <w:t>times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second</w:t>
      </w:r>
      <w:r w:rsidR="001146FF">
        <w:t xml:space="preserve"> </w:t>
      </w:r>
      <w:r w:rsidRPr="00631272">
        <w:t>if</w:t>
      </w:r>
      <w:r w:rsidR="001146FF">
        <w:t xml:space="preserve"> </w:t>
      </w:r>
      <w:r w:rsidRPr="00631272">
        <w:t>we</w:t>
      </w:r>
      <w:r w:rsidR="001146FF">
        <w:t xml:space="preserve"> </w:t>
      </w:r>
      <w:r w:rsidRPr="00631272">
        <w:t>need</w:t>
      </w:r>
      <w:r w:rsidR="001146FF">
        <w:t xml:space="preserve"> </w:t>
      </w:r>
      <w:r w:rsidRPr="00631272">
        <w:t>to.</w:t>
      </w:r>
    </w:p>
    <w:p w14:paraId="51FEBB18" w14:textId="77777777" w:rsidR="00631272" w:rsidRPr="00631272" w:rsidRDefault="00631272" w:rsidP="00002C07">
      <w:pPr>
        <w:pStyle w:val="cpParagraph"/>
      </w:pPr>
      <w:r w:rsidRPr="00631272">
        <w:t>Now,</w:t>
      </w:r>
      <w:r w:rsidR="001146FF">
        <w:t xml:space="preserve"> </w:t>
      </w:r>
      <w:r w:rsidRPr="00631272">
        <w:t>unlike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recipe</w:t>
      </w:r>
      <w:r w:rsidR="001146FF">
        <w:t xml:space="preserve"> </w:t>
      </w:r>
      <w:r w:rsidRPr="00631272">
        <w:t>where</w:t>
      </w:r>
      <w:r w:rsidR="001146FF">
        <w:t xml:space="preserve"> </w:t>
      </w:r>
      <w:r w:rsidRPr="00631272">
        <w:t>we</w:t>
      </w:r>
      <w:r w:rsidR="001146FF">
        <w:t xml:space="preserve"> </w:t>
      </w:r>
      <w:r w:rsidRPr="00631272">
        <w:t>do</w:t>
      </w:r>
      <w:r w:rsidR="001146FF">
        <w:t xml:space="preserve"> </w:t>
      </w:r>
      <w:r w:rsidRPr="00631272">
        <w:t>have</w:t>
      </w:r>
      <w:r w:rsidR="001146FF">
        <w:t xml:space="preserve"> </w:t>
      </w:r>
      <w:r w:rsidRPr="00631272">
        <w:t>some</w:t>
      </w:r>
      <w:r w:rsidR="001146FF">
        <w:t xml:space="preserve"> </w:t>
      </w:r>
      <w:r w:rsidRPr="00631272">
        <w:t>flexibility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how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phrase</w:t>
      </w:r>
      <w:r w:rsidR="001146FF">
        <w:t xml:space="preserve"> </w:t>
      </w:r>
      <w:r w:rsidRPr="00631272">
        <w:t>it</w:t>
      </w:r>
      <w:r w:rsidR="001146FF">
        <w:t xml:space="preserve"> </w:t>
      </w:r>
      <w:r w:rsidRPr="00631272">
        <w:t>for</w:t>
      </w:r>
      <w:r w:rsidR="001146FF">
        <w:t xml:space="preserve"> </w:t>
      </w:r>
      <w:proofErr w:type="gramStart"/>
      <w:r w:rsidRPr="00631272">
        <w:t>humans</w:t>
      </w:r>
      <w:proofErr w:type="gramEnd"/>
      <w:r w:rsidR="001146FF">
        <w:t xml:space="preserve"> </w:t>
      </w:r>
      <w:r w:rsidRPr="00631272">
        <w:t>beings</w:t>
      </w:r>
      <w:r w:rsidR="001146FF">
        <w:t xml:space="preserve"> </w:t>
      </w:r>
      <w:r w:rsidRPr="00631272">
        <w:t>to</w:t>
      </w:r>
      <w:r w:rsidR="001146FF">
        <w:t xml:space="preserve"> </w:t>
      </w:r>
      <w:r w:rsidRPr="00631272">
        <w:t>understand,</w:t>
      </w:r>
      <w:r w:rsidR="001146FF">
        <w:t xml:space="preserve"> </w:t>
      </w:r>
      <w:r w:rsidRPr="00631272">
        <w:t>we</w:t>
      </w:r>
      <w:r w:rsidR="001146FF">
        <w:t xml:space="preserve"> </w:t>
      </w:r>
      <w:r w:rsidRPr="00631272">
        <w:t>must</w:t>
      </w:r>
      <w:r w:rsidR="001146FF">
        <w:t xml:space="preserve"> </w:t>
      </w:r>
      <w:r w:rsidRPr="00631272">
        <w:t>now</w:t>
      </w:r>
      <w:r w:rsidR="001146FF">
        <w:t xml:space="preserve"> </w:t>
      </w:r>
      <w:r w:rsidRPr="00631272">
        <w:t>write</w:t>
      </w:r>
      <w:r w:rsidR="001146FF">
        <w:t xml:space="preserve"> </w:t>
      </w:r>
      <w:r w:rsidRPr="00631272">
        <w:t>our</w:t>
      </w:r>
      <w:r w:rsidR="001146FF">
        <w:t xml:space="preserve"> </w:t>
      </w:r>
      <w:r w:rsidRPr="00631272">
        <w:t>instructions</w:t>
      </w:r>
      <w:r w:rsidR="001146FF">
        <w:t xml:space="preserve"> </w:t>
      </w:r>
      <w:r w:rsidRPr="00631272">
        <w:t>in</w:t>
      </w:r>
      <w:r w:rsidR="001146FF">
        <w:t xml:space="preserve"> </w:t>
      </w:r>
      <w:r w:rsidRPr="00631272">
        <w:t>way</w:t>
      </w:r>
      <w:r w:rsidR="001146FF">
        <w:t xml:space="preserve"> </w:t>
      </w:r>
      <w:r w:rsidRPr="00631272">
        <w:t>that</w:t>
      </w:r>
      <w:r w:rsidR="001146FF">
        <w:t xml:space="preserve"> </w:t>
      </w:r>
      <w:r w:rsidRPr="00631272">
        <w:t>the</w:t>
      </w:r>
      <w:r w:rsidR="001146FF">
        <w:t xml:space="preserve"> </w:t>
      </w:r>
      <w:r w:rsidRPr="00631272">
        <w:t>computer</w:t>
      </w:r>
      <w:r w:rsidR="001146FF">
        <w:t xml:space="preserve"> </w:t>
      </w:r>
      <w:r w:rsidRPr="00631272">
        <w:t>understand</w:t>
      </w:r>
      <w:r w:rsidR="001146FF">
        <w:t xml:space="preserve"> </w:t>
      </w:r>
      <w:r w:rsidRPr="00631272">
        <w:t>using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programming</w:t>
      </w:r>
      <w:r w:rsidR="001146FF">
        <w:t xml:space="preserve"> </w:t>
      </w:r>
      <w:r w:rsidRPr="00631272">
        <w:t>language,</w:t>
      </w:r>
      <w:r w:rsidR="001146FF">
        <w:t xml:space="preserve"> </w:t>
      </w:r>
      <w:r w:rsidRPr="00631272">
        <w:t>and</w:t>
      </w:r>
      <w:r w:rsidR="001146FF">
        <w:t xml:space="preserve"> </w:t>
      </w:r>
      <w:r w:rsidRPr="00631272">
        <w:t>we</w:t>
      </w:r>
      <w:r w:rsidR="001146FF">
        <w:t xml:space="preserve"> </w:t>
      </w:r>
      <w:r w:rsidRPr="00631272">
        <w:t>have</w:t>
      </w:r>
      <w:r w:rsidR="001146FF">
        <w:t xml:space="preserve"> </w:t>
      </w:r>
      <w:r w:rsidRPr="00631272">
        <w:t>lot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options</w:t>
      </w:r>
      <w:r w:rsidR="001146FF">
        <w:t xml:space="preserve"> </w:t>
      </w:r>
      <w:r w:rsidRPr="00631272">
        <w:t>for</w:t>
      </w:r>
      <w:r w:rsidR="001146FF">
        <w:t xml:space="preserve"> </w:t>
      </w:r>
      <w:r w:rsidRPr="00631272">
        <w:t>that,</w:t>
      </w:r>
      <w:r w:rsidR="001146FF">
        <w:t xml:space="preserve"> </w:t>
      </w:r>
      <w:r w:rsidRPr="00631272">
        <w:t>so</w:t>
      </w:r>
      <w:r w:rsidR="001146FF">
        <w:t xml:space="preserve"> </w:t>
      </w:r>
      <w:r w:rsidRPr="00631272">
        <w:t>let's</w:t>
      </w:r>
      <w:r w:rsidR="001146FF">
        <w:t xml:space="preserve"> </w:t>
      </w:r>
      <w:r w:rsidRPr="00631272">
        <w:t>see</w:t>
      </w:r>
      <w:r w:rsidR="001146FF">
        <w:t xml:space="preserve"> </w:t>
      </w:r>
      <w:r w:rsidRPr="00631272">
        <w:t>a</w:t>
      </w:r>
      <w:r w:rsidR="001146FF">
        <w:t xml:space="preserve"> </w:t>
      </w:r>
      <w:r w:rsidRPr="00631272">
        <w:t>few</w:t>
      </w:r>
      <w:r w:rsidR="001146FF">
        <w:t xml:space="preserve"> </w:t>
      </w:r>
      <w:r w:rsidRPr="00631272">
        <w:t>of</w:t>
      </w:r>
      <w:r w:rsidR="001146FF">
        <w:t xml:space="preserve"> </w:t>
      </w:r>
      <w:r w:rsidRPr="00631272">
        <w:t>them.</w:t>
      </w:r>
    </w:p>
    <w:sectPr w:rsidR="00631272" w:rsidRPr="00631272" w:rsidSect="002674D0">
      <w:footerReference w:type="default" r:id="rId8"/>
      <w:pgSz w:w="11906" w:h="16838"/>
      <w:pgMar w:top="720" w:right="720" w:bottom="851" w:left="720" w:header="731" w:footer="370" w:gutter="0"/>
      <w:cols w:space="708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910DF0" w14:textId="77777777" w:rsidR="008573B2" w:rsidRDefault="008573B2" w:rsidP="006F1704">
      <w:r>
        <w:separator/>
      </w:r>
    </w:p>
  </w:endnote>
  <w:endnote w:type="continuationSeparator" w:id="0">
    <w:p w14:paraId="47135C5A" w14:textId="77777777" w:rsidR="008573B2" w:rsidRDefault="008573B2" w:rsidP="006F1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3CB774" w14:textId="726EF076" w:rsidR="008573B2" w:rsidRDefault="008573B2" w:rsidP="002674D0">
    <w:pPr>
      <w:pStyle w:val="Footer"/>
      <w:pBdr>
        <w:top w:val="single" w:sz="4" w:space="1" w:color="auto"/>
      </w:pBdr>
      <w:tabs>
        <w:tab w:val="clear" w:pos="4513"/>
        <w:tab w:val="clear" w:pos="9026"/>
        <w:tab w:val="right" w:pos="10466"/>
      </w:tabs>
      <w:ind w:left="567"/>
      <w:jc w:val="right"/>
    </w:pPr>
    <w:r>
      <w:t xml:space="preserve">What is </w:t>
    </w:r>
    <w:r w:rsidR="00F11C2B">
      <w:t xml:space="preserve">a Computer </w:t>
    </w:r>
    <w:r>
      <w:t>Program?</w:t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B3958">
      <w:rPr>
        <w:noProof/>
      </w:rPr>
      <w:t>20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8B3958">
      <w:rPr>
        <w:noProof/>
      </w:rPr>
      <w:t>54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4C1746" w14:textId="77777777" w:rsidR="008573B2" w:rsidRDefault="008573B2" w:rsidP="006F1704">
      <w:r>
        <w:separator/>
      </w:r>
    </w:p>
  </w:footnote>
  <w:footnote w:type="continuationSeparator" w:id="0">
    <w:p w14:paraId="73267362" w14:textId="77777777" w:rsidR="008573B2" w:rsidRDefault="008573B2" w:rsidP="006F17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E73D6"/>
    <w:multiLevelType w:val="hybridMultilevel"/>
    <w:tmpl w:val="FCE8D9A2"/>
    <w:lvl w:ilvl="0" w:tplc="D7E8804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A0709CF"/>
    <w:multiLevelType w:val="multilevel"/>
    <w:tmpl w:val="16A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D7A7B"/>
    <w:multiLevelType w:val="multilevel"/>
    <w:tmpl w:val="F716B8D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E913727"/>
    <w:multiLevelType w:val="multilevel"/>
    <w:tmpl w:val="231E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50605"/>
    <w:multiLevelType w:val="multilevel"/>
    <w:tmpl w:val="FF72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8C34FB0"/>
    <w:multiLevelType w:val="hybridMultilevel"/>
    <w:tmpl w:val="30905B9C"/>
    <w:lvl w:ilvl="0" w:tplc="AB6A6BEA">
      <w:start w:val="1"/>
      <w:numFmt w:val="bullet"/>
      <w:pStyle w:val="cpPoin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0"/>
  </w:num>
  <w:num w:numId="24">
    <w:abstractNumId w:val="5"/>
  </w:num>
  <w:num w:numId="25">
    <w:abstractNumId w:val="2"/>
  </w:num>
  <w:num w:numId="26">
    <w:abstractNumId w:val="4"/>
  </w:num>
  <w:num w:numId="27">
    <w:abstractNumId w:val="5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3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2B0A"/>
    <w:rsid w:val="00002C07"/>
    <w:rsid w:val="00020419"/>
    <w:rsid w:val="00023DD5"/>
    <w:rsid w:val="00036A57"/>
    <w:rsid w:val="00040F70"/>
    <w:rsid w:val="0006504D"/>
    <w:rsid w:val="000651C6"/>
    <w:rsid w:val="0007374B"/>
    <w:rsid w:val="00083576"/>
    <w:rsid w:val="00084E86"/>
    <w:rsid w:val="00092AD7"/>
    <w:rsid w:val="000A48D5"/>
    <w:rsid w:val="000C0CE3"/>
    <w:rsid w:val="000D0C60"/>
    <w:rsid w:val="000D50EF"/>
    <w:rsid w:val="000E5737"/>
    <w:rsid w:val="000F304C"/>
    <w:rsid w:val="001111BE"/>
    <w:rsid w:val="00111F93"/>
    <w:rsid w:val="001139E0"/>
    <w:rsid w:val="00113F89"/>
    <w:rsid w:val="001146FF"/>
    <w:rsid w:val="00142B0A"/>
    <w:rsid w:val="00170078"/>
    <w:rsid w:val="00176A01"/>
    <w:rsid w:val="0019596D"/>
    <w:rsid w:val="001C0CD0"/>
    <w:rsid w:val="001C2179"/>
    <w:rsid w:val="001C55B1"/>
    <w:rsid w:val="001D2B61"/>
    <w:rsid w:val="001D425D"/>
    <w:rsid w:val="002010EC"/>
    <w:rsid w:val="00202525"/>
    <w:rsid w:val="00203AB5"/>
    <w:rsid w:val="0020557B"/>
    <w:rsid w:val="0021039C"/>
    <w:rsid w:val="00212925"/>
    <w:rsid w:val="00222E3B"/>
    <w:rsid w:val="002336F3"/>
    <w:rsid w:val="00241BF7"/>
    <w:rsid w:val="0026521C"/>
    <w:rsid w:val="002674D0"/>
    <w:rsid w:val="00276720"/>
    <w:rsid w:val="00277F80"/>
    <w:rsid w:val="00287DD2"/>
    <w:rsid w:val="00292811"/>
    <w:rsid w:val="002C24C8"/>
    <w:rsid w:val="002C4C38"/>
    <w:rsid w:val="002D088B"/>
    <w:rsid w:val="002D3E2C"/>
    <w:rsid w:val="002D5F11"/>
    <w:rsid w:val="002E7CCB"/>
    <w:rsid w:val="002F0668"/>
    <w:rsid w:val="002F0855"/>
    <w:rsid w:val="00302E2E"/>
    <w:rsid w:val="00337E49"/>
    <w:rsid w:val="00367D6E"/>
    <w:rsid w:val="00377ABF"/>
    <w:rsid w:val="003864AA"/>
    <w:rsid w:val="0039057A"/>
    <w:rsid w:val="00391DA2"/>
    <w:rsid w:val="0039297A"/>
    <w:rsid w:val="0039342B"/>
    <w:rsid w:val="003A49E2"/>
    <w:rsid w:val="003B7046"/>
    <w:rsid w:val="003B7967"/>
    <w:rsid w:val="003F2355"/>
    <w:rsid w:val="004102A5"/>
    <w:rsid w:val="004123B0"/>
    <w:rsid w:val="00412AE0"/>
    <w:rsid w:val="00413929"/>
    <w:rsid w:val="00413956"/>
    <w:rsid w:val="00447EDC"/>
    <w:rsid w:val="00450E97"/>
    <w:rsid w:val="00457417"/>
    <w:rsid w:val="004866E4"/>
    <w:rsid w:val="0049114C"/>
    <w:rsid w:val="0049185E"/>
    <w:rsid w:val="00492B7A"/>
    <w:rsid w:val="004A278E"/>
    <w:rsid w:val="004A384D"/>
    <w:rsid w:val="004B3F03"/>
    <w:rsid w:val="004F2536"/>
    <w:rsid w:val="00515D56"/>
    <w:rsid w:val="0052270C"/>
    <w:rsid w:val="00527179"/>
    <w:rsid w:val="00535FA4"/>
    <w:rsid w:val="0054653D"/>
    <w:rsid w:val="005834A2"/>
    <w:rsid w:val="00585812"/>
    <w:rsid w:val="0058674F"/>
    <w:rsid w:val="00597B4B"/>
    <w:rsid w:val="005A32A0"/>
    <w:rsid w:val="005B2176"/>
    <w:rsid w:val="005C4F5C"/>
    <w:rsid w:val="005D186A"/>
    <w:rsid w:val="005D192A"/>
    <w:rsid w:val="005E6233"/>
    <w:rsid w:val="005F1387"/>
    <w:rsid w:val="005F2F8C"/>
    <w:rsid w:val="005F4725"/>
    <w:rsid w:val="00631272"/>
    <w:rsid w:val="00632246"/>
    <w:rsid w:val="00644C60"/>
    <w:rsid w:val="00646EC5"/>
    <w:rsid w:val="006519BC"/>
    <w:rsid w:val="00656DC0"/>
    <w:rsid w:val="00661BED"/>
    <w:rsid w:val="006750AB"/>
    <w:rsid w:val="006769B2"/>
    <w:rsid w:val="006918FB"/>
    <w:rsid w:val="00693119"/>
    <w:rsid w:val="006938D0"/>
    <w:rsid w:val="006C3668"/>
    <w:rsid w:val="006C5209"/>
    <w:rsid w:val="006D33AC"/>
    <w:rsid w:val="006E3BB8"/>
    <w:rsid w:val="006E52BC"/>
    <w:rsid w:val="006F1704"/>
    <w:rsid w:val="00704021"/>
    <w:rsid w:val="00706495"/>
    <w:rsid w:val="007203F2"/>
    <w:rsid w:val="007333C3"/>
    <w:rsid w:val="007368EA"/>
    <w:rsid w:val="00740582"/>
    <w:rsid w:val="00770DF6"/>
    <w:rsid w:val="00774511"/>
    <w:rsid w:val="007A7C5D"/>
    <w:rsid w:val="007B4E5D"/>
    <w:rsid w:val="007E7352"/>
    <w:rsid w:val="007F2BDE"/>
    <w:rsid w:val="008110A5"/>
    <w:rsid w:val="008128E3"/>
    <w:rsid w:val="00815D9E"/>
    <w:rsid w:val="00825054"/>
    <w:rsid w:val="00826AB2"/>
    <w:rsid w:val="0083075A"/>
    <w:rsid w:val="00835C8F"/>
    <w:rsid w:val="008408F4"/>
    <w:rsid w:val="00843EE5"/>
    <w:rsid w:val="008573B2"/>
    <w:rsid w:val="00870504"/>
    <w:rsid w:val="00896996"/>
    <w:rsid w:val="008B2C58"/>
    <w:rsid w:val="008B3958"/>
    <w:rsid w:val="008B43DF"/>
    <w:rsid w:val="008D3AFC"/>
    <w:rsid w:val="008E0DFC"/>
    <w:rsid w:val="008E1F65"/>
    <w:rsid w:val="008E6E44"/>
    <w:rsid w:val="008F113C"/>
    <w:rsid w:val="008F3A6D"/>
    <w:rsid w:val="008F4E82"/>
    <w:rsid w:val="009141DB"/>
    <w:rsid w:val="00916803"/>
    <w:rsid w:val="00923236"/>
    <w:rsid w:val="009312F8"/>
    <w:rsid w:val="00947D54"/>
    <w:rsid w:val="00956C34"/>
    <w:rsid w:val="00981BC5"/>
    <w:rsid w:val="00991D5B"/>
    <w:rsid w:val="009A1A74"/>
    <w:rsid w:val="009B6190"/>
    <w:rsid w:val="009B6D0A"/>
    <w:rsid w:val="009F27C9"/>
    <w:rsid w:val="00A026FF"/>
    <w:rsid w:val="00A23D49"/>
    <w:rsid w:val="00A347EA"/>
    <w:rsid w:val="00A47A17"/>
    <w:rsid w:val="00A47E85"/>
    <w:rsid w:val="00A542B8"/>
    <w:rsid w:val="00A57323"/>
    <w:rsid w:val="00A70E74"/>
    <w:rsid w:val="00A81837"/>
    <w:rsid w:val="00A93CD5"/>
    <w:rsid w:val="00AA6537"/>
    <w:rsid w:val="00AB4481"/>
    <w:rsid w:val="00AB4BEF"/>
    <w:rsid w:val="00AC5C54"/>
    <w:rsid w:val="00AD192C"/>
    <w:rsid w:val="00AD7439"/>
    <w:rsid w:val="00AE1502"/>
    <w:rsid w:val="00B00D35"/>
    <w:rsid w:val="00B146E3"/>
    <w:rsid w:val="00B42B92"/>
    <w:rsid w:val="00B477D0"/>
    <w:rsid w:val="00B614C5"/>
    <w:rsid w:val="00B74C94"/>
    <w:rsid w:val="00BB4636"/>
    <w:rsid w:val="00BC4E05"/>
    <w:rsid w:val="00BD5515"/>
    <w:rsid w:val="00BE14A0"/>
    <w:rsid w:val="00C02FBD"/>
    <w:rsid w:val="00C212A0"/>
    <w:rsid w:val="00C246D4"/>
    <w:rsid w:val="00C3385D"/>
    <w:rsid w:val="00C33E5A"/>
    <w:rsid w:val="00C41976"/>
    <w:rsid w:val="00C64033"/>
    <w:rsid w:val="00C655E1"/>
    <w:rsid w:val="00C71AD8"/>
    <w:rsid w:val="00C729D6"/>
    <w:rsid w:val="00C73679"/>
    <w:rsid w:val="00C76A10"/>
    <w:rsid w:val="00C9251C"/>
    <w:rsid w:val="00C9600E"/>
    <w:rsid w:val="00CA2495"/>
    <w:rsid w:val="00CB541E"/>
    <w:rsid w:val="00CB5A75"/>
    <w:rsid w:val="00CB7702"/>
    <w:rsid w:val="00CC05C0"/>
    <w:rsid w:val="00CE0318"/>
    <w:rsid w:val="00CE1A37"/>
    <w:rsid w:val="00CE481E"/>
    <w:rsid w:val="00D05DBA"/>
    <w:rsid w:val="00D20C0D"/>
    <w:rsid w:val="00D24891"/>
    <w:rsid w:val="00D5180C"/>
    <w:rsid w:val="00D52B41"/>
    <w:rsid w:val="00D66699"/>
    <w:rsid w:val="00D71361"/>
    <w:rsid w:val="00D83AE4"/>
    <w:rsid w:val="00D919DB"/>
    <w:rsid w:val="00D94B45"/>
    <w:rsid w:val="00DA0DB7"/>
    <w:rsid w:val="00DA249F"/>
    <w:rsid w:val="00DB23F2"/>
    <w:rsid w:val="00DB73DB"/>
    <w:rsid w:val="00DC0DEF"/>
    <w:rsid w:val="00DF08A7"/>
    <w:rsid w:val="00E22387"/>
    <w:rsid w:val="00E2404B"/>
    <w:rsid w:val="00E24E57"/>
    <w:rsid w:val="00E26184"/>
    <w:rsid w:val="00E46526"/>
    <w:rsid w:val="00E5189B"/>
    <w:rsid w:val="00E51A71"/>
    <w:rsid w:val="00E538E0"/>
    <w:rsid w:val="00E544C7"/>
    <w:rsid w:val="00E96FE5"/>
    <w:rsid w:val="00E97AEA"/>
    <w:rsid w:val="00EA227A"/>
    <w:rsid w:val="00EA4B4A"/>
    <w:rsid w:val="00EC6D27"/>
    <w:rsid w:val="00ED761F"/>
    <w:rsid w:val="00EE2063"/>
    <w:rsid w:val="00EE2966"/>
    <w:rsid w:val="00EE51B4"/>
    <w:rsid w:val="00EF16D9"/>
    <w:rsid w:val="00EF263B"/>
    <w:rsid w:val="00F00139"/>
    <w:rsid w:val="00F00BB8"/>
    <w:rsid w:val="00F06B6B"/>
    <w:rsid w:val="00F11C2B"/>
    <w:rsid w:val="00F2205B"/>
    <w:rsid w:val="00F3367F"/>
    <w:rsid w:val="00F3685D"/>
    <w:rsid w:val="00F4719C"/>
    <w:rsid w:val="00F474AD"/>
    <w:rsid w:val="00F64D0B"/>
    <w:rsid w:val="00F762BE"/>
    <w:rsid w:val="00F76F67"/>
    <w:rsid w:val="00F8417F"/>
    <w:rsid w:val="00F85F18"/>
    <w:rsid w:val="00FA4583"/>
    <w:rsid w:val="00FA608A"/>
    <w:rsid w:val="00FC1AB8"/>
    <w:rsid w:val="00FE4E61"/>
    <w:rsid w:val="00FF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19AA8FBD"/>
  <w15:docId w15:val="{C986E9B8-118D-484B-8C20-7773DF7C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72"/>
    <w:pPr>
      <w:autoSpaceDE w:val="0"/>
      <w:autoSpaceDN w:val="0"/>
      <w:adjustRightInd w:val="0"/>
      <w:spacing w:after="0" w:line="240" w:lineRule="auto"/>
    </w:pPr>
    <w:rPr>
      <w:rFonts w:asciiTheme="majorHAnsi" w:hAnsiTheme="majorHAnsi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557B"/>
    <w:pPr>
      <w:keepNext/>
      <w:keepLines/>
      <w:numPr>
        <w:numId w:val="36"/>
      </w:numPr>
      <w:spacing w:before="240" w:after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557B"/>
    <w:pPr>
      <w:keepNext/>
      <w:keepLines/>
      <w:numPr>
        <w:ilvl w:val="1"/>
        <w:numId w:val="36"/>
      </w:numPr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557B"/>
    <w:pPr>
      <w:keepNext/>
      <w:keepLines/>
      <w:numPr>
        <w:ilvl w:val="2"/>
        <w:numId w:val="36"/>
      </w:numPr>
      <w:spacing w:before="120" w:after="120"/>
      <w:outlineLvl w:val="2"/>
    </w:pPr>
    <w:rPr>
      <w:rFonts w:eastAsiaTheme="majorEastAsia" w:cstheme="majorBidi"/>
      <w:b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557B"/>
    <w:pPr>
      <w:keepNext/>
      <w:keepLines/>
      <w:numPr>
        <w:ilvl w:val="3"/>
        <w:numId w:val="36"/>
      </w:numPr>
      <w:spacing w:before="120" w:after="12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57B"/>
    <w:pPr>
      <w:keepNext/>
      <w:keepLines/>
      <w:numPr>
        <w:ilvl w:val="4"/>
        <w:numId w:val="36"/>
      </w:numPr>
      <w:spacing w:before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57B"/>
    <w:pPr>
      <w:keepNext/>
      <w:keepLines/>
      <w:numPr>
        <w:ilvl w:val="5"/>
        <w:numId w:val="36"/>
      </w:numPr>
      <w:spacing w:before="40"/>
      <w:outlineLvl w:val="5"/>
    </w:pPr>
    <w:rPr>
      <w:rFonts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57B"/>
    <w:pPr>
      <w:keepNext/>
      <w:keepLines/>
      <w:numPr>
        <w:ilvl w:val="6"/>
        <w:numId w:val="36"/>
      </w:numPr>
      <w:spacing w:before="4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57B"/>
    <w:pPr>
      <w:keepNext/>
      <w:keepLines/>
      <w:numPr>
        <w:ilvl w:val="7"/>
        <w:numId w:val="36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57B"/>
    <w:pPr>
      <w:keepNext/>
      <w:keepLines/>
      <w:numPr>
        <w:ilvl w:val="8"/>
        <w:numId w:val="36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al">
    <w:name w:val="Normaal"/>
    <w:rsid w:val="0020557B"/>
    <w:pPr>
      <w:autoSpaceDE w:val="0"/>
      <w:autoSpaceDN w:val="0"/>
      <w:adjustRightInd w:val="0"/>
      <w:spacing w:before="100" w:after="1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efinitionTerm">
    <w:name w:val="Definition Term"/>
    <w:basedOn w:val="Normaal"/>
    <w:next w:val="DefinitionList"/>
    <w:uiPriority w:val="99"/>
    <w:rsid w:val="0020557B"/>
    <w:pPr>
      <w:spacing w:before="0" w:after="0"/>
    </w:pPr>
  </w:style>
  <w:style w:type="paragraph" w:customStyle="1" w:styleId="DefinitionList">
    <w:name w:val="Definition List"/>
    <w:basedOn w:val="Normaal"/>
    <w:next w:val="DefinitionTerm"/>
    <w:uiPriority w:val="99"/>
    <w:rsid w:val="0020557B"/>
    <w:pPr>
      <w:spacing w:before="0" w:after="0"/>
      <w:ind w:left="360"/>
    </w:pPr>
  </w:style>
  <w:style w:type="character" w:customStyle="1" w:styleId="Definition">
    <w:name w:val="Definition"/>
    <w:uiPriority w:val="99"/>
    <w:rsid w:val="0020557B"/>
    <w:rPr>
      <w:i/>
      <w:iCs/>
    </w:rPr>
  </w:style>
  <w:style w:type="paragraph" w:customStyle="1" w:styleId="H1">
    <w:name w:val="H1"/>
    <w:basedOn w:val="Normaal"/>
    <w:next w:val="Normaal"/>
    <w:uiPriority w:val="99"/>
    <w:rsid w:val="0020557B"/>
    <w:pPr>
      <w:keepNext/>
      <w:outlineLvl w:val="1"/>
    </w:pPr>
    <w:rPr>
      <w:b/>
      <w:bCs/>
      <w:kern w:val="36"/>
      <w:sz w:val="48"/>
      <w:szCs w:val="48"/>
    </w:rPr>
  </w:style>
  <w:style w:type="paragraph" w:customStyle="1" w:styleId="H2">
    <w:name w:val="H2"/>
    <w:basedOn w:val="Normaal"/>
    <w:next w:val="Normaal"/>
    <w:uiPriority w:val="99"/>
    <w:rsid w:val="0020557B"/>
    <w:pPr>
      <w:keepNext/>
      <w:outlineLvl w:val="2"/>
    </w:pPr>
    <w:rPr>
      <w:b/>
      <w:bCs/>
      <w:sz w:val="36"/>
      <w:szCs w:val="36"/>
    </w:rPr>
  </w:style>
  <w:style w:type="paragraph" w:customStyle="1" w:styleId="H3">
    <w:name w:val="H3"/>
    <w:basedOn w:val="Normaal"/>
    <w:next w:val="Normaal"/>
    <w:uiPriority w:val="99"/>
    <w:rsid w:val="0020557B"/>
    <w:pPr>
      <w:keepNext/>
      <w:outlineLvl w:val="3"/>
    </w:pPr>
    <w:rPr>
      <w:b/>
      <w:bCs/>
      <w:sz w:val="28"/>
      <w:szCs w:val="28"/>
    </w:rPr>
  </w:style>
  <w:style w:type="paragraph" w:customStyle="1" w:styleId="H4">
    <w:name w:val="H4"/>
    <w:basedOn w:val="Normaal"/>
    <w:next w:val="Normaal"/>
    <w:uiPriority w:val="99"/>
    <w:rsid w:val="0020557B"/>
    <w:pPr>
      <w:keepNext/>
      <w:outlineLvl w:val="4"/>
    </w:pPr>
    <w:rPr>
      <w:b/>
      <w:bCs/>
    </w:rPr>
  </w:style>
  <w:style w:type="paragraph" w:customStyle="1" w:styleId="H5">
    <w:name w:val="H5"/>
    <w:basedOn w:val="Normaal"/>
    <w:next w:val="Normaal"/>
    <w:uiPriority w:val="99"/>
    <w:rsid w:val="0020557B"/>
    <w:pPr>
      <w:keepNext/>
      <w:outlineLvl w:val="5"/>
    </w:pPr>
    <w:rPr>
      <w:b/>
      <w:bCs/>
      <w:sz w:val="20"/>
      <w:szCs w:val="20"/>
    </w:rPr>
  </w:style>
  <w:style w:type="paragraph" w:customStyle="1" w:styleId="H6">
    <w:name w:val="H6"/>
    <w:basedOn w:val="Normaal"/>
    <w:next w:val="Normaal"/>
    <w:uiPriority w:val="99"/>
    <w:rsid w:val="0020557B"/>
    <w:pPr>
      <w:keepNext/>
      <w:outlineLvl w:val="6"/>
    </w:pPr>
    <w:rPr>
      <w:b/>
      <w:bCs/>
      <w:sz w:val="16"/>
      <w:szCs w:val="16"/>
    </w:rPr>
  </w:style>
  <w:style w:type="paragraph" w:customStyle="1" w:styleId="Address">
    <w:name w:val="Address"/>
    <w:basedOn w:val="Normaal"/>
    <w:next w:val="Normaal"/>
    <w:uiPriority w:val="99"/>
    <w:rsid w:val="0020557B"/>
    <w:pPr>
      <w:spacing w:before="0" w:after="0"/>
    </w:pPr>
    <w:rPr>
      <w:i/>
      <w:iCs/>
    </w:rPr>
  </w:style>
  <w:style w:type="paragraph" w:customStyle="1" w:styleId="Blockquote">
    <w:name w:val="Blockquote"/>
    <w:basedOn w:val="Normaal"/>
    <w:uiPriority w:val="99"/>
    <w:rsid w:val="0020557B"/>
    <w:pPr>
      <w:ind w:left="360" w:right="360"/>
    </w:pPr>
  </w:style>
  <w:style w:type="character" w:customStyle="1" w:styleId="CITE">
    <w:name w:val="CITE"/>
    <w:uiPriority w:val="99"/>
    <w:rsid w:val="0020557B"/>
    <w:rPr>
      <w:i/>
      <w:iCs/>
    </w:rPr>
  </w:style>
  <w:style w:type="character" w:customStyle="1" w:styleId="CODE">
    <w:name w:val="CODE"/>
    <w:uiPriority w:val="99"/>
    <w:rsid w:val="0020557B"/>
    <w:rPr>
      <w:rFonts w:ascii="Courier New" w:hAnsi="Courier New" w:cs="Courier New"/>
      <w:sz w:val="20"/>
      <w:szCs w:val="20"/>
    </w:rPr>
  </w:style>
  <w:style w:type="character" w:styleId="Emphasis">
    <w:name w:val="Emphasis"/>
    <w:basedOn w:val="DefaultParagraphFont"/>
    <w:uiPriority w:val="99"/>
    <w:qFormat/>
    <w:rsid w:val="0020557B"/>
    <w:rPr>
      <w:i/>
      <w:iCs/>
    </w:rPr>
  </w:style>
  <w:style w:type="character" w:styleId="Hyperlink">
    <w:name w:val="Hyperlink"/>
    <w:basedOn w:val="DefaultParagraphFont"/>
    <w:uiPriority w:val="99"/>
    <w:rsid w:val="002055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20557B"/>
    <w:rPr>
      <w:color w:val="800080"/>
      <w:u w:val="single"/>
    </w:rPr>
  </w:style>
  <w:style w:type="character" w:customStyle="1" w:styleId="Keyboard">
    <w:name w:val="Keyboard"/>
    <w:uiPriority w:val="99"/>
    <w:rsid w:val="0020557B"/>
    <w:rPr>
      <w:rFonts w:ascii="Courier New" w:hAnsi="Courier New" w:cs="Courier New"/>
      <w:b/>
      <w:bCs/>
      <w:sz w:val="20"/>
      <w:szCs w:val="20"/>
    </w:rPr>
  </w:style>
  <w:style w:type="paragraph" w:customStyle="1" w:styleId="Preformatted">
    <w:name w:val="Preformatted"/>
    <w:basedOn w:val="Normaal"/>
    <w:uiPriority w:val="99"/>
    <w:rsid w:val="0020557B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 w:cs="Courier New"/>
      <w:sz w:val="20"/>
      <w:szCs w:val="20"/>
    </w:rPr>
  </w:style>
  <w:style w:type="paragraph" w:customStyle="1" w:styleId="z-BottomofForm1">
    <w:name w:val="z-Bottom of Form1"/>
    <w:next w:val="Normaal"/>
    <w:hidden/>
    <w:uiPriority w:val="99"/>
    <w:rsid w:val="00D66699"/>
    <w:pPr>
      <w:pBdr>
        <w:top w:val="double" w:sz="2" w:space="0" w:color="000000"/>
      </w:pBdr>
      <w:autoSpaceDE w:val="0"/>
      <w:autoSpaceDN w:val="0"/>
      <w:adjustRightInd w:val="0"/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paragraph" w:customStyle="1" w:styleId="z-TopofForm1">
    <w:name w:val="z-Top of Form1"/>
    <w:next w:val="Normaal"/>
    <w:hidden/>
    <w:uiPriority w:val="99"/>
    <w:rsid w:val="00D66699"/>
    <w:pPr>
      <w:pBdr>
        <w:bottom w:val="double" w:sz="2" w:space="0" w:color="000000"/>
      </w:pBdr>
      <w:autoSpaceDE w:val="0"/>
      <w:autoSpaceDN w:val="0"/>
      <w:adjustRightInd w:val="0"/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Sample">
    <w:name w:val="Sample"/>
    <w:uiPriority w:val="99"/>
    <w:rsid w:val="0020557B"/>
    <w:rPr>
      <w:rFonts w:ascii="Courier New" w:hAnsi="Courier New" w:cs="Courier New"/>
    </w:rPr>
  </w:style>
  <w:style w:type="character" w:styleId="Strong">
    <w:name w:val="Strong"/>
    <w:basedOn w:val="DefaultParagraphFont"/>
    <w:uiPriority w:val="99"/>
    <w:qFormat/>
    <w:rsid w:val="0020557B"/>
    <w:rPr>
      <w:b/>
      <w:bCs/>
    </w:rPr>
  </w:style>
  <w:style w:type="character" w:customStyle="1" w:styleId="Typewriter">
    <w:name w:val="Typewriter"/>
    <w:uiPriority w:val="99"/>
    <w:rsid w:val="0020557B"/>
    <w:rPr>
      <w:rFonts w:ascii="Courier New" w:hAnsi="Courier New" w:cs="Courier New"/>
      <w:sz w:val="20"/>
      <w:szCs w:val="20"/>
    </w:rPr>
  </w:style>
  <w:style w:type="character" w:customStyle="1" w:styleId="Variable">
    <w:name w:val="Variable"/>
    <w:uiPriority w:val="99"/>
    <w:rsid w:val="0020557B"/>
    <w:rPr>
      <w:i/>
      <w:iCs/>
    </w:rPr>
  </w:style>
  <w:style w:type="character" w:customStyle="1" w:styleId="HTMLMarkup">
    <w:name w:val="HTML Markup"/>
    <w:uiPriority w:val="99"/>
    <w:rsid w:val="0020557B"/>
    <w:rPr>
      <w:vanish/>
      <w:color w:val="FF0000"/>
    </w:rPr>
  </w:style>
  <w:style w:type="character" w:customStyle="1" w:styleId="Comment">
    <w:name w:val="Comment"/>
    <w:uiPriority w:val="99"/>
    <w:rsid w:val="0020557B"/>
    <w:rPr>
      <w:vanish/>
    </w:rPr>
  </w:style>
  <w:style w:type="character" w:customStyle="1" w:styleId="Heading1Char">
    <w:name w:val="Heading 1 Char"/>
    <w:basedOn w:val="DefaultParagraphFont"/>
    <w:link w:val="Heading1"/>
    <w:uiPriority w:val="9"/>
    <w:rsid w:val="0020557B"/>
    <w:rPr>
      <w:rFonts w:asciiTheme="majorHAnsi" w:eastAsiaTheme="majorEastAsia" w:hAnsiTheme="majorHAnsi" w:cstheme="majorBidi"/>
      <w:b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0557B"/>
    <w:rPr>
      <w:rFonts w:asciiTheme="majorHAnsi" w:eastAsiaTheme="majorEastAsia" w:hAnsiTheme="majorHAnsi" w:cstheme="majorBidi"/>
      <w:b/>
      <w:sz w:val="28"/>
      <w:szCs w:val="2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0557B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57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0557B"/>
    <w:rPr>
      <w:rFonts w:asciiTheme="majorHAnsi" w:eastAsiaTheme="majorEastAsia" w:hAnsiTheme="majorHAnsi" w:cstheme="majorBidi"/>
      <w:b/>
      <w:sz w:val="28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20557B"/>
    <w:rPr>
      <w:rFonts w:asciiTheme="majorHAnsi" w:eastAsiaTheme="majorEastAsia" w:hAnsiTheme="majorHAnsi" w:cstheme="majorBidi"/>
      <w:i/>
      <w:iCs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57B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57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57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57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57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customStyle="1" w:styleId="cpParagraph">
    <w:name w:val="cpParagraph"/>
    <w:basedOn w:val="Normal"/>
    <w:qFormat/>
    <w:rsid w:val="00002C07"/>
    <w:pPr>
      <w:spacing w:after="80" w:line="264" w:lineRule="auto"/>
      <w:ind w:left="567"/>
    </w:pPr>
  </w:style>
  <w:style w:type="paragraph" w:styleId="Header">
    <w:name w:val="header"/>
    <w:basedOn w:val="Normal"/>
    <w:link w:val="HeaderChar"/>
    <w:uiPriority w:val="99"/>
    <w:unhideWhenUsed/>
    <w:rsid w:val="002055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57B"/>
    <w:rPr>
      <w:rFonts w:asciiTheme="majorHAnsi" w:hAnsiTheme="majorHAnsi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2055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557B"/>
    <w:rPr>
      <w:rFonts w:asciiTheme="majorHAnsi" w:hAnsiTheme="majorHAnsi" w:cs="Times New Roman"/>
      <w:sz w:val="24"/>
      <w:szCs w:val="24"/>
      <w:lang w:val="en-GB"/>
    </w:rPr>
  </w:style>
  <w:style w:type="paragraph" w:customStyle="1" w:styleId="cpPoint">
    <w:name w:val="cpPoint"/>
    <w:basedOn w:val="cpParagraph"/>
    <w:qFormat/>
    <w:rsid w:val="0020557B"/>
    <w:pPr>
      <w:numPr>
        <w:numId w:val="27"/>
      </w:numPr>
      <w:spacing w:after="0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55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57B"/>
    <w:rPr>
      <w:rFonts w:ascii="Tahoma" w:hAnsi="Tahoma" w:cs="Tahoma"/>
      <w:sz w:val="16"/>
      <w:szCs w:val="16"/>
      <w:lang w:val="en-GB"/>
    </w:rPr>
  </w:style>
  <w:style w:type="paragraph" w:styleId="NormalWeb">
    <w:name w:val="Normal (Web)"/>
    <w:basedOn w:val="Normal"/>
    <w:uiPriority w:val="99"/>
    <w:semiHidden/>
    <w:unhideWhenUsed/>
    <w:rsid w:val="0020557B"/>
    <w:pPr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/>
      <w:lang w:val="nl-BE" w:eastAsia="nl-BE"/>
    </w:rPr>
  </w:style>
  <w:style w:type="numbering" w:customStyle="1" w:styleId="NoList1">
    <w:name w:val="No List1"/>
    <w:next w:val="NoList"/>
    <w:uiPriority w:val="99"/>
    <w:semiHidden/>
    <w:unhideWhenUsed/>
    <w:rsid w:val="00631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22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88702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8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805922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3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9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95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20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2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23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7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895187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34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41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87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16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23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895262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4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48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6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05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32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3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3911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83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33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93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843327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0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4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2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74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00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49033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1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4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84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62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3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88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0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5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09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PluralSight\Template\Summary.dotm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90C94-C36C-4B58-B88A-1DFED03B5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Summary.dotm</Template>
  <TotalTime>1037</TotalTime>
  <Pages>2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Kamodata CVBA</Company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Vincent Van De Walle</dc:creator>
  <cp:lastModifiedBy>Vincent Van De Walle</cp:lastModifiedBy>
  <cp:revision>83</cp:revision>
  <cp:lastPrinted>2020-10-13T05:46:00Z</cp:lastPrinted>
  <dcterms:created xsi:type="dcterms:W3CDTF">2018-11-17T16:08:00Z</dcterms:created>
  <dcterms:modified xsi:type="dcterms:W3CDTF">2020-10-13T05:50:00Z</dcterms:modified>
</cp:coreProperties>
</file>